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5F4A0" w14:textId="77777777" w:rsidR="00415C5F" w:rsidRDefault="00415C5F" w:rsidP="00415C5F">
      <w:pPr>
        <w:pStyle w:val="PartLabel"/>
        <w:framePr w:h="1440" w:hRule="exact" w:hSpace="187" w:wrap="around" w:vAnchor="text" w:x="1770" w:y="-359" w:anchorLock="0"/>
      </w:pPr>
      <w:r>
        <w:rPr>
          <w:rFonts w:ascii="Arial Black" w:hAnsi="Arial Black"/>
          <w:color w:val="auto"/>
          <w:spacing w:val="-35"/>
          <w:kern w:val="28"/>
          <w:position w:val="0"/>
          <w:sz w:val="54"/>
        </w:rPr>
        <w:br w:type="page"/>
      </w:r>
      <w:r>
        <w:t>Lab</w:t>
      </w:r>
    </w:p>
    <w:p w14:paraId="23A67139" w14:textId="77777777" w:rsidR="00415C5F" w:rsidRDefault="00060E44" w:rsidP="00415C5F">
      <w:pPr>
        <w:pStyle w:val="PartTitle"/>
        <w:framePr w:h="1440" w:hRule="exact" w:hSpace="187" w:wrap="around" w:vAnchor="text" w:x="1770" w:y="-359" w:anchorLock="0"/>
      </w:pPr>
      <w:r>
        <w:t>3</w:t>
      </w:r>
    </w:p>
    <w:p w14:paraId="43525C0B" w14:textId="77777777" w:rsidR="00415C5F" w:rsidRDefault="00415C5F" w:rsidP="00415C5F"/>
    <w:p w14:paraId="49A1DEA6" w14:textId="77777777" w:rsidR="00415C5F" w:rsidRDefault="00415C5F" w:rsidP="00415C5F">
      <w:pPr>
        <w:pStyle w:val="Subtitle"/>
        <w:rPr>
          <w:rFonts w:ascii="Helvetica" w:eastAsiaTheme="majorEastAsia" w:hAnsi="Helvetica" w:cs="Helvetica"/>
          <w:b/>
          <w:bCs/>
          <w:spacing w:val="-10"/>
          <w:sz w:val="60"/>
          <w:szCs w:val="60"/>
        </w:rPr>
      </w:pPr>
    </w:p>
    <w:p w14:paraId="0354E925" w14:textId="34EF4831" w:rsidR="00415C5F" w:rsidRPr="00637233" w:rsidRDefault="008F034E" w:rsidP="00690BE7">
      <w:pPr>
        <w:pStyle w:val="Subtitle"/>
        <w:rPr>
          <w:rFonts w:ascii="Helvetica" w:eastAsiaTheme="majorEastAsia" w:hAnsi="Helvetica" w:cs="Helvetica"/>
          <w:b/>
          <w:bCs/>
          <w:spacing w:val="-10"/>
          <w:sz w:val="60"/>
          <w:szCs w:val="60"/>
        </w:rPr>
      </w:pPr>
      <w:r w:rsidRPr="008F034E">
        <w:rPr>
          <w:rFonts w:ascii="Helvetica" w:eastAsiaTheme="majorEastAsia" w:hAnsi="Helvetica" w:cs="Helvetica"/>
          <w:b/>
          <w:bCs/>
          <w:spacing w:val="-10"/>
          <w:sz w:val="60"/>
          <w:szCs w:val="60"/>
        </w:rPr>
        <w:t>Multiple Subnets – Static Routing</w:t>
      </w:r>
    </w:p>
    <w:p w14:paraId="6B80E317" w14:textId="3C44D08C" w:rsidR="00415C5F" w:rsidRDefault="00415C5F" w:rsidP="00415C5F">
      <w:pPr>
        <w:rPr>
          <w:lang w:eastAsia="zh-CN"/>
        </w:rPr>
      </w:pPr>
    </w:p>
    <w:p w14:paraId="4A94E178" w14:textId="77777777" w:rsidR="00415C5F" w:rsidRPr="00637233" w:rsidRDefault="00415C5F" w:rsidP="00415C5F">
      <w:pPr>
        <w:keepNext/>
        <w:keepLines/>
        <w:spacing w:before="60" w:after="120" w:line="340" w:lineRule="atLeast"/>
        <w:rPr>
          <w:rFonts w:ascii="Calibri" w:eastAsia="SimSun" w:hAnsi="Calibri" w:cs="Calibri"/>
          <w:spacing w:val="-16"/>
          <w:kern w:val="28"/>
          <w:sz w:val="32"/>
          <w:szCs w:val="20"/>
        </w:rPr>
      </w:pPr>
      <w:r w:rsidRPr="00637233">
        <w:rPr>
          <w:rFonts w:ascii="Calibri" w:eastAsia="SimSun" w:hAnsi="Calibri" w:cs="Calibri"/>
          <w:spacing w:val="-16"/>
          <w:kern w:val="28"/>
          <w:sz w:val="32"/>
          <w:szCs w:val="20"/>
        </w:rPr>
        <w:t>What you will learn in this lab:</w:t>
      </w:r>
    </w:p>
    <w:p w14:paraId="4C9A8997" w14:textId="77777777" w:rsidR="008F034E" w:rsidRDefault="008F034E" w:rsidP="008F034E">
      <w:pPr>
        <w:numPr>
          <w:ilvl w:val="0"/>
          <w:numId w:val="8"/>
        </w:numPr>
        <w:tabs>
          <w:tab w:val="clear" w:pos="2520"/>
          <w:tab w:val="clear" w:pos="2880"/>
        </w:tabs>
      </w:pPr>
      <w:r>
        <w:t>How to turn a computer with multiple interfaces into a router</w:t>
      </w:r>
    </w:p>
    <w:p w14:paraId="5F9D4D41" w14:textId="77777777" w:rsidR="008F034E" w:rsidRDefault="008F034E" w:rsidP="008F034E">
      <w:pPr>
        <w:numPr>
          <w:ilvl w:val="0"/>
          <w:numId w:val="8"/>
        </w:numPr>
        <w:tabs>
          <w:tab w:val="clear" w:pos="2520"/>
          <w:tab w:val="clear" w:pos="2880"/>
        </w:tabs>
      </w:pPr>
      <w:r>
        <w:t>How to set up static routing on Linux PC-routers and Cisco commercial routers</w:t>
      </w:r>
    </w:p>
    <w:p w14:paraId="30A9A9EE" w14:textId="77777777" w:rsidR="008F034E" w:rsidRDefault="008F034E" w:rsidP="008F034E">
      <w:pPr>
        <w:numPr>
          <w:ilvl w:val="0"/>
          <w:numId w:val="8"/>
        </w:numPr>
        <w:tabs>
          <w:tab w:val="clear" w:pos="2520"/>
          <w:tab w:val="clear" w:pos="2880"/>
        </w:tabs>
      </w:pPr>
      <w:r>
        <w:t>How ICMP messages update routing table entries</w:t>
      </w:r>
    </w:p>
    <w:p w14:paraId="77E8D7D7" w14:textId="77777777" w:rsidR="008F034E" w:rsidRDefault="008F034E" w:rsidP="008F034E">
      <w:pPr>
        <w:numPr>
          <w:ilvl w:val="0"/>
          <w:numId w:val="8"/>
        </w:numPr>
        <w:tabs>
          <w:tab w:val="clear" w:pos="2520"/>
          <w:tab w:val="clear" w:pos="2880"/>
        </w:tabs>
      </w:pPr>
      <w:r>
        <w:t>How Proxy ARP helps to connect different networks without reconfiguring the hosts</w:t>
      </w:r>
    </w:p>
    <w:p w14:paraId="234E32E2" w14:textId="66C39E38" w:rsidR="00415C5F" w:rsidRPr="00690BE7" w:rsidRDefault="008F034E" w:rsidP="00690BE7">
      <w:pPr>
        <w:numPr>
          <w:ilvl w:val="0"/>
          <w:numId w:val="8"/>
        </w:numPr>
        <w:tabs>
          <w:tab w:val="clear" w:pos="2520"/>
          <w:tab w:val="clear" w:pos="2880"/>
        </w:tabs>
      </w:pPr>
      <w:r>
        <w:t>How to work with different network prefixes</w:t>
      </w:r>
    </w:p>
    <w:p w14:paraId="5B648468" w14:textId="77777777" w:rsidR="00FB18B5" w:rsidRDefault="00FB18B5" w:rsidP="00FB18B5">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0A02D2BC" w14:textId="77777777" w:rsidR="00415C5F" w:rsidRPr="005522A9" w:rsidRDefault="00415C5F" w:rsidP="00415C5F">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526F896D" w14:textId="77777777" w:rsidR="00415C5F" w:rsidRPr="005522A9" w:rsidRDefault="00415C5F" w:rsidP="008F034E">
      <w:pPr>
        <w:rPr>
          <w:lang w:val="en-CA"/>
        </w:rPr>
      </w:pPr>
    </w:p>
    <w:p w14:paraId="1BF80CCA" w14:textId="57BC1059" w:rsidR="00415C5F" w:rsidRPr="005522A9" w:rsidRDefault="00415C5F" w:rsidP="008F034E">
      <w:pPr>
        <w:rPr>
          <w:lang w:val="en-CA"/>
        </w:rPr>
      </w:pPr>
      <w:r w:rsidRPr="005522A9">
        <w:rPr>
          <w:lang w:val="en-CA"/>
        </w:rPr>
        <w:t xml:space="preserve">Updated: </w:t>
      </w:r>
      <w:r w:rsidR="0056714B">
        <w:rPr>
          <w:lang w:val="en-CA"/>
        </w:rPr>
        <w:t xml:space="preserve">January </w:t>
      </w:r>
      <w:r w:rsidR="0056714B">
        <w:rPr>
          <w:rFonts w:hint="eastAsia"/>
          <w:lang w:val="en-CA" w:eastAsia="zh-CN"/>
        </w:rPr>
        <w:t>2021</w:t>
      </w:r>
    </w:p>
    <w:p w14:paraId="012E53B1" w14:textId="633A82AD" w:rsidR="00151CFE" w:rsidRDefault="00151CFE" w:rsidP="00415C5F">
      <w:pPr>
        <w:tabs>
          <w:tab w:val="clear" w:pos="360"/>
          <w:tab w:val="clear" w:pos="720"/>
          <w:tab w:val="clear" w:pos="1080"/>
          <w:tab w:val="clear" w:pos="1440"/>
          <w:tab w:val="clear" w:pos="1800"/>
          <w:tab w:val="clear" w:pos="2160"/>
          <w:tab w:val="clear" w:pos="2520"/>
          <w:tab w:val="clear" w:pos="2880"/>
        </w:tabs>
        <w:spacing w:after="240" w:line="240" w:lineRule="atLeast"/>
        <w:jc w:val="both"/>
        <w:rPr>
          <w:rFonts w:ascii="Arial" w:eastAsia="PMingLiU" w:hAnsi="Arial" w:cs="Times New Roman"/>
          <w:spacing w:val="-5"/>
          <w:szCs w:val="20"/>
          <w:lang w:val="en-CA"/>
        </w:rPr>
      </w:pPr>
      <w:r>
        <w:rPr>
          <w:rFonts w:ascii="Arial" w:eastAsia="PMingLiU" w:hAnsi="Arial" w:cs="Times New Roman"/>
          <w:spacing w:val="-5"/>
          <w:szCs w:val="20"/>
          <w:lang w:val="en-CA"/>
        </w:rPr>
        <w:br w:type="page"/>
      </w:r>
    </w:p>
    <w:p w14:paraId="694D590F" w14:textId="77777777" w:rsidR="00415C5F" w:rsidRPr="005522A9" w:rsidRDefault="00415C5F" w:rsidP="00415C5F">
      <w:pPr>
        <w:tabs>
          <w:tab w:val="clear" w:pos="360"/>
          <w:tab w:val="clear" w:pos="720"/>
          <w:tab w:val="clear" w:pos="1080"/>
          <w:tab w:val="clear" w:pos="1440"/>
          <w:tab w:val="clear" w:pos="1800"/>
          <w:tab w:val="clear" w:pos="2160"/>
          <w:tab w:val="clear" w:pos="2520"/>
          <w:tab w:val="clear" w:pos="2880"/>
        </w:tabs>
        <w:spacing w:after="0" w:line="240" w:lineRule="auto"/>
        <w:contextualSpacing/>
        <w:rPr>
          <w:rFonts w:ascii="Helvetica" w:eastAsia="SimSun" w:hAnsi="Helvetica" w:cs="Helvetica"/>
          <w:b/>
          <w:bCs/>
          <w:spacing w:val="-10"/>
          <w:kern w:val="28"/>
          <w:sz w:val="60"/>
          <w:szCs w:val="60"/>
          <w:lang w:val="en-CA"/>
        </w:rPr>
      </w:pPr>
      <w:r w:rsidRPr="005522A9">
        <w:rPr>
          <w:rFonts w:ascii="Helvetica" w:eastAsia="SimSun" w:hAnsi="Helvetica" w:cs="Helvetica"/>
          <w:b/>
          <w:bCs/>
          <w:spacing w:val="-10"/>
          <w:kern w:val="28"/>
          <w:sz w:val="60"/>
          <w:szCs w:val="60"/>
          <w:lang w:val="en-CA"/>
        </w:rPr>
        <w:lastRenderedPageBreak/>
        <w:t>Table of Content</w:t>
      </w:r>
    </w:p>
    <w:bookmarkStart w:id="0" w:name="_Lab_1"/>
    <w:bookmarkStart w:id="1" w:name="_Setup_for_Lab"/>
    <w:bookmarkStart w:id="2" w:name="_Part_1._Getting"/>
    <w:bookmarkEnd w:id="0"/>
    <w:bookmarkEnd w:id="1"/>
    <w:bookmarkEnd w:id="2"/>
    <w:p w14:paraId="52552AA1" w14:textId="401F39FD" w:rsidR="00A334DE" w:rsidRDefault="00A334DE">
      <w:pPr>
        <w:pStyle w:val="TOC1"/>
        <w:tabs>
          <w:tab w:val="right" w:leader="dot" w:pos="9350"/>
        </w:tabs>
        <w:rPr>
          <w:rFonts w:eastAsiaTheme="minorEastAsia" w:cstheme="minorBidi"/>
          <w:b w:val="0"/>
          <w:bCs w:val="0"/>
          <w:caps w:val="0"/>
          <w:noProof/>
          <w:sz w:val="24"/>
        </w:rPr>
      </w:pPr>
      <w:r>
        <w:rPr>
          <w:lang w:val="en-CA"/>
        </w:rPr>
        <w:fldChar w:fldCharType="begin"/>
      </w:r>
      <w:r>
        <w:rPr>
          <w:lang w:val="en-CA"/>
        </w:rPr>
        <w:instrText xml:space="preserve"> TOC \o "1-3" \h \z \u </w:instrText>
      </w:r>
      <w:r>
        <w:rPr>
          <w:lang w:val="en-CA"/>
        </w:rPr>
        <w:fldChar w:fldCharType="separate"/>
      </w:r>
      <w:hyperlink w:anchor="_Toc61874407" w:history="1">
        <w:r w:rsidRPr="00E6486E">
          <w:rPr>
            <w:rStyle w:val="Hyperlink"/>
            <w:noProof/>
          </w:rPr>
          <w:t>Study Material for Lab 3</w:t>
        </w:r>
        <w:r>
          <w:rPr>
            <w:noProof/>
            <w:webHidden/>
          </w:rPr>
          <w:tab/>
        </w:r>
        <w:r>
          <w:rPr>
            <w:noProof/>
            <w:webHidden/>
          </w:rPr>
          <w:fldChar w:fldCharType="begin"/>
        </w:r>
        <w:r>
          <w:rPr>
            <w:noProof/>
            <w:webHidden/>
          </w:rPr>
          <w:instrText xml:space="preserve"> PAGEREF _Toc61874407 \h </w:instrText>
        </w:r>
        <w:r>
          <w:rPr>
            <w:noProof/>
            <w:webHidden/>
          </w:rPr>
        </w:r>
        <w:r>
          <w:rPr>
            <w:noProof/>
            <w:webHidden/>
          </w:rPr>
          <w:fldChar w:fldCharType="separate"/>
        </w:r>
        <w:r>
          <w:rPr>
            <w:noProof/>
            <w:webHidden/>
          </w:rPr>
          <w:t>3</w:t>
        </w:r>
        <w:r>
          <w:rPr>
            <w:noProof/>
            <w:webHidden/>
          </w:rPr>
          <w:fldChar w:fldCharType="end"/>
        </w:r>
      </w:hyperlink>
    </w:p>
    <w:p w14:paraId="28515368" w14:textId="149C892F" w:rsidR="00A334DE" w:rsidRDefault="001746CD">
      <w:pPr>
        <w:pStyle w:val="TOC2"/>
        <w:tabs>
          <w:tab w:val="right" w:leader="dot" w:pos="9350"/>
        </w:tabs>
        <w:rPr>
          <w:rFonts w:eastAsiaTheme="minorEastAsia" w:cstheme="minorBidi"/>
          <w:smallCaps w:val="0"/>
          <w:noProof/>
          <w:sz w:val="24"/>
        </w:rPr>
      </w:pPr>
      <w:hyperlink w:anchor="_Toc61874408" w:history="1">
        <w:r w:rsidR="00A334DE" w:rsidRPr="00E6486E">
          <w:rPr>
            <w:rStyle w:val="Hyperlink"/>
            <w:noProof/>
            <w:lang w:val="en-CA"/>
          </w:rPr>
          <w:t>Linux Prelab3</w:t>
        </w:r>
        <w:r w:rsidR="00A334DE">
          <w:rPr>
            <w:noProof/>
            <w:webHidden/>
          </w:rPr>
          <w:tab/>
        </w:r>
        <w:r w:rsidR="00A334DE">
          <w:rPr>
            <w:noProof/>
            <w:webHidden/>
          </w:rPr>
          <w:fldChar w:fldCharType="begin"/>
        </w:r>
        <w:r w:rsidR="00A334DE">
          <w:rPr>
            <w:noProof/>
            <w:webHidden/>
          </w:rPr>
          <w:instrText xml:space="preserve"> PAGEREF _Toc61874408 \h </w:instrText>
        </w:r>
        <w:r w:rsidR="00A334DE">
          <w:rPr>
            <w:noProof/>
            <w:webHidden/>
          </w:rPr>
        </w:r>
        <w:r w:rsidR="00A334DE">
          <w:rPr>
            <w:noProof/>
            <w:webHidden/>
          </w:rPr>
          <w:fldChar w:fldCharType="separate"/>
        </w:r>
        <w:r w:rsidR="00A334DE">
          <w:rPr>
            <w:noProof/>
            <w:webHidden/>
          </w:rPr>
          <w:t>4</w:t>
        </w:r>
        <w:r w:rsidR="00A334DE">
          <w:rPr>
            <w:noProof/>
            <w:webHidden/>
          </w:rPr>
          <w:fldChar w:fldCharType="end"/>
        </w:r>
      </w:hyperlink>
    </w:p>
    <w:p w14:paraId="52F98C5B" w14:textId="6EDC1E0E" w:rsidR="00A334DE" w:rsidRDefault="001746CD">
      <w:pPr>
        <w:pStyle w:val="TOC1"/>
        <w:tabs>
          <w:tab w:val="right" w:leader="dot" w:pos="9350"/>
        </w:tabs>
        <w:rPr>
          <w:rFonts w:eastAsiaTheme="minorEastAsia" w:cstheme="minorBidi"/>
          <w:b w:val="0"/>
          <w:bCs w:val="0"/>
          <w:caps w:val="0"/>
          <w:noProof/>
          <w:sz w:val="24"/>
        </w:rPr>
      </w:pPr>
      <w:hyperlink w:anchor="_Toc61874409" w:history="1">
        <w:r w:rsidR="00A334DE" w:rsidRPr="00E6486E">
          <w:rPr>
            <w:rStyle w:val="Hyperlink"/>
            <w:noProof/>
          </w:rPr>
          <w:t>Lab 3 – Multiple Subnets  – Static Routing</w:t>
        </w:r>
        <w:r w:rsidR="00A334DE">
          <w:rPr>
            <w:noProof/>
            <w:webHidden/>
          </w:rPr>
          <w:tab/>
        </w:r>
        <w:r w:rsidR="00A334DE">
          <w:rPr>
            <w:noProof/>
            <w:webHidden/>
          </w:rPr>
          <w:fldChar w:fldCharType="begin"/>
        </w:r>
        <w:r w:rsidR="00A334DE">
          <w:rPr>
            <w:noProof/>
            <w:webHidden/>
          </w:rPr>
          <w:instrText xml:space="preserve"> PAGEREF _Toc61874409 \h </w:instrText>
        </w:r>
        <w:r w:rsidR="00A334DE">
          <w:rPr>
            <w:noProof/>
            <w:webHidden/>
          </w:rPr>
        </w:r>
        <w:r w:rsidR="00A334DE">
          <w:rPr>
            <w:noProof/>
            <w:webHidden/>
          </w:rPr>
          <w:fldChar w:fldCharType="separate"/>
        </w:r>
        <w:r w:rsidR="00A334DE">
          <w:rPr>
            <w:noProof/>
            <w:webHidden/>
          </w:rPr>
          <w:t>5</w:t>
        </w:r>
        <w:r w:rsidR="00A334DE">
          <w:rPr>
            <w:noProof/>
            <w:webHidden/>
          </w:rPr>
          <w:fldChar w:fldCharType="end"/>
        </w:r>
      </w:hyperlink>
    </w:p>
    <w:p w14:paraId="4A8A5527" w14:textId="2915DDFB" w:rsidR="00A334DE" w:rsidRDefault="001746CD">
      <w:pPr>
        <w:pStyle w:val="TOC2"/>
        <w:tabs>
          <w:tab w:val="right" w:leader="dot" w:pos="9350"/>
        </w:tabs>
        <w:rPr>
          <w:rFonts w:eastAsiaTheme="minorEastAsia" w:cstheme="minorBidi"/>
          <w:smallCaps w:val="0"/>
          <w:noProof/>
          <w:sz w:val="24"/>
        </w:rPr>
      </w:pPr>
      <w:hyperlink w:anchor="_Toc61874410" w:history="1">
        <w:r w:rsidR="00A334DE" w:rsidRPr="00E6486E">
          <w:rPr>
            <w:rStyle w:val="Hyperlink"/>
            <w:noProof/>
          </w:rPr>
          <w:t>Part 1.  Exploring Routing Tables</w:t>
        </w:r>
        <w:r w:rsidR="00A334DE">
          <w:rPr>
            <w:noProof/>
            <w:webHidden/>
          </w:rPr>
          <w:tab/>
        </w:r>
        <w:r w:rsidR="00A334DE">
          <w:rPr>
            <w:noProof/>
            <w:webHidden/>
          </w:rPr>
          <w:fldChar w:fldCharType="begin"/>
        </w:r>
        <w:r w:rsidR="00A334DE">
          <w:rPr>
            <w:noProof/>
            <w:webHidden/>
          </w:rPr>
          <w:instrText xml:space="preserve"> PAGEREF _Toc61874410 \h </w:instrText>
        </w:r>
        <w:r w:rsidR="00A334DE">
          <w:rPr>
            <w:noProof/>
            <w:webHidden/>
          </w:rPr>
        </w:r>
        <w:r w:rsidR="00A334DE">
          <w:rPr>
            <w:noProof/>
            <w:webHidden/>
          </w:rPr>
          <w:fldChar w:fldCharType="separate"/>
        </w:r>
        <w:r w:rsidR="00A334DE">
          <w:rPr>
            <w:noProof/>
            <w:webHidden/>
          </w:rPr>
          <w:t>6</w:t>
        </w:r>
        <w:r w:rsidR="00A334DE">
          <w:rPr>
            <w:noProof/>
            <w:webHidden/>
          </w:rPr>
          <w:fldChar w:fldCharType="end"/>
        </w:r>
      </w:hyperlink>
    </w:p>
    <w:p w14:paraId="37F187B2" w14:textId="4FAE0278" w:rsidR="00A334DE" w:rsidRDefault="001746CD">
      <w:pPr>
        <w:pStyle w:val="TOC3"/>
        <w:tabs>
          <w:tab w:val="right" w:leader="dot" w:pos="9350"/>
        </w:tabs>
        <w:rPr>
          <w:rFonts w:eastAsiaTheme="minorEastAsia" w:cstheme="minorBidi"/>
          <w:i w:val="0"/>
          <w:iCs w:val="0"/>
          <w:noProof/>
          <w:sz w:val="24"/>
        </w:rPr>
      </w:pPr>
      <w:hyperlink w:anchor="_Toc61874411" w:history="1">
        <w:r w:rsidR="00A334DE" w:rsidRPr="00E6486E">
          <w:rPr>
            <w:rStyle w:val="Hyperlink"/>
            <w:noProof/>
          </w:rPr>
          <w:t xml:space="preserve">Exercise 1-a. </w:t>
        </w:r>
        <w:r w:rsidR="00A334DE" w:rsidRPr="00E6486E">
          <w:rPr>
            <w:rStyle w:val="Hyperlink"/>
            <w:noProof/>
            <w:spacing w:val="-16"/>
            <w:kern w:val="28"/>
          </w:rPr>
          <w:t>Network setup</w:t>
        </w:r>
        <w:r w:rsidR="00A334DE">
          <w:rPr>
            <w:noProof/>
            <w:webHidden/>
          </w:rPr>
          <w:tab/>
        </w:r>
        <w:r w:rsidR="00A334DE">
          <w:rPr>
            <w:noProof/>
            <w:webHidden/>
          </w:rPr>
          <w:fldChar w:fldCharType="begin"/>
        </w:r>
        <w:r w:rsidR="00A334DE">
          <w:rPr>
            <w:noProof/>
            <w:webHidden/>
          </w:rPr>
          <w:instrText xml:space="preserve"> PAGEREF _Toc61874411 \h </w:instrText>
        </w:r>
        <w:r w:rsidR="00A334DE">
          <w:rPr>
            <w:noProof/>
            <w:webHidden/>
          </w:rPr>
        </w:r>
        <w:r w:rsidR="00A334DE">
          <w:rPr>
            <w:noProof/>
            <w:webHidden/>
          </w:rPr>
          <w:fldChar w:fldCharType="separate"/>
        </w:r>
        <w:r w:rsidR="00A334DE">
          <w:rPr>
            <w:noProof/>
            <w:webHidden/>
          </w:rPr>
          <w:t>7</w:t>
        </w:r>
        <w:r w:rsidR="00A334DE">
          <w:rPr>
            <w:noProof/>
            <w:webHidden/>
          </w:rPr>
          <w:fldChar w:fldCharType="end"/>
        </w:r>
      </w:hyperlink>
    </w:p>
    <w:p w14:paraId="47EF78ED" w14:textId="7AD86E50" w:rsidR="00A334DE" w:rsidRDefault="001746CD">
      <w:pPr>
        <w:pStyle w:val="TOC2"/>
        <w:tabs>
          <w:tab w:val="right" w:leader="dot" w:pos="9350"/>
        </w:tabs>
        <w:rPr>
          <w:rFonts w:eastAsiaTheme="minorEastAsia" w:cstheme="minorBidi"/>
          <w:smallCaps w:val="0"/>
          <w:noProof/>
          <w:sz w:val="24"/>
        </w:rPr>
      </w:pPr>
      <w:hyperlink w:anchor="_Toc61874412" w:history="1">
        <w:r w:rsidR="00A334DE" w:rsidRPr="00E6486E">
          <w:rPr>
            <w:rStyle w:val="Hyperlink"/>
            <w:noProof/>
          </w:rPr>
          <w:t>Part 2.  Configuring a Cisco Router</w:t>
        </w:r>
        <w:r w:rsidR="00A334DE">
          <w:rPr>
            <w:noProof/>
            <w:webHidden/>
          </w:rPr>
          <w:tab/>
        </w:r>
        <w:r w:rsidR="00A334DE">
          <w:rPr>
            <w:noProof/>
            <w:webHidden/>
          </w:rPr>
          <w:fldChar w:fldCharType="begin"/>
        </w:r>
        <w:r w:rsidR="00A334DE">
          <w:rPr>
            <w:noProof/>
            <w:webHidden/>
          </w:rPr>
          <w:instrText xml:space="preserve"> PAGEREF _Toc61874412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48FEFDF4" w14:textId="7BA05676" w:rsidR="00A334DE" w:rsidRDefault="001746CD">
      <w:pPr>
        <w:pStyle w:val="TOC3"/>
        <w:tabs>
          <w:tab w:val="right" w:leader="dot" w:pos="9350"/>
        </w:tabs>
        <w:rPr>
          <w:rFonts w:eastAsiaTheme="minorEastAsia" w:cstheme="minorBidi"/>
          <w:i w:val="0"/>
          <w:iCs w:val="0"/>
          <w:noProof/>
          <w:sz w:val="24"/>
        </w:rPr>
      </w:pPr>
      <w:hyperlink w:anchor="_Toc61874413" w:history="1">
        <w:r w:rsidR="00A334DE" w:rsidRPr="00E6486E">
          <w:rPr>
            <w:rStyle w:val="Hyperlink"/>
            <w:noProof/>
          </w:rPr>
          <w:t>Exercise 2-a. Switching between Cisco IOS command modes</w:t>
        </w:r>
        <w:r w:rsidR="00A334DE">
          <w:rPr>
            <w:noProof/>
            <w:webHidden/>
          </w:rPr>
          <w:tab/>
        </w:r>
        <w:r w:rsidR="00A334DE">
          <w:rPr>
            <w:noProof/>
            <w:webHidden/>
          </w:rPr>
          <w:fldChar w:fldCharType="begin"/>
        </w:r>
        <w:r w:rsidR="00A334DE">
          <w:rPr>
            <w:noProof/>
            <w:webHidden/>
          </w:rPr>
          <w:instrText xml:space="preserve"> PAGEREF _Toc61874413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79615C05" w14:textId="60A30664" w:rsidR="00A334DE" w:rsidRDefault="001746CD">
      <w:pPr>
        <w:pStyle w:val="TOC3"/>
        <w:tabs>
          <w:tab w:val="right" w:leader="dot" w:pos="9350"/>
        </w:tabs>
        <w:rPr>
          <w:rFonts w:eastAsiaTheme="minorEastAsia" w:cstheme="minorBidi"/>
          <w:i w:val="0"/>
          <w:iCs w:val="0"/>
          <w:noProof/>
          <w:sz w:val="24"/>
        </w:rPr>
      </w:pPr>
      <w:hyperlink w:anchor="_Toc61874414" w:history="1">
        <w:r w:rsidR="00A334DE" w:rsidRPr="00E6486E">
          <w:rPr>
            <w:rStyle w:val="Hyperlink"/>
            <w:noProof/>
          </w:rPr>
          <w:t>Exercise 2-b. Configuring IP interfaces on a Cisco router</w:t>
        </w:r>
        <w:r w:rsidR="00A334DE">
          <w:rPr>
            <w:noProof/>
            <w:webHidden/>
          </w:rPr>
          <w:tab/>
        </w:r>
        <w:r w:rsidR="00A334DE">
          <w:rPr>
            <w:noProof/>
            <w:webHidden/>
          </w:rPr>
          <w:fldChar w:fldCharType="begin"/>
        </w:r>
        <w:r w:rsidR="00A334DE">
          <w:rPr>
            <w:noProof/>
            <w:webHidden/>
          </w:rPr>
          <w:instrText xml:space="preserve"> PAGEREF _Toc61874414 \h </w:instrText>
        </w:r>
        <w:r w:rsidR="00A334DE">
          <w:rPr>
            <w:noProof/>
            <w:webHidden/>
          </w:rPr>
        </w:r>
        <w:r w:rsidR="00A334DE">
          <w:rPr>
            <w:noProof/>
            <w:webHidden/>
          </w:rPr>
          <w:fldChar w:fldCharType="separate"/>
        </w:r>
        <w:r w:rsidR="00A334DE">
          <w:rPr>
            <w:noProof/>
            <w:webHidden/>
          </w:rPr>
          <w:t>12</w:t>
        </w:r>
        <w:r w:rsidR="00A334DE">
          <w:rPr>
            <w:noProof/>
            <w:webHidden/>
          </w:rPr>
          <w:fldChar w:fldCharType="end"/>
        </w:r>
      </w:hyperlink>
    </w:p>
    <w:p w14:paraId="2714189D" w14:textId="28AFB18B" w:rsidR="00A334DE" w:rsidRDefault="001746CD">
      <w:pPr>
        <w:pStyle w:val="TOC3"/>
        <w:tabs>
          <w:tab w:val="right" w:leader="dot" w:pos="9350"/>
        </w:tabs>
        <w:rPr>
          <w:rFonts w:eastAsiaTheme="minorEastAsia" w:cstheme="minorBidi"/>
          <w:i w:val="0"/>
          <w:iCs w:val="0"/>
          <w:noProof/>
          <w:sz w:val="24"/>
        </w:rPr>
      </w:pPr>
      <w:hyperlink w:anchor="_Toc61874415" w:history="1">
        <w:r w:rsidR="00A334DE" w:rsidRPr="00E6486E">
          <w:rPr>
            <w:rStyle w:val="Hyperlink"/>
            <w:noProof/>
          </w:rPr>
          <w:t>Exercise 2-c. Setting static routing table entries on a Cisco router</w:t>
        </w:r>
        <w:r w:rsidR="00A334DE">
          <w:rPr>
            <w:noProof/>
            <w:webHidden/>
          </w:rPr>
          <w:tab/>
        </w:r>
        <w:r w:rsidR="00A334DE">
          <w:rPr>
            <w:noProof/>
            <w:webHidden/>
          </w:rPr>
          <w:fldChar w:fldCharType="begin"/>
        </w:r>
        <w:r w:rsidR="00A334DE">
          <w:rPr>
            <w:noProof/>
            <w:webHidden/>
          </w:rPr>
          <w:instrText xml:space="preserve"> PAGEREF _Toc61874415 \h </w:instrText>
        </w:r>
        <w:r w:rsidR="00A334DE">
          <w:rPr>
            <w:noProof/>
            <w:webHidden/>
          </w:rPr>
        </w:r>
        <w:r w:rsidR="00A334DE">
          <w:rPr>
            <w:noProof/>
            <w:webHidden/>
          </w:rPr>
          <w:fldChar w:fldCharType="separate"/>
        </w:r>
        <w:r w:rsidR="00A334DE">
          <w:rPr>
            <w:noProof/>
            <w:webHidden/>
          </w:rPr>
          <w:t>13</w:t>
        </w:r>
        <w:r w:rsidR="00A334DE">
          <w:rPr>
            <w:noProof/>
            <w:webHidden/>
          </w:rPr>
          <w:fldChar w:fldCharType="end"/>
        </w:r>
      </w:hyperlink>
    </w:p>
    <w:p w14:paraId="49010EFC" w14:textId="0085E885" w:rsidR="00A334DE" w:rsidRDefault="001746CD">
      <w:pPr>
        <w:pStyle w:val="TOC2"/>
        <w:tabs>
          <w:tab w:val="right" w:leader="dot" w:pos="9350"/>
        </w:tabs>
        <w:rPr>
          <w:rFonts w:eastAsiaTheme="minorEastAsia" w:cstheme="minorBidi"/>
          <w:smallCaps w:val="0"/>
          <w:noProof/>
          <w:sz w:val="24"/>
        </w:rPr>
      </w:pPr>
      <w:hyperlink w:anchor="_Toc61874416" w:history="1">
        <w:r w:rsidR="00A334DE" w:rsidRPr="00E6486E">
          <w:rPr>
            <w:rStyle w:val="Hyperlink"/>
            <w:noProof/>
          </w:rPr>
          <w:t>Part 3.  Configuring a Linux PC for a multi segment network</w:t>
        </w:r>
        <w:r w:rsidR="00A334DE">
          <w:rPr>
            <w:noProof/>
            <w:webHidden/>
          </w:rPr>
          <w:tab/>
        </w:r>
        <w:r w:rsidR="00A334DE">
          <w:rPr>
            <w:noProof/>
            <w:webHidden/>
          </w:rPr>
          <w:fldChar w:fldCharType="begin"/>
        </w:r>
        <w:r w:rsidR="00A334DE">
          <w:rPr>
            <w:noProof/>
            <w:webHidden/>
          </w:rPr>
          <w:instrText xml:space="preserve"> PAGEREF _Toc61874416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48A8AC1E" w14:textId="0C292ACB" w:rsidR="00A334DE" w:rsidRDefault="001746CD">
      <w:pPr>
        <w:pStyle w:val="TOC3"/>
        <w:tabs>
          <w:tab w:val="right" w:leader="dot" w:pos="9350"/>
        </w:tabs>
        <w:rPr>
          <w:rFonts w:eastAsiaTheme="minorEastAsia" w:cstheme="minorBidi"/>
          <w:i w:val="0"/>
          <w:iCs w:val="0"/>
          <w:noProof/>
          <w:sz w:val="24"/>
        </w:rPr>
      </w:pPr>
      <w:hyperlink w:anchor="_Toc61874417" w:history="1">
        <w:r w:rsidR="00A334DE" w:rsidRPr="00E6486E">
          <w:rPr>
            <w:rStyle w:val="Hyperlink"/>
            <w:noProof/>
          </w:rPr>
          <w:t>Exercise 3-a. Setting static routing table entries for a Linux PC</w:t>
        </w:r>
        <w:r w:rsidR="00A334DE">
          <w:rPr>
            <w:noProof/>
            <w:webHidden/>
          </w:rPr>
          <w:tab/>
        </w:r>
        <w:r w:rsidR="00A334DE">
          <w:rPr>
            <w:noProof/>
            <w:webHidden/>
          </w:rPr>
          <w:fldChar w:fldCharType="begin"/>
        </w:r>
        <w:r w:rsidR="00A334DE">
          <w:rPr>
            <w:noProof/>
            <w:webHidden/>
          </w:rPr>
          <w:instrText xml:space="preserve"> PAGEREF _Toc61874417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09DFDB2F" w14:textId="4A882890" w:rsidR="00A334DE" w:rsidRDefault="001746CD">
      <w:pPr>
        <w:pStyle w:val="TOC2"/>
        <w:tabs>
          <w:tab w:val="right" w:leader="dot" w:pos="9350"/>
        </w:tabs>
        <w:rPr>
          <w:rFonts w:eastAsiaTheme="minorEastAsia" w:cstheme="minorBidi"/>
          <w:smallCaps w:val="0"/>
          <w:noProof/>
          <w:sz w:val="24"/>
        </w:rPr>
      </w:pPr>
      <w:hyperlink w:anchor="_Toc61874418" w:history="1">
        <w:r w:rsidR="00A334DE" w:rsidRPr="00E6486E">
          <w:rPr>
            <w:rStyle w:val="Hyperlink"/>
            <w:noProof/>
          </w:rPr>
          <w:t>Part 4.  Finalizing and Exploring the Router Configuration</w:t>
        </w:r>
        <w:r w:rsidR="00A334DE">
          <w:rPr>
            <w:noProof/>
            <w:webHidden/>
          </w:rPr>
          <w:tab/>
        </w:r>
        <w:r w:rsidR="00A334DE">
          <w:rPr>
            <w:noProof/>
            <w:webHidden/>
          </w:rPr>
          <w:fldChar w:fldCharType="begin"/>
        </w:r>
        <w:r w:rsidR="00A334DE">
          <w:rPr>
            <w:noProof/>
            <w:webHidden/>
          </w:rPr>
          <w:instrText xml:space="preserve"> PAGEREF _Toc61874418 \h </w:instrText>
        </w:r>
        <w:r w:rsidR="00A334DE">
          <w:rPr>
            <w:noProof/>
            <w:webHidden/>
          </w:rPr>
        </w:r>
        <w:r w:rsidR="00A334DE">
          <w:rPr>
            <w:noProof/>
            <w:webHidden/>
          </w:rPr>
          <w:fldChar w:fldCharType="separate"/>
        </w:r>
        <w:r w:rsidR="00A334DE">
          <w:rPr>
            <w:noProof/>
            <w:webHidden/>
          </w:rPr>
          <w:t>17</w:t>
        </w:r>
        <w:r w:rsidR="00A334DE">
          <w:rPr>
            <w:noProof/>
            <w:webHidden/>
          </w:rPr>
          <w:fldChar w:fldCharType="end"/>
        </w:r>
      </w:hyperlink>
    </w:p>
    <w:p w14:paraId="6BE85D35" w14:textId="61645786" w:rsidR="00A334DE" w:rsidRDefault="001746CD">
      <w:pPr>
        <w:pStyle w:val="TOC3"/>
        <w:tabs>
          <w:tab w:val="right" w:leader="dot" w:pos="9350"/>
        </w:tabs>
        <w:rPr>
          <w:rFonts w:eastAsiaTheme="minorEastAsia" w:cstheme="minorBidi"/>
          <w:i w:val="0"/>
          <w:iCs w:val="0"/>
          <w:noProof/>
          <w:sz w:val="24"/>
        </w:rPr>
      </w:pPr>
      <w:hyperlink w:anchor="_Toc61874419" w:history="1">
        <w:r w:rsidR="00A334DE" w:rsidRPr="00E6486E">
          <w:rPr>
            <w:rStyle w:val="Hyperlink"/>
            <w:noProof/>
          </w:rPr>
          <w:t>Exercise 4-a. Testing the configuration</w:t>
        </w:r>
        <w:r w:rsidR="00A334DE">
          <w:rPr>
            <w:noProof/>
            <w:webHidden/>
          </w:rPr>
          <w:tab/>
        </w:r>
        <w:r w:rsidR="00A334DE">
          <w:rPr>
            <w:noProof/>
            <w:webHidden/>
          </w:rPr>
          <w:fldChar w:fldCharType="begin"/>
        </w:r>
        <w:r w:rsidR="00A334DE">
          <w:rPr>
            <w:noProof/>
            <w:webHidden/>
          </w:rPr>
          <w:instrText xml:space="preserve"> PAGEREF _Toc61874419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4C4CB0DD" w14:textId="070B0056" w:rsidR="00A334DE" w:rsidRDefault="001746CD">
      <w:pPr>
        <w:pStyle w:val="TOC3"/>
        <w:tabs>
          <w:tab w:val="right" w:leader="dot" w:pos="9350"/>
        </w:tabs>
        <w:rPr>
          <w:rFonts w:eastAsiaTheme="minorEastAsia" w:cstheme="minorBidi"/>
          <w:i w:val="0"/>
          <w:iCs w:val="0"/>
          <w:noProof/>
          <w:sz w:val="24"/>
        </w:rPr>
      </w:pPr>
      <w:hyperlink w:anchor="_Toc61874420" w:history="1">
        <w:r w:rsidR="00A334DE" w:rsidRPr="00E6486E">
          <w:rPr>
            <w:rStyle w:val="Hyperlink"/>
            <w:noProof/>
          </w:rPr>
          <w:t>Exercise 4-b. Testing routes with traceroute (on PCs) or trace (on Routers)</w:t>
        </w:r>
        <w:r w:rsidR="00A334DE">
          <w:rPr>
            <w:noProof/>
            <w:webHidden/>
          </w:rPr>
          <w:tab/>
        </w:r>
        <w:r w:rsidR="00A334DE">
          <w:rPr>
            <w:noProof/>
            <w:webHidden/>
          </w:rPr>
          <w:fldChar w:fldCharType="begin"/>
        </w:r>
        <w:r w:rsidR="00A334DE">
          <w:rPr>
            <w:noProof/>
            <w:webHidden/>
          </w:rPr>
          <w:instrText xml:space="preserve"> PAGEREF _Toc61874420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3529FCCE" w14:textId="5843C89E" w:rsidR="00A334DE" w:rsidRDefault="001746CD">
      <w:pPr>
        <w:pStyle w:val="TOC3"/>
        <w:tabs>
          <w:tab w:val="right" w:leader="dot" w:pos="9350"/>
        </w:tabs>
        <w:rPr>
          <w:rFonts w:eastAsiaTheme="minorEastAsia" w:cstheme="minorBidi"/>
          <w:i w:val="0"/>
          <w:iCs w:val="0"/>
          <w:noProof/>
          <w:sz w:val="24"/>
        </w:rPr>
      </w:pPr>
      <w:hyperlink w:anchor="_Toc61874421" w:history="1">
        <w:r w:rsidR="00A334DE" w:rsidRPr="00E6486E">
          <w:rPr>
            <w:rStyle w:val="Hyperlink"/>
            <w:noProof/>
          </w:rPr>
          <w:t>Exercise 4-c. Multiple matches in the routing table</w:t>
        </w:r>
        <w:r w:rsidR="00A334DE">
          <w:rPr>
            <w:noProof/>
            <w:webHidden/>
          </w:rPr>
          <w:tab/>
        </w:r>
        <w:r w:rsidR="00A334DE">
          <w:rPr>
            <w:noProof/>
            <w:webHidden/>
          </w:rPr>
          <w:fldChar w:fldCharType="begin"/>
        </w:r>
        <w:r w:rsidR="00A334DE">
          <w:rPr>
            <w:noProof/>
            <w:webHidden/>
          </w:rPr>
          <w:instrText xml:space="preserve"> PAGEREF _Toc61874421 \h </w:instrText>
        </w:r>
        <w:r w:rsidR="00A334DE">
          <w:rPr>
            <w:noProof/>
            <w:webHidden/>
          </w:rPr>
        </w:r>
        <w:r w:rsidR="00A334DE">
          <w:rPr>
            <w:noProof/>
            <w:webHidden/>
          </w:rPr>
          <w:fldChar w:fldCharType="separate"/>
        </w:r>
        <w:r w:rsidR="00A334DE">
          <w:rPr>
            <w:noProof/>
            <w:webHidden/>
          </w:rPr>
          <w:t>19</w:t>
        </w:r>
        <w:r w:rsidR="00A334DE">
          <w:rPr>
            <w:noProof/>
            <w:webHidden/>
          </w:rPr>
          <w:fldChar w:fldCharType="end"/>
        </w:r>
      </w:hyperlink>
    </w:p>
    <w:p w14:paraId="26D4419B" w14:textId="7B6E362D" w:rsidR="00A334DE" w:rsidRDefault="001746CD">
      <w:pPr>
        <w:pStyle w:val="TOC2"/>
        <w:tabs>
          <w:tab w:val="right" w:leader="dot" w:pos="9350"/>
        </w:tabs>
        <w:rPr>
          <w:rFonts w:eastAsiaTheme="minorEastAsia" w:cstheme="minorBidi"/>
          <w:smallCaps w:val="0"/>
          <w:noProof/>
          <w:sz w:val="24"/>
        </w:rPr>
      </w:pPr>
      <w:hyperlink w:anchor="_Toc61874422" w:history="1">
        <w:r w:rsidR="00A334DE" w:rsidRPr="00E6486E">
          <w:rPr>
            <w:rStyle w:val="Hyperlink"/>
            <w:noProof/>
          </w:rPr>
          <w:t>Part 5.  Proxy ARP</w:t>
        </w:r>
        <w:r w:rsidR="00A334DE">
          <w:rPr>
            <w:noProof/>
            <w:webHidden/>
          </w:rPr>
          <w:tab/>
        </w:r>
        <w:r w:rsidR="00A334DE">
          <w:rPr>
            <w:noProof/>
            <w:webHidden/>
          </w:rPr>
          <w:fldChar w:fldCharType="begin"/>
        </w:r>
        <w:r w:rsidR="00A334DE">
          <w:rPr>
            <w:noProof/>
            <w:webHidden/>
          </w:rPr>
          <w:instrText xml:space="preserve"> PAGEREF _Toc61874422 \h </w:instrText>
        </w:r>
        <w:r w:rsidR="00A334DE">
          <w:rPr>
            <w:noProof/>
            <w:webHidden/>
          </w:rPr>
        </w:r>
        <w:r w:rsidR="00A334DE">
          <w:rPr>
            <w:noProof/>
            <w:webHidden/>
          </w:rPr>
          <w:fldChar w:fldCharType="separate"/>
        </w:r>
        <w:r w:rsidR="00A334DE">
          <w:rPr>
            <w:noProof/>
            <w:webHidden/>
          </w:rPr>
          <w:t>20</w:t>
        </w:r>
        <w:r w:rsidR="00A334DE">
          <w:rPr>
            <w:noProof/>
            <w:webHidden/>
          </w:rPr>
          <w:fldChar w:fldCharType="end"/>
        </w:r>
      </w:hyperlink>
    </w:p>
    <w:p w14:paraId="37E597D3" w14:textId="2FA81A6D" w:rsidR="00A334DE" w:rsidRDefault="001746CD">
      <w:pPr>
        <w:pStyle w:val="TOC3"/>
        <w:tabs>
          <w:tab w:val="right" w:leader="dot" w:pos="9350"/>
        </w:tabs>
        <w:rPr>
          <w:rFonts w:eastAsiaTheme="minorEastAsia" w:cstheme="minorBidi"/>
          <w:i w:val="0"/>
          <w:iCs w:val="0"/>
          <w:noProof/>
          <w:sz w:val="24"/>
        </w:rPr>
      </w:pPr>
      <w:hyperlink w:anchor="_Toc61874423" w:history="1">
        <w:r w:rsidR="00A334DE" w:rsidRPr="00E6486E">
          <w:rPr>
            <w:rStyle w:val="Hyperlink"/>
            <w:noProof/>
          </w:rPr>
          <w:t>Exercise 5-a. Observing Proxy ARP</w:t>
        </w:r>
        <w:r w:rsidR="00A334DE">
          <w:rPr>
            <w:noProof/>
            <w:webHidden/>
          </w:rPr>
          <w:tab/>
        </w:r>
        <w:r w:rsidR="00A334DE">
          <w:rPr>
            <w:noProof/>
            <w:webHidden/>
          </w:rPr>
          <w:fldChar w:fldCharType="begin"/>
        </w:r>
        <w:r w:rsidR="00A334DE">
          <w:rPr>
            <w:noProof/>
            <w:webHidden/>
          </w:rPr>
          <w:instrText xml:space="preserve"> PAGEREF _Toc61874423 \h </w:instrText>
        </w:r>
        <w:r w:rsidR="00A334DE">
          <w:rPr>
            <w:noProof/>
            <w:webHidden/>
          </w:rPr>
        </w:r>
        <w:r w:rsidR="00A334DE">
          <w:rPr>
            <w:noProof/>
            <w:webHidden/>
          </w:rPr>
          <w:fldChar w:fldCharType="separate"/>
        </w:r>
        <w:r w:rsidR="00A334DE">
          <w:rPr>
            <w:noProof/>
            <w:webHidden/>
          </w:rPr>
          <w:t>21</w:t>
        </w:r>
        <w:r w:rsidR="00A334DE">
          <w:rPr>
            <w:noProof/>
            <w:webHidden/>
          </w:rPr>
          <w:fldChar w:fldCharType="end"/>
        </w:r>
      </w:hyperlink>
    </w:p>
    <w:p w14:paraId="7DFE3C2F" w14:textId="0EA74652" w:rsidR="00A334DE" w:rsidRDefault="001746CD">
      <w:pPr>
        <w:pStyle w:val="TOC2"/>
        <w:tabs>
          <w:tab w:val="right" w:leader="dot" w:pos="9350"/>
        </w:tabs>
        <w:rPr>
          <w:rFonts w:eastAsiaTheme="minorEastAsia" w:cstheme="minorBidi"/>
          <w:smallCaps w:val="0"/>
          <w:noProof/>
          <w:sz w:val="24"/>
        </w:rPr>
      </w:pPr>
      <w:hyperlink w:anchor="_Toc61874424" w:history="1">
        <w:r w:rsidR="00A334DE" w:rsidRPr="00E6486E">
          <w:rPr>
            <w:rStyle w:val="Hyperlink"/>
            <w:noProof/>
          </w:rPr>
          <w:t>Part 6.  ICMP Redirect</w:t>
        </w:r>
        <w:r w:rsidR="00A334DE">
          <w:rPr>
            <w:noProof/>
            <w:webHidden/>
          </w:rPr>
          <w:tab/>
        </w:r>
        <w:r w:rsidR="00A334DE">
          <w:rPr>
            <w:noProof/>
            <w:webHidden/>
          </w:rPr>
          <w:fldChar w:fldCharType="begin"/>
        </w:r>
        <w:r w:rsidR="00A334DE">
          <w:rPr>
            <w:noProof/>
            <w:webHidden/>
          </w:rPr>
          <w:instrText xml:space="preserve"> PAGEREF _Toc61874424 \h </w:instrText>
        </w:r>
        <w:r w:rsidR="00A334DE">
          <w:rPr>
            <w:noProof/>
            <w:webHidden/>
          </w:rPr>
        </w:r>
        <w:r w:rsidR="00A334DE">
          <w:rPr>
            <w:noProof/>
            <w:webHidden/>
          </w:rPr>
          <w:fldChar w:fldCharType="separate"/>
        </w:r>
        <w:r w:rsidR="00A334DE">
          <w:rPr>
            <w:noProof/>
            <w:webHidden/>
          </w:rPr>
          <w:t>23</w:t>
        </w:r>
        <w:r w:rsidR="00A334DE">
          <w:rPr>
            <w:noProof/>
            <w:webHidden/>
          </w:rPr>
          <w:fldChar w:fldCharType="end"/>
        </w:r>
      </w:hyperlink>
    </w:p>
    <w:p w14:paraId="1D57E2AB" w14:textId="3F827748" w:rsidR="00A334DE" w:rsidRDefault="001746CD">
      <w:pPr>
        <w:pStyle w:val="TOC3"/>
        <w:tabs>
          <w:tab w:val="right" w:leader="dot" w:pos="9350"/>
        </w:tabs>
        <w:rPr>
          <w:rFonts w:eastAsiaTheme="minorEastAsia" w:cstheme="minorBidi"/>
          <w:i w:val="0"/>
          <w:iCs w:val="0"/>
          <w:noProof/>
          <w:sz w:val="24"/>
        </w:rPr>
      </w:pPr>
      <w:hyperlink w:anchor="_Toc61874425" w:history="1">
        <w:r w:rsidR="00A334DE" w:rsidRPr="00E6486E">
          <w:rPr>
            <w:rStyle w:val="Hyperlink"/>
            <w:noProof/>
          </w:rPr>
          <w:t>Exercise 6-a. Network setup</w:t>
        </w:r>
        <w:r w:rsidR="00A334DE">
          <w:rPr>
            <w:noProof/>
            <w:webHidden/>
          </w:rPr>
          <w:tab/>
        </w:r>
        <w:r w:rsidR="00A334DE">
          <w:rPr>
            <w:noProof/>
            <w:webHidden/>
          </w:rPr>
          <w:fldChar w:fldCharType="begin"/>
        </w:r>
        <w:r w:rsidR="00A334DE">
          <w:rPr>
            <w:noProof/>
            <w:webHidden/>
          </w:rPr>
          <w:instrText xml:space="preserve"> PAGEREF _Toc61874425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4F9F7CE2" w14:textId="3C1E5FD9" w:rsidR="00A334DE" w:rsidRDefault="001746CD">
      <w:pPr>
        <w:pStyle w:val="TOC3"/>
        <w:tabs>
          <w:tab w:val="right" w:leader="dot" w:pos="9350"/>
        </w:tabs>
        <w:rPr>
          <w:rFonts w:eastAsiaTheme="minorEastAsia" w:cstheme="minorBidi"/>
          <w:i w:val="0"/>
          <w:iCs w:val="0"/>
          <w:noProof/>
          <w:sz w:val="24"/>
        </w:rPr>
      </w:pPr>
      <w:hyperlink w:anchor="_Toc61874426" w:history="1">
        <w:r w:rsidR="00A334DE" w:rsidRPr="00E6486E">
          <w:rPr>
            <w:rStyle w:val="Hyperlink"/>
            <w:noProof/>
          </w:rPr>
          <w:t>Exercise 6-b. ICMP Redirect</w:t>
        </w:r>
        <w:r w:rsidR="00A334DE">
          <w:rPr>
            <w:noProof/>
            <w:webHidden/>
          </w:rPr>
          <w:tab/>
        </w:r>
        <w:r w:rsidR="00A334DE">
          <w:rPr>
            <w:noProof/>
            <w:webHidden/>
          </w:rPr>
          <w:fldChar w:fldCharType="begin"/>
        </w:r>
        <w:r w:rsidR="00A334DE">
          <w:rPr>
            <w:noProof/>
            <w:webHidden/>
          </w:rPr>
          <w:instrText xml:space="preserve"> PAGEREF _Toc61874426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3486BDDF" w14:textId="699A6BAA" w:rsidR="00A334DE" w:rsidRDefault="001746CD">
      <w:pPr>
        <w:pStyle w:val="TOC2"/>
        <w:tabs>
          <w:tab w:val="right" w:leader="dot" w:pos="9350"/>
        </w:tabs>
        <w:rPr>
          <w:rFonts w:eastAsiaTheme="minorEastAsia" w:cstheme="minorBidi"/>
          <w:smallCaps w:val="0"/>
          <w:noProof/>
          <w:sz w:val="24"/>
        </w:rPr>
      </w:pPr>
      <w:hyperlink w:anchor="_Toc61874427" w:history="1">
        <w:r w:rsidR="00A334DE" w:rsidRPr="00E6486E">
          <w:rPr>
            <w:rStyle w:val="Hyperlink"/>
            <w:noProof/>
          </w:rPr>
          <w:t>Part 7.  Network Prefixes and Routing</w:t>
        </w:r>
        <w:r w:rsidR="00A334DE">
          <w:rPr>
            <w:noProof/>
            <w:webHidden/>
          </w:rPr>
          <w:tab/>
        </w:r>
        <w:r w:rsidR="00A334DE">
          <w:rPr>
            <w:noProof/>
            <w:webHidden/>
          </w:rPr>
          <w:fldChar w:fldCharType="begin"/>
        </w:r>
        <w:r w:rsidR="00A334DE">
          <w:rPr>
            <w:noProof/>
            <w:webHidden/>
          </w:rPr>
          <w:instrText xml:space="preserve"> PAGEREF _Toc61874427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302EF0B3" w14:textId="4460A3BF" w:rsidR="00A334DE" w:rsidRDefault="001746CD">
      <w:pPr>
        <w:pStyle w:val="TOC3"/>
        <w:tabs>
          <w:tab w:val="right" w:leader="dot" w:pos="9350"/>
        </w:tabs>
        <w:rPr>
          <w:rFonts w:eastAsiaTheme="minorEastAsia" w:cstheme="minorBidi"/>
          <w:i w:val="0"/>
          <w:iCs w:val="0"/>
          <w:noProof/>
          <w:sz w:val="24"/>
        </w:rPr>
      </w:pPr>
      <w:hyperlink w:anchor="_Toc61874428" w:history="1">
        <w:r w:rsidR="00A334DE" w:rsidRPr="00E6486E">
          <w:rPr>
            <w:rStyle w:val="Hyperlink"/>
            <w:noProof/>
          </w:rPr>
          <w:t>Exercise 7-a. Network setup</w:t>
        </w:r>
        <w:r w:rsidR="00A334DE">
          <w:rPr>
            <w:noProof/>
            <w:webHidden/>
          </w:rPr>
          <w:tab/>
        </w:r>
        <w:r w:rsidR="00A334DE">
          <w:rPr>
            <w:noProof/>
            <w:webHidden/>
          </w:rPr>
          <w:fldChar w:fldCharType="begin"/>
        </w:r>
        <w:r w:rsidR="00A334DE">
          <w:rPr>
            <w:noProof/>
            <w:webHidden/>
          </w:rPr>
          <w:instrText xml:space="preserve"> PAGEREF _Toc61874428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13D4D0F5" w14:textId="55E342BE" w:rsidR="00A334DE" w:rsidRDefault="001746CD">
      <w:pPr>
        <w:pStyle w:val="TOC3"/>
        <w:tabs>
          <w:tab w:val="right" w:leader="dot" w:pos="9350"/>
        </w:tabs>
        <w:rPr>
          <w:rFonts w:eastAsiaTheme="minorEastAsia" w:cstheme="minorBidi"/>
          <w:i w:val="0"/>
          <w:iCs w:val="0"/>
          <w:noProof/>
          <w:sz w:val="24"/>
        </w:rPr>
      </w:pPr>
      <w:hyperlink w:anchor="_Toc61874429" w:history="1">
        <w:r w:rsidR="00A334DE" w:rsidRPr="00E6486E">
          <w:rPr>
            <w:rStyle w:val="Hyperlink"/>
            <w:noProof/>
          </w:rPr>
          <w:t>Exercise 7-b. Exploring the role of prefixes (netmasks) at hosts</w:t>
        </w:r>
        <w:r w:rsidR="00A334DE">
          <w:rPr>
            <w:noProof/>
            <w:webHidden/>
          </w:rPr>
          <w:tab/>
        </w:r>
        <w:r w:rsidR="00A334DE">
          <w:rPr>
            <w:noProof/>
            <w:webHidden/>
          </w:rPr>
          <w:fldChar w:fldCharType="begin"/>
        </w:r>
        <w:r w:rsidR="00A334DE">
          <w:rPr>
            <w:noProof/>
            <w:webHidden/>
          </w:rPr>
          <w:instrText xml:space="preserve"> PAGEREF _Toc61874429 \h </w:instrText>
        </w:r>
        <w:r w:rsidR="00A334DE">
          <w:rPr>
            <w:noProof/>
            <w:webHidden/>
          </w:rPr>
        </w:r>
        <w:r w:rsidR="00A334DE">
          <w:rPr>
            <w:noProof/>
            <w:webHidden/>
          </w:rPr>
          <w:fldChar w:fldCharType="separate"/>
        </w:r>
        <w:r w:rsidR="00A334DE">
          <w:rPr>
            <w:noProof/>
            <w:webHidden/>
          </w:rPr>
          <w:t>29</w:t>
        </w:r>
        <w:r w:rsidR="00A334DE">
          <w:rPr>
            <w:noProof/>
            <w:webHidden/>
          </w:rPr>
          <w:fldChar w:fldCharType="end"/>
        </w:r>
      </w:hyperlink>
    </w:p>
    <w:p w14:paraId="6660F6E2" w14:textId="4D29B5D1" w:rsidR="00A334DE" w:rsidRDefault="001746CD">
      <w:pPr>
        <w:pStyle w:val="TOC2"/>
        <w:tabs>
          <w:tab w:val="right" w:leader="dot" w:pos="9350"/>
        </w:tabs>
        <w:rPr>
          <w:rFonts w:eastAsiaTheme="minorEastAsia" w:cstheme="minorBidi"/>
          <w:smallCaps w:val="0"/>
          <w:noProof/>
          <w:sz w:val="24"/>
        </w:rPr>
      </w:pPr>
      <w:hyperlink w:anchor="_Toc61874430" w:history="1">
        <w:r w:rsidR="00A334DE" w:rsidRPr="00E6486E">
          <w:rPr>
            <w:rStyle w:val="Hyperlink"/>
            <w:noProof/>
          </w:rPr>
          <w:t>Part 8.  Stateless Autoconfiguration and Static Routing in IPv6</w:t>
        </w:r>
        <w:r w:rsidR="00A334DE">
          <w:rPr>
            <w:noProof/>
            <w:webHidden/>
          </w:rPr>
          <w:tab/>
        </w:r>
        <w:r w:rsidR="00A334DE">
          <w:rPr>
            <w:noProof/>
            <w:webHidden/>
          </w:rPr>
          <w:fldChar w:fldCharType="begin"/>
        </w:r>
        <w:r w:rsidR="00A334DE">
          <w:rPr>
            <w:noProof/>
            <w:webHidden/>
          </w:rPr>
          <w:instrText xml:space="preserve"> PAGEREF _Toc61874430 \h </w:instrText>
        </w:r>
        <w:r w:rsidR="00A334DE">
          <w:rPr>
            <w:noProof/>
            <w:webHidden/>
          </w:rPr>
        </w:r>
        <w:r w:rsidR="00A334DE">
          <w:rPr>
            <w:noProof/>
            <w:webHidden/>
          </w:rPr>
          <w:fldChar w:fldCharType="separate"/>
        </w:r>
        <w:r w:rsidR="00A334DE">
          <w:rPr>
            <w:noProof/>
            <w:webHidden/>
          </w:rPr>
          <w:t>30</w:t>
        </w:r>
        <w:r w:rsidR="00A334DE">
          <w:rPr>
            <w:noProof/>
            <w:webHidden/>
          </w:rPr>
          <w:fldChar w:fldCharType="end"/>
        </w:r>
      </w:hyperlink>
    </w:p>
    <w:p w14:paraId="30EC1890" w14:textId="1EC14E1D" w:rsidR="00A334DE" w:rsidRDefault="001746CD">
      <w:pPr>
        <w:pStyle w:val="TOC3"/>
        <w:tabs>
          <w:tab w:val="right" w:leader="dot" w:pos="9350"/>
        </w:tabs>
        <w:rPr>
          <w:rFonts w:eastAsiaTheme="minorEastAsia" w:cstheme="minorBidi"/>
          <w:i w:val="0"/>
          <w:iCs w:val="0"/>
          <w:noProof/>
          <w:sz w:val="24"/>
        </w:rPr>
      </w:pPr>
      <w:hyperlink w:anchor="_Toc61874431" w:history="1">
        <w:r w:rsidR="00A334DE" w:rsidRPr="00E6486E">
          <w:rPr>
            <w:rStyle w:val="Hyperlink"/>
            <w:noProof/>
          </w:rPr>
          <w:t>Exercise 8-a. Network setup</w:t>
        </w:r>
        <w:r w:rsidR="00A334DE">
          <w:rPr>
            <w:noProof/>
            <w:webHidden/>
          </w:rPr>
          <w:tab/>
        </w:r>
        <w:r w:rsidR="00A334DE">
          <w:rPr>
            <w:noProof/>
            <w:webHidden/>
          </w:rPr>
          <w:fldChar w:fldCharType="begin"/>
        </w:r>
        <w:r w:rsidR="00A334DE">
          <w:rPr>
            <w:noProof/>
            <w:webHidden/>
          </w:rPr>
          <w:instrText xml:space="preserve"> PAGEREF _Toc61874431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6C772BB2" w14:textId="3E159A7B" w:rsidR="00A334DE" w:rsidRDefault="001746CD">
      <w:pPr>
        <w:pStyle w:val="TOC3"/>
        <w:tabs>
          <w:tab w:val="right" w:leader="dot" w:pos="9350"/>
        </w:tabs>
        <w:rPr>
          <w:rFonts w:eastAsiaTheme="minorEastAsia" w:cstheme="minorBidi"/>
          <w:i w:val="0"/>
          <w:iCs w:val="0"/>
          <w:noProof/>
          <w:sz w:val="24"/>
        </w:rPr>
      </w:pPr>
      <w:hyperlink w:anchor="_Toc61874432" w:history="1">
        <w:r w:rsidR="00A334DE" w:rsidRPr="00E6486E">
          <w:rPr>
            <w:rStyle w:val="Hyperlink"/>
            <w:noProof/>
          </w:rPr>
          <w:t>Exercise 8-b. Configuring an IPv6 router on Cisco IOS and stateless autoconfiguration</w:t>
        </w:r>
        <w:r w:rsidR="00A334DE">
          <w:rPr>
            <w:noProof/>
            <w:webHidden/>
          </w:rPr>
          <w:tab/>
        </w:r>
        <w:r w:rsidR="00A334DE">
          <w:rPr>
            <w:noProof/>
            <w:webHidden/>
          </w:rPr>
          <w:fldChar w:fldCharType="begin"/>
        </w:r>
        <w:r w:rsidR="00A334DE">
          <w:rPr>
            <w:noProof/>
            <w:webHidden/>
          </w:rPr>
          <w:instrText xml:space="preserve"> PAGEREF _Toc61874432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32D42E45" w14:textId="5CB433F4" w:rsidR="00A334DE" w:rsidRDefault="001746CD">
      <w:pPr>
        <w:pStyle w:val="TOC1"/>
        <w:tabs>
          <w:tab w:val="right" w:leader="dot" w:pos="9350"/>
        </w:tabs>
        <w:rPr>
          <w:rFonts w:eastAsiaTheme="minorEastAsia" w:cstheme="minorBidi"/>
          <w:b w:val="0"/>
          <w:bCs w:val="0"/>
          <w:caps w:val="0"/>
          <w:noProof/>
          <w:sz w:val="24"/>
        </w:rPr>
      </w:pPr>
      <w:hyperlink w:anchor="_Toc61874433" w:history="1">
        <w:r w:rsidR="00A334DE" w:rsidRPr="00E6486E">
          <w:rPr>
            <w:rStyle w:val="Hyperlink"/>
            <w:noProof/>
          </w:rPr>
          <w:t>Appendix A: Cisco IOS Command Line Interface</w:t>
        </w:r>
        <w:r w:rsidR="00A334DE">
          <w:rPr>
            <w:noProof/>
            <w:webHidden/>
          </w:rPr>
          <w:tab/>
        </w:r>
        <w:r w:rsidR="00A334DE">
          <w:rPr>
            <w:noProof/>
            <w:webHidden/>
          </w:rPr>
          <w:fldChar w:fldCharType="begin"/>
        </w:r>
        <w:r w:rsidR="00A334DE">
          <w:rPr>
            <w:noProof/>
            <w:webHidden/>
          </w:rPr>
          <w:instrText xml:space="preserve"> PAGEREF _Toc61874433 \h </w:instrText>
        </w:r>
        <w:r w:rsidR="00A334DE">
          <w:rPr>
            <w:noProof/>
            <w:webHidden/>
          </w:rPr>
        </w:r>
        <w:r w:rsidR="00A334DE">
          <w:rPr>
            <w:noProof/>
            <w:webHidden/>
          </w:rPr>
          <w:fldChar w:fldCharType="separate"/>
        </w:r>
        <w:r w:rsidR="00A334DE">
          <w:rPr>
            <w:noProof/>
            <w:webHidden/>
          </w:rPr>
          <w:t>35</w:t>
        </w:r>
        <w:r w:rsidR="00A334DE">
          <w:rPr>
            <w:noProof/>
            <w:webHidden/>
          </w:rPr>
          <w:fldChar w:fldCharType="end"/>
        </w:r>
      </w:hyperlink>
    </w:p>
    <w:p w14:paraId="10FFE868" w14:textId="26AE2EAE" w:rsidR="00A334DE" w:rsidRDefault="001746CD">
      <w:pPr>
        <w:pStyle w:val="TOC3"/>
        <w:tabs>
          <w:tab w:val="right" w:leader="dot" w:pos="9350"/>
        </w:tabs>
        <w:rPr>
          <w:rFonts w:eastAsiaTheme="minorEastAsia" w:cstheme="minorBidi"/>
          <w:i w:val="0"/>
          <w:iCs w:val="0"/>
          <w:noProof/>
          <w:sz w:val="24"/>
        </w:rPr>
      </w:pPr>
      <w:hyperlink w:anchor="_Toc61874434" w:history="1">
        <w:r w:rsidR="00A334DE" w:rsidRPr="00E6486E">
          <w:rPr>
            <w:rStyle w:val="Hyperlink"/>
            <w:noProof/>
          </w:rPr>
          <w:t>User EXEC Mode</w:t>
        </w:r>
        <w:r w:rsidR="00A334DE">
          <w:rPr>
            <w:noProof/>
            <w:webHidden/>
          </w:rPr>
          <w:tab/>
        </w:r>
        <w:r w:rsidR="00A334DE">
          <w:rPr>
            <w:noProof/>
            <w:webHidden/>
          </w:rPr>
          <w:fldChar w:fldCharType="begin"/>
        </w:r>
        <w:r w:rsidR="00A334DE">
          <w:rPr>
            <w:noProof/>
            <w:webHidden/>
          </w:rPr>
          <w:instrText xml:space="preserve"> PAGEREF _Toc61874434 \h </w:instrText>
        </w:r>
        <w:r w:rsidR="00A334DE">
          <w:rPr>
            <w:noProof/>
            <w:webHidden/>
          </w:rPr>
        </w:r>
        <w:r w:rsidR="00A334DE">
          <w:rPr>
            <w:noProof/>
            <w:webHidden/>
          </w:rPr>
          <w:fldChar w:fldCharType="separate"/>
        </w:r>
        <w:r w:rsidR="00A334DE">
          <w:rPr>
            <w:noProof/>
            <w:webHidden/>
          </w:rPr>
          <w:t>36</w:t>
        </w:r>
        <w:r w:rsidR="00A334DE">
          <w:rPr>
            <w:noProof/>
            <w:webHidden/>
          </w:rPr>
          <w:fldChar w:fldCharType="end"/>
        </w:r>
      </w:hyperlink>
    </w:p>
    <w:p w14:paraId="4483A15E" w14:textId="56B5FC38" w:rsidR="00A334DE" w:rsidRDefault="001746CD">
      <w:pPr>
        <w:pStyle w:val="TOC3"/>
        <w:tabs>
          <w:tab w:val="right" w:leader="dot" w:pos="9350"/>
        </w:tabs>
        <w:rPr>
          <w:rFonts w:eastAsiaTheme="minorEastAsia" w:cstheme="minorBidi"/>
          <w:i w:val="0"/>
          <w:iCs w:val="0"/>
          <w:noProof/>
          <w:sz w:val="24"/>
        </w:rPr>
      </w:pPr>
      <w:hyperlink w:anchor="_Toc61874435" w:history="1">
        <w:r w:rsidR="00A334DE" w:rsidRPr="00E6486E">
          <w:rPr>
            <w:rStyle w:val="Hyperlink"/>
            <w:noProof/>
          </w:rPr>
          <w:t>Privileged EXEC Mode</w:t>
        </w:r>
        <w:r w:rsidR="00A334DE">
          <w:rPr>
            <w:noProof/>
            <w:webHidden/>
          </w:rPr>
          <w:tab/>
        </w:r>
        <w:r w:rsidR="00A334DE">
          <w:rPr>
            <w:noProof/>
            <w:webHidden/>
          </w:rPr>
          <w:fldChar w:fldCharType="begin"/>
        </w:r>
        <w:r w:rsidR="00A334DE">
          <w:rPr>
            <w:noProof/>
            <w:webHidden/>
          </w:rPr>
          <w:instrText xml:space="preserve"> PAGEREF _Toc61874435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8D266D9" w14:textId="5A5FF147" w:rsidR="00A334DE" w:rsidRDefault="001746CD">
      <w:pPr>
        <w:pStyle w:val="TOC3"/>
        <w:tabs>
          <w:tab w:val="right" w:leader="dot" w:pos="9350"/>
        </w:tabs>
        <w:rPr>
          <w:rFonts w:eastAsiaTheme="minorEastAsia" w:cstheme="minorBidi"/>
          <w:i w:val="0"/>
          <w:iCs w:val="0"/>
          <w:noProof/>
          <w:sz w:val="24"/>
        </w:rPr>
      </w:pPr>
      <w:hyperlink w:anchor="_Toc61874436" w:history="1">
        <w:r w:rsidR="00A334DE" w:rsidRPr="00E6486E">
          <w:rPr>
            <w:rStyle w:val="Hyperlink"/>
            <w:noProof/>
          </w:rPr>
          <w:t>Global Configuration Mode</w:t>
        </w:r>
        <w:r w:rsidR="00A334DE">
          <w:rPr>
            <w:noProof/>
            <w:webHidden/>
          </w:rPr>
          <w:tab/>
        </w:r>
        <w:r w:rsidR="00A334DE">
          <w:rPr>
            <w:noProof/>
            <w:webHidden/>
          </w:rPr>
          <w:fldChar w:fldCharType="begin"/>
        </w:r>
        <w:r w:rsidR="00A334DE">
          <w:rPr>
            <w:noProof/>
            <w:webHidden/>
          </w:rPr>
          <w:instrText xml:space="preserve"> PAGEREF _Toc61874436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AC04231" w14:textId="3B9E594E" w:rsidR="00A334DE" w:rsidRDefault="001746CD">
      <w:pPr>
        <w:pStyle w:val="TOC3"/>
        <w:tabs>
          <w:tab w:val="right" w:leader="dot" w:pos="9350"/>
        </w:tabs>
        <w:rPr>
          <w:rFonts w:eastAsiaTheme="minorEastAsia" w:cstheme="minorBidi"/>
          <w:i w:val="0"/>
          <w:iCs w:val="0"/>
          <w:noProof/>
          <w:sz w:val="24"/>
        </w:rPr>
      </w:pPr>
      <w:hyperlink w:anchor="_Toc61874437" w:history="1">
        <w:r w:rsidR="00A334DE" w:rsidRPr="00E6486E">
          <w:rPr>
            <w:rStyle w:val="Hyperlink"/>
            <w:noProof/>
          </w:rPr>
          <w:t>Interface Configuration Mode</w:t>
        </w:r>
        <w:r w:rsidR="00A334DE">
          <w:rPr>
            <w:noProof/>
            <w:webHidden/>
          </w:rPr>
          <w:tab/>
        </w:r>
        <w:r w:rsidR="00A334DE">
          <w:rPr>
            <w:noProof/>
            <w:webHidden/>
          </w:rPr>
          <w:fldChar w:fldCharType="begin"/>
        </w:r>
        <w:r w:rsidR="00A334DE">
          <w:rPr>
            <w:noProof/>
            <w:webHidden/>
          </w:rPr>
          <w:instrText xml:space="preserve"> PAGEREF _Toc61874437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CB7FD7D" w14:textId="4038F9ED" w:rsidR="00A334DE" w:rsidRDefault="001746CD">
      <w:pPr>
        <w:pStyle w:val="TOC3"/>
        <w:tabs>
          <w:tab w:val="right" w:leader="dot" w:pos="9350"/>
        </w:tabs>
        <w:rPr>
          <w:rFonts w:eastAsiaTheme="minorEastAsia" w:cstheme="minorBidi"/>
          <w:i w:val="0"/>
          <w:iCs w:val="0"/>
          <w:noProof/>
          <w:sz w:val="24"/>
        </w:rPr>
      </w:pPr>
      <w:hyperlink w:anchor="_Toc61874438" w:history="1">
        <w:r w:rsidR="00A334DE" w:rsidRPr="00E6486E">
          <w:rPr>
            <w:rStyle w:val="Hyperlink"/>
            <w:noProof/>
          </w:rPr>
          <w:t>Router Configuration Mode</w:t>
        </w:r>
        <w:r w:rsidR="00A334DE">
          <w:rPr>
            <w:noProof/>
            <w:webHidden/>
          </w:rPr>
          <w:tab/>
        </w:r>
        <w:r w:rsidR="00A334DE">
          <w:rPr>
            <w:noProof/>
            <w:webHidden/>
          </w:rPr>
          <w:fldChar w:fldCharType="begin"/>
        </w:r>
        <w:r w:rsidR="00A334DE">
          <w:rPr>
            <w:noProof/>
            <w:webHidden/>
          </w:rPr>
          <w:instrText xml:space="preserve"> PAGEREF _Toc61874438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98453EB" w14:textId="6F52EFBE" w:rsidR="00A334DE" w:rsidRDefault="001746CD">
      <w:pPr>
        <w:pStyle w:val="TOC3"/>
        <w:tabs>
          <w:tab w:val="right" w:leader="dot" w:pos="9350"/>
        </w:tabs>
        <w:rPr>
          <w:rFonts w:eastAsiaTheme="minorEastAsia" w:cstheme="minorBidi"/>
          <w:i w:val="0"/>
          <w:iCs w:val="0"/>
          <w:noProof/>
          <w:sz w:val="24"/>
        </w:rPr>
      </w:pPr>
      <w:hyperlink w:anchor="_Toc61874439" w:history="1">
        <w:r w:rsidR="00A334DE" w:rsidRPr="00E6486E">
          <w:rPr>
            <w:rStyle w:val="Hyperlink"/>
            <w:noProof/>
          </w:rPr>
          <w:t>IOS Commands for Interface Configuration</w:t>
        </w:r>
        <w:r w:rsidR="00A334DE">
          <w:rPr>
            <w:noProof/>
            <w:webHidden/>
          </w:rPr>
          <w:tab/>
        </w:r>
        <w:r w:rsidR="00A334DE">
          <w:rPr>
            <w:noProof/>
            <w:webHidden/>
          </w:rPr>
          <w:fldChar w:fldCharType="begin"/>
        </w:r>
        <w:r w:rsidR="00A334DE">
          <w:rPr>
            <w:noProof/>
            <w:webHidden/>
          </w:rPr>
          <w:instrText xml:space="preserve"> PAGEREF _Toc61874439 \h </w:instrText>
        </w:r>
        <w:r w:rsidR="00A334DE">
          <w:rPr>
            <w:noProof/>
            <w:webHidden/>
          </w:rPr>
        </w:r>
        <w:r w:rsidR="00A334DE">
          <w:rPr>
            <w:noProof/>
            <w:webHidden/>
          </w:rPr>
          <w:fldChar w:fldCharType="separate"/>
        </w:r>
        <w:r w:rsidR="00A334DE">
          <w:rPr>
            <w:noProof/>
            <w:webHidden/>
          </w:rPr>
          <w:t>39</w:t>
        </w:r>
        <w:r w:rsidR="00A334DE">
          <w:rPr>
            <w:noProof/>
            <w:webHidden/>
          </w:rPr>
          <w:fldChar w:fldCharType="end"/>
        </w:r>
      </w:hyperlink>
    </w:p>
    <w:p w14:paraId="349417FE" w14:textId="084C7190" w:rsidR="00A334DE" w:rsidRDefault="001746CD">
      <w:pPr>
        <w:pStyle w:val="TOC3"/>
        <w:tabs>
          <w:tab w:val="right" w:leader="dot" w:pos="9350"/>
        </w:tabs>
        <w:rPr>
          <w:rFonts w:eastAsiaTheme="minorEastAsia" w:cstheme="minorBidi"/>
          <w:i w:val="0"/>
          <w:iCs w:val="0"/>
          <w:noProof/>
          <w:sz w:val="24"/>
        </w:rPr>
      </w:pPr>
      <w:hyperlink w:anchor="_Toc61874440" w:history="1">
        <w:r w:rsidR="00A334DE" w:rsidRPr="00E6486E">
          <w:rPr>
            <w:rStyle w:val="Hyperlink"/>
            <w:noProof/>
          </w:rPr>
          <w:t>IOS Commands to Display the Configuration and Other Information</w:t>
        </w:r>
        <w:r w:rsidR="00A334DE">
          <w:rPr>
            <w:noProof/>
            <w:webHidden/>
          </w:rPr>
          <w:tab/>
        </w:r>
        <w:r w:rsidR="00A334DE">
          <w:rPr>
            <w:noProof/>
            <w:webHidden/>
          </w:rPr>
          <w:fldChar w:fldCharType="begin"/>
        </w:r>
        <w:r w:rsidR="00A334DE">
          <w:rPr>
            <w:noProof/>
            <w:webHidden/>
          </w:rPr>
          <w:instrText xml:space="preserve"> PAGEREF _Toc61874440 \h </w:instrText>
        </w:r>
        <w:r w:rsidR="00A334DE">
          <w:rPr>
            <w:noProof/>
            <w:webHidden/>
          </w:rPr>
        </w:r>
        <w:r w:rsidR="00A334DE">
          <w:rPr>
            <w:noProof/>
            <w:webHidden/>
          </w:rPr>
          <w:fldChar w:fldCharType="separate"/>
        </w:r>
        <w:r w:rsidR="00A334DE">
          <w:rPr>
            <w:noProof/>
            <w:webHidden/>
          </w:rPr>
          <w:t>40</w:t>
        </w:r>
        <w:r w:rsidR="00A334DE">
          <w:rPr>
            <w:noProof/>
            <w:webHidden/>
          </w:rPr>
          <w:fldChar w:fldCharType="end"/>
        </w:r>
      </w:hyperlink>
    </w:p>
    <w:p w14:paraId="306938E7" w14:textId="5C1DFDF9" w:rsidR="00A334DE" w:rsidRDefault="001746CD">
      <w:pPr>
        <w:pStyle w:val="TOC3"/>
        <w:tabs>
          <w:tab w:val="right" w:leader="dot" w:pos="9350"/>
        </w:tabs>
        <w:rPr>
          <w:rFonts w:eastAsiaTheme="minorEastAsia" w:cstheme="minorBidi"/>
          <w:i w:val="0"/>
          <w:iCs w:val="0"/>
          <w:noProof/>
          <w:sz w:val="24"/>
        </w:rPr>
      </w:pPr>
      <w:hyperlink w:anchor="_Toc61874441" w:history="1">
        <w:r w:rsidR="00A334DE" w:rsidRPr="00E6486E">
          <w:rPr>
            <w:rStyle w:val="Hyperlink"/>
            <w:noProof/>
          </w:rPr>
          <w:t>Navigating the IOS Command Line Interface</w:t>
        </w:r>
        <w:r w:rsidR="00A334DE">
          <w:rPr>
            <w:noProof/>
            <w:webHidden/>
          </w:rPr>
          <w:tab/>
        </w:r>
        <w:r w:rsidR="00A334DE">
          <w:rPr>
            <w:noProof/>
            <w:webHidden/>
          </w:rPr>
          <w:fldChar w:fldCharType="begin"/>
        </w:r>
        <w:r w:rsidR="00A334DE">
          <w:rPr>
            <w:noProof/>
            <w:webHidden/>
          </w:rPr>
          <w:instrText xml:space="preserve"> PAGEREF _Toc61874441 \h </w:instrText>
        </w:r>
        <w:r w:rsidR="00A334DE">
          <w:rPr>
            <w:noProof/>
            <w:webHidden/>
          </w:rPr>
        </w:r>
        <w:r w:rsidR="00A334DE">
          <w:rPr>
            <w:noProof/>
            <w:webHidden/>
          </w:rPr>
          <w:fldChar w:fldCharType="separate"/>
        </w:r>
        <w:r w:rsidR="00A334DE">
          <w:rPr>
            <w:noProof/>
            <w:webHidden/>
          </w:rPr>
          <w:t>42</w:t>
        </w:r>
        <w:r w:rsidR="00A334DE">
          <w:rPr>
            <w:noProof/>
            <w:webHidden/>
          </w:rPr>
          <w:fldChar w:fldCharType="end"/>
        </w:r>
      </w:hyperlink>
    </w:p>
    <w:p w14:paraId="4FB8B049" w14:textId="74B332E4" w:rsidR="00A334DE" w:rsidRDefault="001746CD">
      <w:pPr>
        <w:pStyle w:val="TOC2"/>
        <w:tabs>
          <w:tab w:val="right" w:leader="dot" w:pos="9350"/>
        </w:tabs>
        <w:rPr>
          <w:rFonts w:eastAsiaTheme="minorEastAsia" w:cstheme="minorBidi"/>
          <w:smallCaps w:val="0"/>
          <w:noProof/>
          <w:sz w:val="24"/>
        </w:rPr>
      </w:pPr>
      <w:hyperlink w:anchor="_Toc61874442" w:history="1">
        <w:r w:rsidR="00A334DE" w:rsidRPr="00E6486E">
          <w:rPr>
            <w:rStyle w:val="Hyperlink"/>
            <w:noProof/>
            <w:lang w:val="x-none"/>
          </w:rPr>
          <w:t xml:space="preserve">APPENDIX </w:t>
        </w:r>
        <w:r w:rsidR="00A334DE" w:rsidRPr="00E6486E">
          <w:rPr>
            <w:rStyle w:val="Hyperlink"/>
            <w:noProof/>
          </w:rPr>
          <w:t>B</w:t>
        </w:r>
        <w:r w:rsidR="00A334DE" w:rsidRPr="00E6486E">
          <w:rPr>
            <w:rStyle w:val="Hyperlink"/>
            <w:noProof/>
            <w:lang w:val="x-none"/>
          </w:rPr>
          <w:t xml:space="preserve">. </w:t>
        </w:r>
        <w:r w:rsidR="00A334DE" w:rsidRPr="00E6486E">
          <w:rPr>
            <w:rStyle w:val="Hyperlink"/>
            <w:noProof/>
          </w:rPr>
          <w:t>A TIP TO SPEED UP the SETUP of EXPERIMENTS</w:t>
        </w:r>
        <w:r w:rsidR="00A334DE">
          <w:rPr>
            <w:noProof/>
            <w:webHidden/>
          </w:rPr>
          <w:tab/>
        </w:r>
        <w:r w:rsidR="00A334DE">
          <w:rPr>
            <w:noProof/>
            <w:webHidden/>
          </w:rPr>
          <w:fldChar w:fldCharType="begin"/>
        </w:r>
        <w:r w:rsidR="00A334DE">
          <w:rPr>
            <w:noProof/>
            <w:webHidden/>
          </w:rPr>
          <w:instrText xml:space="preserve"> PAGEREF _Toc61874442 \h </w:instrText>
        </w:r>
        <w:r w:rsidR="00A334DE">
          <w:rPr>
            <w:noProof/>
            <w:webHidden/>
          </w:rPr>
        </w:r>
        <w:r w:rsidR="00A334DE">
          <w:rPr>
            <w:noProof/>
            <w:webHidden/>
          </w:rPr>
          <w:fldChar w:fldCharType="separate"/>
        </w:r>
        <w:r w:rsidR="00A334DE">
          <w:rPr>
            <w:noProof/>
            <w:webHidden/>
          </w:rPr>
          <w:t>44</w:t>
        </w:r>
        <w:r w:rsidR="00A334DE">
          <w:rPr>
            <w:noProof/>
            <w:webHidden/>
          </w:rPr>
          <w:fldChar w:fldCharType="end"/>
        </w:r>
      </w:hyperlink>
    </w:p>
    <w:p w14:paraId="7B4FCD76" w14:textId="5A2876DB" w:rsidR="00A334DE" w:rsidRDefault="001746CD">
      <w:pPr>
        <w:pStyle w:val="TOC2"/>
        <w:tabs>
          <w:tab w:val="right" w:leader="dot" w:pos="9350"/>
        </w:tabs>
        <w:rPr>
          <w:rFonts w:eastAsiaTheme="minorEastAsia" w:cstheme="minorBidi"/>
          <w:smallCaps w:val="0"/>
          <w:noProof/>
          <w:sz w:val="24"/>
        </w:rPr>
      </w:pPr>
      <w:hyperlink w:anchor="_Toc61874443" w:history="1">
        <w:r w:rsidR="00A334DE" w:rsidRPr="00E6486E">
          <w:rPr>
            <w:rStyle w:val="Hyperlink"/>
            <w:noProof/>
          </w:rPr>
          <w:t>APPENDIX C. Saving a Router Configuration in  GNS3 Project</w:t>
        </w:r>
        <w:r w:rsidR="00A334DE">
          <w:rPr>
            <w:noProof/>
            <w:webHidden/>
          </w:rPr>
          <w:tab/>
        </w:r>
        <w:r w:rsidR="00A334DE">
          <w:rPr>
            <w:noProof/>
            <w:webHidden/>
          </w:rPr>
          <w:fldChar w:fldCharType="begin"/>
        </w:r>
        <w:r w:rsidR="00A334DE">
          <w:rPr>
            <w:noProof/>
            <w:webHidden/>
          </w:rPr>
          <w:instrText xml:space="preserve"> PAGEREF _Toc61874443 \h </w:instrText>
        </w:r>
        <w:r w:rsidR="00A334DE">
          <w:rPr>
            <w:noProof/>
            <w:webHidden/>
          </w:rPr>
        </w:r>
        <w:r w:rsidR="00A334DE">
          <w:rPr>
            <w:noProof/>
            <w:webHidden/>
          </w:rPr>
          <w:fldChar w:fldCharType="separate"/>
        </w:r>
        <w:r w:rsidR="00A334DE">
          <w:rPr>
            <w:noProof/>
            <w:webHidden/>
          </w:rPr>
          <w:t>46</w:t>
        </w:r>
        <w:r w:rsidR="00A334DE">
          <w:rPr>
            <w:noProof/>
            <w:webHidden/>
          </w:rPr>
          <w:fldChar w:fldCharType="end"/>
        </w:r>
      </w:hyperlink>
    </w:p>
    <w:p w14:paraId="601B290D" w14:textId="3F8A2C1E" w:rsidR="008F034E" w:rsidRPr="008F034E" w:rsidRDefault="00A334DE" w:rsidP="008F034E">
      <w:pPr>
        <w:pStyle w:val="Heading1"/>
      </w:pPr>
      <w:r>
        <w:rPr>
          <w:rFonts w:asciiTheme="minorHAnsi" w:eastAsiaTheme="minorHAnsi" w:hAnsiTheme="minorHAnsi" w:cstheme="minorHAnsi"/>
          <w:color w:val="auto"/>
          <w:sz w:val="20"/>
          <w:szCs w:val="24"/>
          <w:lang w:val="en-CA"/>
        </w:rPr>
        <w:lastRenderedPageBreak/>
        <w:fldChar w:fldCharType="end"/>
      </w:r>
      <w:r w:rsidR="008F034E">
        <w:t xml:space="preserve"> </w:t>
      </w:r>
      <w:bookmarkStart w:id="3" w:name="_Toc46166084"/>
      <w:bookmarkStart w:id="4" w:name="_Toc46927863"/>
      <w:bookmarkStart w:id="5" w:name="_Toc61874407"/>
      <w:r w:rsidR="008F034E" w:rsidRPr="008F034E">
        <w:t>Study Material for Lab 3</w:t>
      </w:r>
      <w:bookmarkEnd w:id="3"/>
      <w:bookmarkEnd w:id="4"/>
      <w:bookmarkEnd w:id="5"/>
    </w:p>
    <w:p w14:paraId="0D02C905" w14:textId="77777777" w:rsidR="008F034E" w:rsidRPr="008F034E" w:rsidRDefault="008F034E" w:rsidP="008F034E"/>
    <w:p w14:paraId="3EE66A81" w14:textId="77777777" w:rsidR="008F034E" w:rsidRPr="008F034E" w:rsidRDefault="008F034E" w:rsidP="00DD3399">
      <w:pPr>
        <w:numPr>
          <w:ilvl w:val="0"/>
          <w:numId w:val="13"/>
        </w:numPr>
        <w:tabs>
          <w:tab w:val="clear" w:pos="2520"/>
          <w:tab w:val="clear" w:pos="2880"/>
        </w:tabs>
      </w:pPr>
      <w:r w:rsidRPr="008F034E">
        <w:rPr>
          <w:b/>
          <w:bCs/>
        </w:rPr>
        <w:t>traceroute</w:t>
      </w:r>
      <w:r w:rsidRPr="008F034E">
        <w:t xml:space="preserve">: Read about the traceroute command at </w:t>
      </w:r>
    </w:p>
    <w:p w14:paraId="2890BEB7" w14:textId="77777777" w:rsidR="008F034E" w:rsidRPr="008F034E" w:rsidRDefault="001746CD" w:rsidP="008F034E">
      <w:pPr>
        <w:tabs>
          <w:tab w:val="clear" w:pos="360"/>
          <w:tab w:val="clear" w:pos="720"/>
          <w:tab w:val="clear" w:pos="1080"/>
          <w:tab w:val="clear" w:pos="1440"/>
          <w:tab w:val="clear" w:pos="1800"/>
          <w:tab w:val="clear" w:pos="2160"/>
          <w:tab w:val="clear" w:pos="2520"/>
          <w:tab w:val="clear" w:pos="2880"/>
        </w:tabs>
        <w:spacing w:after="120" w:line="240" w:lineRule="auto"/>
        <w:ind w:left="1080" w:hanging="360"/>
        <w:contextualSpacing/>
        <w:rPr>
          <w:rFonts w:cs="Times New Roman"/>
        </w:rPr>
      </w:pPr>
      <w:hyperlink r:id="rId8" w:history="1">
        <w:r w:rsidR="008F034E" w:rsidRPr="008F034E">
          <w:rPr>
            <w:color w:val="0563C1" w:themeColor="hyperlink"/>
            <w:u w:val="single"/>
          </w:rPr>
          <w:t>https://en.wikipedia.org/wiki/Traceroute</w:t>
        </w:r>
      </w:hyperlink>
    </w:p>
    <w:p w14:paraId="53F142E1" w14:textId="77777777" w:rsidR="008F034E" w:rsidRPr="008F034E" w:rsidRDefault="008F034E" w:rsidP="008F034E">
      <w:pPr>
        <w:tabs>
          <w:tab w:val="clear" w:pos="2520"/>
          <w:tab w:val="clear" w:pos="2880"/>
        </w:tabs>
        <w:ind w:left="720"/>
      </w:pPr>
    </w:p>
    <w:p w14:paraId="699F87C1" w14:textId="77777777" w:rsidR="008F034E" w:rsidRPr="008F034E" w:rsidRDefault="008F034E" w:rsidP="00DD3399">
      <w:pPr>
        <w:numPr>
          <w:ilvl w:val="0"/>
          <w:numId w:val="13"/>
        </w:numPr>
        <w:tabs>
          <w:tab w:val="clear" w:pos="2520"/>
          <w:tab w:val="clear" w:pos="2880"/>
        </w:tabs>
        <w:contextualSpacing/>
      </w:pPr>
      <w:r w:rsidRPr="008F034E">
        <w:rPr>
          <w:b/>
        </w:rPr>
        <w:t>ip route:</w:t>
      </w:r>
      <w:r w:rsidRPr="008F034E">
        <w:t xml:space="preserve"> Read about the ip route command at </w:t>
      </w:r>
    </w:p>
    <w:p w14:paraId="2827E509" w14:textId="77777777" w:rsidR="008F034E" w:rsidRPr="008F034E" w:rsidRDefault="001746CD" w:rsidP="008F034E">
      <w:pPr>
        <w:tabs>
          <w:tab w:val="clear" w:pos="2520"/>
          <w:tab w:val="clear" w:pos="2880"/>
        </w:tabs>
        <w:ind w:left="720"/>
      </w:pPr>
      <w:hyperlink r:id="rId9" w:history="1">
        <w:r w:rsidR="008F034E" w:rsidRPr="008F034E">
          <w:rPr>
            <w:color w:val="0563C1" w:themeColor="hyperlink"/>
            <w:u w:val="single"/>
          </w:rPr>
          <w:t>http://linux-ip.net/html/tools-ip-route.html</w:t>
        </w:r>
      </w:hyperlink>
    </w:p>
    <w:p w14:paraId="1D8A4FA8" w14:textId="77777777" w:rsidR="008F034E" w:rsidRPr="008F034E" w:rsidRDefault="008F034E" w:rsidP="008F034E">
      <w:pPr>
        <w:tabs>
          <w:tab w:val="clear" w:pos="2520"/>
          <w:tab w:val="clear" w:pos="2880"/>
        </w:tabs>
        <w:ind w:left="720"/>
      </w:pPr>
    </w:p>
    <w:p w14:paraId="5E1E9B26" w14:textId="77777777" w:rsidR="008F034E" w:rsidRPr="008F034E" w:rsidRDefault="008F034E" w:rsidP="00DD3399">
      <w:pPr>
        <w:numPr>
          <w:ilvl w:val="0"/>
          <w:numId w:val="13"/>
        </w:numPr>
        <w:tabs>
          <w:tab w:val="clear" w:pos="2520"/>
          <w:tab w:val="clear" w:pos="2880"/>
        </w:tabs>
      </w:pPr>
      <w:r w:rsidRPr="008F034E">
        <w:rPr>
          <w:b/>
          <w:bCs/>
        </w:rPr>
        <w:t>Proxy ARP:</w:t>
      </w:r>
      <w:r w:rsidRPr="008F034E">
        <w:t xml:space="preserve"> Read about Proxy ARP at</w:t>
      </w:r>
    </w:p>
    <w:p w14:paraId="5732E6B5" w14:textId="77777777" w:rsidR="008F034E" w:rsidRPr="008F034E" w:rsidRDefault="001746CD" w:rsidP="008F034E">
      <w:pPr>
        <w:tabs>
          <w:tab w:val="clear" w:pos="360"/>
          <w:tab w:val="clear" w:pos="720"/>
          <w:tab w:val="clear" w:pos="1080"/>
          <w:tab w:val="clear" w:pos="1440"/>
          <w:tab w:val="clear" w:pos="1800"/>
          <w:tab w:val="clear" w:pos="2160"/>
          <w:tab w:val="clear" w:pos="2520"/>
          <w:tab w:val="clear" w:pos="2880"/>
        </w:tabs>
        <w:ind w:left="720"/>
        <w:contextualSpacing/>
        <w:rPr>
          <w:rFonts w:cs="Times New Roman"/>
        </w:rPr>
      </w:pPr>
      <w:hyperlink r:id="rId10" w:history="1">
        <w:r w:rsidR="008F034E" w:rsidRPr="008F034E">
          <w:rPr>
            <w:color w:val="0563C1" w:themeColor="hyperlink"/>
            <w:u w:val="single"/>
          </w:rPr>
          <w:t>https://www.practicalnetworking.net/series/arp/proxy-arp/</w:t>
        </w:r>
      </w:hyperlink>
    </w:p>
    <w:p w14:paraId="56C988CA" w14:textId="77777777" w:rsidR="008F034E" w:rsidRPr="008F034E" w:rsidRDefault="008F034E" w:rsidP="008F034E">
      <w:pPr>
        <w:tabs>
          <w:tab w:val="clear" w:pos="2520"/>
          <w:tab w:val="clear" w:pos="2880"/>
        </w:tabs>
        <w:ind w:left="720"/>
      </w:pPr>
      <w:r w:rsidRPr="008F034E">
        <w:t xml:space="preserve"> </w:t>
      </w:r>
    </w:p>
    <w:p w14:paraId="0C91A1D3" w14:textId="7312C4AB" w:rsidR="008F034E" w:rsidRPr="008F034E" w:rsidRDefault="008F034E" w:rsidP="00DD3399">
      <w:pPr>
        <w:numPr>
          <w:ilvl w:val="0"/>
          <w:numId w:val="13"/>
        </w:numPr>
        <w:tabs>
          <w:tab w:val="clear" w:pos="2520"/>
          <w:tab w:val="clear" w:pos="2880"/>
        </w:tabs>
      </w:pPr>
      <w:r w:rsidRPr="008F034E">
        <w:rPr>
          <w:b/>
          <w:bCs/>
        </w:rPr>
        <w:t>Navigating Cisco IOS:</w:t>
      </w:r>
      <w:r w:rsidRPr="008F034E">
        <w:t xml:space="preserve"> Read the appendix of this lab, which describes the command line interface of the Cisco Internet Operating System (IOS). </w:t>
      </w:r>
    </w:p>
    <w:p w14:paraId="49F9D978" w14:textId="77777777" w:rsidR="008F034E" w:rsidRPr="008F034E" w:rsidRDefault="008F034E" w:rsidP="008F034E">
      <w:pPr>
        <w:ind w:left="720"/>
      </w:pPr>
    </w:p>
    <w:p w14:paraId="7D364B39" w14:textId="68216E11" w:rsidR="008F034E" w:rsidRPr="0056714B" w:rsidRDefault="00151CFE">
      <w:pPr>
        <w:pStyle w:val="Heading2"/>
        <w:rPr>
          <w:sz w:val="36"/>
          <w:szCs w:val="36"/>
          <w:lang w:val="en-CA"/>
        </w:rPr>
      </w:pPr>
      <w:bookmarkStart w:id="6" w:name="_Toc61874408"/>
      <w:r w:rsidRPr="0056714B">
        <w:rPr>
          <w:sz w:val="36"/>
          <w:szCs w:val="36"/>
          <w:lang w:val="en-CA"/>
        </w:rPr>
        <w:lastRenderedPageBreak/>
        <w:t>Prelab</w:t>
      </w:r>
      <w:r w:rsidR="004C3777" w:rsidRPr="0056714B">
        <w:rPr>
          <w:sz w:val="36"/>
          <w:szCs w:val="36"/>
          <w:lang w:val="en-CA"/>
        </w:rPr>
        <w:t>3</w:t>
      </w:r>
      <w:bookmarkEnd w:id="6"/>
    </w:p>
    <w:p w14:paraId="5BEB3B35" w14:textId="77777777" w:rsidR="00FC3D8A" w:rsidRPr="00BA5FB0" w:rsidRDefault="00FC3D8A" w:rsidP="0040359F">
      <w:pPr>
        <w:rPr>
          <w:lang w:val="en-CA"/>
        </w:rPr>
      </w:pPr>
    </w:p>
    <w:p w14:paraId="419B0061" w14:textId="164365B5" w:rsidR="00AC1DF3" w:rsidRPr="00AB737D"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How does a router determine whether a datagram to </w:t>
      </w:r>
      <w:r w:rsidR="001518B1">
        <w:t xml:space="preserve">a </w:t>
      </w:r>
      <w:r w:rsidRPr="00AB737D">
        <w:t>particular host can be directly delivered through one of its interfaces?</w:t>
      </w:r>
    </w:p>
    <w:p w14:paraId="7BC3469B" w14:textId="56D1AE81" w:rsidR="006C7F5F" w:rsidRPr="00AB737D" w:rsidRDefault="006C7F5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List four different methods for configuring (adding/removing/changing) routing table entries. </w:t>
      </w:r>
      <w:r w:rsidR="00136E74" w:rsidRPr="007812BF">
        <w:rPr>
          <w:b/>
          <w:bCs/>
        </w:rPr>
        <w:t>Note</w:t>
      </w:r>
      <w:r w:rsidR="00136E74">
        <w:t xml:space="preserve">: </w:t>
      </w:r>
      <w:r w:rsidR="00D01EAF">
        <w:t>W</w:t>
      </w:r>
      <w:r w:rsidRPr="00AB737D">
        <w:t>henever an IP address is configured on a system, a routing table entry is created for the subnet to which the IP address belongs.</w:t>
      </w:r>
    </w:p>
    <w:p w14:paraId="7E50C375" w14:textId="71E58A4C" w:rsidR="008F034E" w:rsidRPr="00BA5FB0"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Linux command that sets the next hop of the default route to </w:t>
      </w:r>
      <w:r w:rsidRPr="00BA5FB0">
        <w:t>10.0.1.3.</w:t>
      </w:r>
    </w:p>
    <w:p w14:paraId="2E4724EC" w14:textId="484408F9" w:rsidR="004F39C9" w:rsidRPr="00AB737D" w:rsidRDefault="004F39C9"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In which IOS command mode are static routing table entries added and removed. </w:t>
      </w:r>
    </w:p>
    <w:p w14:paraId="61AB459A" w14:textId="10ACB893" w:rsidR="004F39C9" w:rsidRPr="00BA5FB0"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 xml:space="preserve">the </w:t>
      </w:r>
      <w:r w:rsidRPr="00BA5FB0">
        <w:rPr>
          <w:color w:val="000000" w:themeColor="text1"/>
        </w:rPr>
        <w:t xml:space="preserve">IOS commands </w:t>
      </w:r>
      <w:r w:rsidR="00081D9B" w:rsidRPr="00BA5FB0">
        <w:rPr>
          <w:color w:val="000000" w:themeColor="text1"/>
        </w:rPr>
        <w:t>to</w:t>
      </w:r>
      <w:r w:rsidRPr="00BA5FB0">
        <w:rPr>
          <w:color w:val="000000" w:themeColor="text1"/>
        </w:rPr>
        <w:t xml:space="preserve"> enable and disable IPv4 and IPv6 forwarding on a Cisco router.</w:t>
      </w:r>
    </w:p>
    <w:p w14:paraId="08F23952" w14:textId="1444C250" w:rsidR="004F39C9" w:rsidRPr="00BA5FB0"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the</w:t>
      </w:r>
      <w:r w:rsidRPr="00BA5FB0">
        <w:rPr>
          <w:color w:val="000000" w:themeColor="text1"/>
        </w:rPr>
        <w:t xml:space="preserve"> commands that enable IPv6 forwarding on a Linux system. </w:t>
      </w:r>
    </w:p>
    <w:p w14:paraId="2DA350FD" w14:textId="38CC1945" w:rsidR="0041239C" w:rsidRPr="00BA5FB0"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Cisco IOS command that sets the next hop of the default route to </w:t>
      </w:r>
      <w:r w:rsidRPr="00BA5FB0">
        <w:t>10.0.1.3.</w:t>
      </w:r>
    </w:p>
    <w:p w14:paraId="6DB14DD6" w14:textId="1DD48A9E" w:rsidR="00B050E3" w:rsidRPr="00AB737D" w:rsidRDefault="0093531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w:t>
      </w:r>
      <w:r w:rsidR="00B050E3" w:rsidRPr="00AB737D">
        <w:t xml:space="preserve">Cisco IOS </w:t>
      </w:r>
      <w:r w:rsidRPr="00AB737D">
        <w:t>command t</w:t>
      </w:r>
      <w:r w:rsidR="00B050E3" w:rsidRPr="00AB737D">
        <w:t xml:space="preserve">hat removes the routing table </w:t>
      </w:r>
      <w:r w:rsidR="004F39C9" w:rsidRPr="00AB737D">
        <w:t xml:space="preserve">entry </w:t>
      </w:r>
      <w:r w:rsidR="00B050E3" w:rsidRPr="00AB737D">
        <w:t xml:space="preserve">for destination </w:t>
      </w:r>
      <w:r w:rsidR="00B050E3" w:rsidRPr="00BA5FB0">
        <w:t>10.2.0.0/16</w:t>
      </w:r>
      <w:r w:rsidR="00B050E3" w:rsidRPr="00AB737D">
        <w:t xml:space="preserve"> with next hop IP address </w:t>
      </w:r>
      <w:r w:rsidR="00B050E3" w:rsidRPr="00BA5FB0">
        <w:t>10.2.3.</w:t>
      </w:r>
      <w:r w:rsidR="004F39C9" w:rsidRPr="00BA5FB0">
        <w:t>4</w:t>
      </w:r>
      <w:r w:rsidR="00B050E3" w:rsidRPr="00AB737D">
        <w:t>.</w:t>
      </w:r>
    </w:p>
    <w:p w14:paraId="1224A5CC" w14:textId="77777777" w:rsidR="008D2397" w:rsidRPr="00AB737D" w:rsidRDefault="008D2397" w:rsidP="00BA5FB0">
      <w:pPr>
        <w:pStyle w:val="ListParagraph"/>
        <w:numPr>
          <w:ilvl w:val="0"/>
          <w:numId w:val="63"/>
        </w:numPr>
        <w:tabs>
          <w:tab w:val="clear" w:pos="2520"/>
          <w:tab w:val="clear" w:pos="2880"/>
        </w:tabs>
        <w:spacing w:before="120" w:after="0" w:line="240" w:lineRule="auto"/>
        <w:ind w:left="726" w:hanging="363"/>
        <w:contextualSpacing w:val="0"/>
      </w:pPr>
      <w:r w:rsidRPr="00AB737D">
        <w:t xml:space="preserve">True or False? A router with Proxy ARP enabled, forwards ARP Request messages received on one subnet to a subnet where the host is located. </w:t>
      </w:r>
    </w:p>
    <w:p w14:paraId="3CBC34FE" w14:textId="0734D076" w:rsidR="0041239C" w:rsidRPr="00AB737D"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Which systems generate </w:t>
      </w:r>
      <w:r w:rsidR="0020159A" w:rsidRPr="00BA5FB0">
        <w:t xml:space="preserve">ICMP Redirect </w:t>
      </w:r>
      <w:r w:rsidRPr="00AB737D">
        <w:t xml:space="preserve">messages?  Routers, hosts, or both? </w:t>
      </w:r>
    </w:p>
    <w:p w14:paraId="010F22F1" w14:textId="77777777" w:rsidR="0041239C" w:rsidRPr="008F034E" w:rsidRDefault="0041239C" w:rsidP="0041239C">
      <w:pPr>
        <w:tabs>
          <w:tab w:val="clear" w:pos="2520"/>
          <w:tab w:val="clear" w:pos="2880"/>
        </w:tabs>
        <w:ind w:left="1080"/>
      </w:pPr>
    </w:p>
    <w:p w14:paraId="7A2D5495" w14:textId="77777777" w:rsidR="008F034E" w:rsidRPr="008F034E" w:rsidRDefault="008F034E" w:rsidP="00184FB6">
      <w:pPr>
        <w:pStyle w:val="Heading1"/>
      </w:pPr>
      <w:bookmarkStart w:id="7" w:name="_Toc371322471"/>
      <w:bookmarkStart w:id="8" w:name="_Toc529622813"/>
      <w:bookmarkStart w:id="9" w:name="_Toc536726788"/>
      <w:bookmarkStart w:id="10" w:name="_Toc46166086"/>
      <w:bookmarkStart w:id="11" w:name="_Toc46927865"/>
      <w:bookmarkStart w:id="12" w:name="_Toc61874409"/>
      <w:r w:rsidRPr="008F034E">
        <w:lastRenderedPageBreak/>
        <w:t xml:space="preserve">Lab </w:t>
      </w:r>
      <w:bookmarkEnd w:id="7"/>
      <w:bookmarkEnd w:id="8"/>
      <w:r w:rsidRPr="008F034E">
        <w:t xml:space="preserve">3 – </w:t>
      </w:r>
      <w:bookmarkEnd w:id="9"/>
      <w:r w:rsidRPr="008F034E">
        <w:t>Multiple Subnets  – Static Routing</w:t>
      </w:r>
      <w:bookmarkEnd w:id="10"/>
      <w:bookmarkEnd w:id="11"/>
      <w:bookmarkEnd w:id="12"/>
    </w:p>
    <w:p w14:paraId="3812E48C" w14:textId="1F146678" w:rsidR="008F034E" w:rsidRPr="008F034E" w:rsidRDefault="008F034E" w:rsidP="00BA5FB0">
      <w:pPr>
        <w:spacing w:after="120" w:line="240" w:lineRule="auto"/>
      </w:pPr>
      <w:r w:rsidRPr="008F034E">
        <w:t xml:space="preserve">In this lab you work with </w:t>
      </w:r>
      <w:r w:rsidR="00F7735D">
        <w:t>three</w:t>
      </w:r>
      <w:r w:rsidRPr="008F034E">
        <w:t xml:space="preserve"> different network topologies. The topology and network configuration for Parts 1</w:t>
      </w:r>
      <w:r w:rsidR="00F7735D">
        <w:t>-5</w:t>
      </w:r>
      <w:r w:rsidR="00B81BA4">
        <w:t>.</w:t>
      </w:r>
      <w:r w:rsidRPr="008F034E">
        <w:t xml:space="preserve"> is shown in Figure 3.1. </w:t>
      </w:r>
      <w:r w:rsidRPr="00B72160">
        <w:rPr>
          <w:i/>
        </w:rPr>
        <w:t>PC1</w:t>
      </w:r>
      <w:r w:rsidRPr="008F034E">
        <w:t xml:space="preserve"> and </w:t>
      </w:r>
      <w:r w:rsidRPr="00B72160">
        <w:rPr>
          <w:i/>
        </w:rPr>
        <w:t>PC3</w:t>
      </w:r>
      <w:r w:rsidRPr="008F034E">
        <w:t xml:space="preserve"> are used as hosts, and </w:t>
      </w:r>
      <w:r w:rsidR="00B81BA4">
        <w:rPr>
          <w:i/>
        </w:rPr>
        <w:t>Router1</w:t>
      </w:r>
      <w:r w:rsidRPr="008F034E">
        <w:t xml:space="preserve"> and </w:t>
      </w:r>
      <w:r w:rsidRPr="00B72160">
        <w:rPr>
          <w:i/>
        </w:rPr>
        <w:t>Router</w:t>
      </w:r>
      <w:r w:rsidR="00B81BA4">
        <w:rPr>
          <w:i/>
        </w:rPr>
        <w:t>2</w:t>
      </w:r>
      <w:r w:rsidRPr="008F034E">
        <w:t xml:space="preserve"> are set up as IP routers. The PCs and the Cisco router</w:t>
      </w:r>
      <w:r w:rsidR="00F7735D">
        <w:t>s</w:t>
      </w:r>
      <w:r w:rsidRPr="008F034E">
        <w:t xml:space="preserve"> are connected by Ethernet switches.  In Lab 3, all routing table entries are manually configured, a procedure known as </w:t>
      </w:r>
      <w:r w:rsidRPr="008F034E">
        <w:rPr>
          <w:i/>
        </w:rPr>
        <w:t>static routing</w:t>
      </w:r>
      <w:r w:rsidRPr="008F034E">
        <w:t>.</w:t>
      </w:r>
    </w:p>
    <w:p w14:paraId="0D9D5489" w14:textId="674BF04D" w:rsidR="008F034E" w:rsidRPr="008F034E" w:rsidRDefault="00C43FE4" w:rsidP="00BA5FB0">
      <w:pPr>
        <w:spacing w:after="120" w:line="240" w:lineRule="auto"/>
        <w:jc w:val="center"/>
        <w:rPr>
          <w:rFonts w:eastAsia="SimSun" w:cs="Times New Roman"/>
          <w:noProof/>
          <w:szCs w:val="20"/>
        </w:rPr>
      </w:pPr>
      <w:r>
        <w:rPr>
          <w:noProof/>
        </w:rPr>
        <w:drawing>
          <wp:inline distT="0" distB="0" distL="0" distR="0" wp14:anchorId="2B2A49A0" wp14:editId="21CE1749">
            <wp:extent cx="5943600" cy="2310130"/>
            <wp:effectExtent l="0" t="0" r="0" b="1270"/>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C0C217" w14:textId="77777777"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3.1. Network topology for Parts 1-</w:t>
      </w:r>
      <w:bookmarkStart w:id="13" w:name="_Ref535775125"/>
      <w:bookmarkStart w:id="14" w:name="_Ref535869186"/>
      <w:r w:rsidRPr="008F034E">
        <w:rPr>
          <w:rFonts w:eastAsia="SimSun" w:cs="Times New Roman"/>
          <w:noProof/>
          <w:szCs w:val="20"/>
        </w:rPr>
        <w:t>5.</w:t>
      </w:r>
    </w:p>
    <w:p w14:paraId="68E2E0A4" w14:textId="1449FB9E" w:rsidR="008F034E" w:rsidRPr="00BA5FB0" w:rsidRDefault="008F034E" w:rsidP="00352784">
      <w:pPr>
        <w:keepNext/>
        <w:spacing w:after="120" w:line="240" w:lineRule="auto"/>
        <w:rPr>
          <w:rFonts w:eastAsia="SimSun" w:cs="Times New Roman"/>
          <w:noProof/>
          <w:szCs w:val="20"/>
        </w:rPr>
      </w:pP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8F034E" w:rsidRPr="008F034E" w14:paraId="323F34C6"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62D0F02F" w14:textId="77777777" w:rsidR="008F034E" w:rsidRPr="008F034E" w:rsidRDefault="008F034E" w:rsidP="008F034E">
            <w:pPr>
              <w:jc w:val="center"/>
              <w:rPr>
                <w:b w:val="0"/>
                <w:sz w:val="24"/>
                <w:szCs w:val="24"/>
              </w:rPr>
            </w:pPr>
            <w:r w:rsidRPr="008F034E">
              <w:rPr>
                <w:sz w:val="24"/>
                <w:szCs w:val="24"/>
              </w:rPr>
              <w:t>PC</w:t>
            </w:r>
          </w:p>
        </w:tc>
        <w:tc>
          <w:tcPr>
            <w:tcW w:w="2673" w:type="dxa"/>
            <w:vAlign w:val="center"/>
          </w:tcPr>
          <w:p w14:paraId="049B178A"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4CE2C227"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eth1</w:t>
            </w:r>
          </w:p>
        </w:tc>
      </w:tr>
      <w:tr w:rsidR="008F034E" w:rsidRPr="008F034E" w14:paraId="495E7881"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DD86B45" w14:textId="77777777" w:rsidR="008F034E" w:rsidRPr="008F034E" w:rsidRDefault="008F034E" w:rsidP="008F034E">
            <w:pPr>
              <w:jc w:val="center"/>
            </w:pPr>
            <w:r w:rsidRPr="008F034E">
              <w:t>PC1</w:t>
            </w:r>
          </w:p>
        </w:tc>
        <w:tc>
          <w:tcPr>
            <w:tcW w:w="2673" w:type="dxa"/>
            <w:vAlign w:val="center"/>
          </w:tcPr>
          <w:p w14:paraId="3297F9A7" w14:textId="77777777" w:rsidR="008F034E" w:rsidRPr="008F034E" w:rsidRDefault="008F034E" w:rsidP="008F034E">
            <w:pPr>
              <w:jc w:val="center"/>
              <w:rPr>
                <w:bCs/>
              </w:rPr>
            </w:pPr>
            <w:r w:rsidRPr="008F034E">
              <w:rPr>
                <w:bCs/>
              </w:rPr>
              <w:t>10.0.1.11/24</w:t>
            </w:r>
          </w:p>
        </w:tc>
        <w:tc>
          <w:tcPr>
            <w:tcW w:w="2700" w:type="dxa"/>
            <w:vAlign w:val="center"/>
          </w:tcPr>
          <w:p w14:paraId="0B514F5E" w14:textId="77777777" w:rsidR="008F034E" w:rsidRPr="008F034E" w:rsidRDefault="008F034E" w:rsidP="008F034E">
            <w:pPr>
              <w:jc w:val="center"/>
              <w:rPr>
                <w:bCs/>
              </w:rPr>
            </w:pPr>
            <w:r w:rsidRPr="008F034E">
              <w:t>–</w:t>
            </w:r>
          </w:p>
        </w:tc>
      </w:tr>
      <w:tr w:rsidR="008F034E" w:rsidRPr="008F034E" w14:paraId="46BE1E56" w14:textId="77777777" w:rsidTr="00184FB6">
        <w:trPr>
          <w:trHeight w:val="432"/>
          <w:jc w:val="center"/>
        </w:trPr>
        <w:tc>
          <w:tcPr>
            <w:tcW w:w="2017" w:type="dxa"/>
            <w:vAlign w:val="center"/>
          </w:tcPr>
          <w:p w14:paraId="74227546" w14:textId="77777777" w:rsidR="008F034E" w:rsidRPr="008F034E" w:rsidRDefault="008F034E" w:rsidP="008F034E">
            <w:pPr>
              <w:jc w:val="center"/>
            </w:pPr>
            <w:r w:rsidRPr="008F034E">
              <w:t>PC3</w:t>
            </w:r>
          </w:p>
        </w:tc>
        <w:tc>
          <w:tcPr>
            <w:tcW w:w="2673" w:type="dxa"/>
            <w:vAlign w:val="center"/>
          </w:tcPr>
          <w:p w14:paraId="68F9EB60" w14:textId="77777777" w:rsidR="008F034E" w:rsidRPr="008F034E" w:rsidRDefault="008F034E" w:rsidP="008F034E">
            <w:pPr>
              <w:jc w:val="center"/>
              <w:rPr>
                <w:bCs/>
              </w:rPr>
            </w:pPr>
            <w:r w:rsidRPr="008F034E">
              <w:rPr>
                <w:bCs/>
              </w:rPr>
              <w:t>10.0.3.33/24</w:t>
            </w:r>
          </w:p>
        </w:tc>
        <w:tc>
          <w:tcPr>
            <w:tcW w:w="2700" w:type="dxa"/>
            <w:vAlign w:val="center"/>
          </w:tcPr>
          <w:p w14:paraId="56C7B6D6" w14:textId="77777777" w:rsidR="008F034E" w:rsidRPr="008F034E" w:rsidRDefault="008F034E" w:rsidP="008F034E">
            <w:pPr>
              <w:jc w:val="center"/>
              <w:rPr>
                <w:bCs/>
              </w:rPr>
            </w:pPr>
            <w:r w:rsidRPr="008F034E">
              <w:t>–</w:t>
            </w:r>
          </w:p>
        </w:tc>
      </w:tr>
      <w:tr w:rsidR="008F034E" w:rsidRPr="008F034E" w14:paraId="787E1D8D" w14:textId="77777777" w:rsidTr="00184FB6">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69EA6FB"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F78A794" w14:textId="39395008"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352784">
              <w:rPr>
                <w:b/>
                <w:bCs/>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sidR="00576DC3">
              <w:rPr>
                <w:b/>
                <w:bCs/>
                <w:i/>
                <w:color w:val="FFFFFF" w:themeColor="background1"/>
                <w:sz w:val="24"/>
                <w:szCs w:val="24"/>
              </w:rPr>
              <w:t>/0</w:t>
            </w:r>
          </w:p>
        </w:tc>
        <w:tc>
          <w:tcPr>
            <w:tcW w:w="2700" w:type="dxa"/>
            <w:shd w:val="clear" w:color="auto" w:fill="5B9BD5" w:themeFill="accent1"/>
            <w:vAlign w:val="center"/>
          </w:tcPr>
          <w:p w14:paraId="22C19BAE" w14:textId="7038DE4B"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sidR="00576DC3">
              <w:rPr>
                <w:b/>
                <w:bCs/>
                <w:i/>
                <w:color w:val="FFFFFF" w:themeColor="background1"/>
                <w:sz w:val="24"/>
                <w:szCs w:val="24"/>
              </w:rPr>
              <w:t>/0</w:t>
            </w:r>
          </w:p>
        </w:tc>
      </w:tr>
      <w:tr w:rsidR="008F034E" w:rsidRPr="008F034E" w14:paraId="6E3C9305" w14:textId="77777777" w:rsidTr="00184FB6">
        <w:trPr>
          <w:trHeight w:val="544"/>
          <w:jc w:val="center"/>
        </w:trPr>
        <w:tc>
          <w:tcPr>
            <w:tcW w:w="2017" w:type="dxa"/>
          </w:tcPr>
          <w:p w14:paraId="1940A508"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6007F2A7"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2BF4ED33" w14:textId="71A9C03E" w:rsidR="00B81BA4" w:rsidRPr="008F034E" w:rsidRDefault="008F034E" w:rsidP="00B81BA4">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81BA4" w:rsidRPr="008F034E" w14:paraId="30D7F173" w14:textId="77777777" w:rsidTr="00184FB6">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2014436C" w14:textId="6FE26698" w:rsidR="00B81BA4" w:rsidRPr="008F034E" w:rsidRDefault="00B81BA4" w:rsidP="008F034E">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446B3EBB" w14:textId="7C638262" w:rsidR="00B81BA4" w:rsidRPr="008F034E" w:rsidRDefault="00B81BA4" w:rsidP="008F034E">
            <w:pPr>
              <w:keepNext/>
              <w:spacing w:before="120" w:after="120" w:line="240" w:lineRule="atLeast"/>
              <w:jc w:val="center"/>
              <w:rPr>
                <w:rFonts w:eastAsia="SimSun"/>
                <w:bCs/>
                <w:spacing w:val="-5"/>
                <w:szCs w:val="20"/>
              </w:rPr>
            </w:pPr>
            <w:r>
              <w:rPr>
                <w:rFonts w:eastAsia="SimSun"/>
                <w:bCs/>
                <w:spacing w:val="-5"/>
                <w:szCs w:val="20"/>
              </w:rPr>
              <w:t>10.0.1.</w:t>
            </w:r>
            <w:r w:rsidR="00106625">
              <w:rPr>
                <w:rFonts w:eastAsia="SimSun"/>
                <w:bCs/>
                <w:spacing w:val="-5"/>
                <w:szCs w:val="20"/>
              </w:rPr>
              <w:t>2</w:t>
            </w:r>
            <w:r>
              <w:rPr>
                <w:rFonts w:eastAsia="SimSun"/>
                <w:bCs/>
                <w:spacing w:val="-5"/>
                <w:szCs w:val="20"/>
              </w:rPr>
              <w:t>/24</w:t>
            </w:r>
          </w:p>
        </w:tc>
        <w:tc>
          <w:tcPr>
            <w:tcW w:w="2700" w:type="dxa"/>
          </w:tcPr>
          <w:p w14:paraId="6152641F" w14:textId="15484FC4" w:rsidR="00B81BA4" w:rsidRPr="008F034E" w:rsidRDefault="00B81BA4" w:rsidP="00B81BA4">
            <w:pPr>
              <w:keepNext/>
              <w:spacing w:before="120" w:after="120" w:line="240" w:lineRule="atLeast"/>
              <w:jc w:val="center"/>
              <w:rPr>
                <w:rFonts w:eastAsia="SimSun"/>
                <w:bCs/>
                <w:spacing w:val="-5"/>
                <w:szCs w:val="20"/>
              </w:rPr>
            </w:pPr>
            <w:r>
              <w:rPr>
                <w:rFonts w:eastAsia="SimSun"/>
                <w:bCs/>
                <w:spacing w:val="-5"/>
                <w:szCs w:val="20"/>
              </w:rPr>
              <w:t>10.0.2.2/24</w:t>
            </w:r>
          </w:p>
        </w:tc>
      </w:tr>
    </w:tbl>
    <w:p w14:paraId="6855CE05" w14:textId="01ABD19E" w:rsidR="008F034E" w:rsidRDefault="008F034E" w:rsidP="00352784"/>
    <w:p w14:paraId="56018B4D" w14:textId="77777777" w:rsidR="00352784" w:rsidRPr="00BA5FB0" w:rsidRDefault="00352784" w:rsidP="00352784">
      <w:pPr>
        <w:keepNext/>
        <w:spacing w:after="120" w:line="240" w:lineRule="auto"/>
        <w:jc w:val="center"/>
        <w:rPr>
          <w:rFonts w:eastAsia="SimSun" w:cs="Times New Roman"/>
          <w:noProof/>
          <w:szCs w:val="20"/>
        </w:rPr>
      </w:pPr>
      <w:r w:rsidRPr="008F034E">
        <w:rPr>
          <w:rFonts w:eastAsia="SimSun" w:cs="Times New Roman"/>
          <w:noProof/>
          <w:szCs w:val="20"/>
        </w:rPr>
        <w:t>Table 3.1. IPv4 configuration for Parts 1</w:t>
      </w:r>
      <w:r>
        <w:rPr>
          <w:rFonts w:eastAsia="SimSun" w:cs="Times New Roman"/>
          <w:noProof/>
          <w:szCs w:val="20"/>
        </w:rPr>
        <w:t>-5</w:t>
      </w:r>
      <w:r w:rsidRPr="008F034E">
        <w:rPr>
          <w:rFonts w:eastAsia="SimSun" w:cs="Times New Roman"/>
          <w:noProof/>
          <w:szCs w:val="20"/>
        </w:rPr>
        <w:t>.</w:t>
      </w:r>
    </w:p>
    <w:p w14:paraId="37954ED9" w14:textId="77777777" w:rsidR="00352784" w:rsidRPr="00352784" w:rsidRDefault="00352784" w:rsidP="00352784">
      <w:pPr>
        <w:jc w:val="center"/>
        <w:rPr>
          <w:b/>
          <w:bCs/>
        </w:rPr>
      </w:pPr>
    </w:p>
    <w:p w14:paraId="3ECD74AD" w14:textId="77777777" w:rsidR="008F034E" w:rsidRPr="008F034E" w:rsidRDefault="008F034E" w:rsidP="00184FB6">
      <w:pPr>
        <w:pStyle w:val="Heading2"/>
      </w:pPr>
      <w:bookmarkStart w:id="15" w:name="_Toc35269901"/>
      <w:bookmarkStart w:id="16" w:name="_Toc601986"/>
      <w:bookmarkStart w:id="17" w:name="_Toc46166087"/>
      <w:bookmarkStart w:id="18" w:name="_Toc46927866"/>
      <w:bookmarkStart w:id="19" w:name="_Toc61874410"/>
      <w:r w:rsidRPr="008F034E">
        <w:lastRenderedPageBreak/>
        <w:t xml:space="preserve">Part 1.  </w:t>
      </w:r>
      <w:bookmarkEnd w:id="15"/>
      <w:bookmarkEnd w:id="16"/>
      <w:r w:rsidRPr="008F034E">
        <w:t>Exploring Routing Tables</w:t>
      </w:r>
      <w:bookmarkEnd w:id="17"/>
      <w:bookmarkEnd w:id="18"/>
      <w:bookmarkEnd w:id="19"/>
    </w:p>
    <w:p w14:paraId="6B01E909" w14:textId="77777777" w:rsidR="008F034E" w:rsidRPr="008F034E" w:rsidRDefault="008F034E" w:rsidP="00BA5FB0">
      <w:pPr>
        <w:spacing w:before="120" w:after="120" w:line="240" w:lineRule="auto"/>
      </w:pPr>
      <w:bookmarkStart w:id="20" w:name="_Toc601987"/>
      <w:bookmarkEnd w:id="13"/>
      <w:bookmarkEnd w:id="14"/>
      <w:r w:rsidRPr="008F034E">
        <w:t xml:space="preserve">Whenever a system that runs IP protocols wants to transmit a packet, it consults its routing tables. Routing table entries are configured in a number of ways: </w:t>
      </w:r>
    </w:p>
    <w:p w14:paraId="4355F674" w14:textId="77777777" w:rsidR="008F034E" w:rsidRPr="008F034E" w:rsidRDefault="008F034E" w:rsidP="00BA5FB0">
      <w:pPr>
        <w:numPr>
          <w:ilvl w:val="0"/>
          <w:numId w:val="16"/>
        </w:numPr>
        <w:spacing w:before="120" w:after="120" w:line="240" w:lineRule="auto"/>
        <w:ind w:left="723"/>
      </w:pPr>
      <w:r w:rsidRPr="008F034E">
        <w:t>Whenever an IP address is configured on a system, a routing table entry is created for the subnet to which the IP address belongs.</w:t>
      </w:r>
    </w:p>
    <w:p w14:paraId="53DCA777" w14:textId="77777777" w:rsidR="008F034E" w:rsidRPr="008F034E" w:rsidRDefault="008F034E" w:rsidP="00BA5FB0">
      <w:pPr>
        <w:numPr>
          <w:ilvl w:val="0"/>
          <w:numId w:val="16"/>
        </w:numPr>
        <w:spacing w:before="120" w:after="120" w:line="240" w:lineRule="auto"/>
        <w:ind w:left="723"/>
      </w:pPr>
      <w:r w:rsidRPr="008F034E">
        <w:t xml:space="preserve">Routing table entries can be manually added. This is referred to as </w:t>
      </w:r>
      <w:r w:rsidRPr="008F034E">
        <w:rPr>
          <w:i/>
        </w:rPr>
        <w:t>static routing</w:t>
      </w:r>
      <w:r w:rsidRPr="008F034E">
        <w:t>.</w:t>
      </w:r>
    </w:p>
    <w:p w14:paraId="53116C93" w14:textId="77777777" w:rsidR="008F034E" w:rsidRPr="008F034E" w:rsidRDefault="008F034E" w:rsidP="00BA5FB0">
      <w:pPr>
        <w:numPr>
          <w:ilvl w:val="0"/>
          <w:numId w:val="16"/>
        </w:numPr>
        <w:spacing w:before="120" w:after="120" w:line="240" w:lineRule="auto"/>
        <w:ind w:left="723"/>
      </w:pPr>
      <w:r w:rsidRPr="008F034E">
        <w:t>Some ICMP messages can modify or create routing table entries.</w:t>
      </w:r>
    </w:p>
    <w:p w14:paraId="5E7F3644" w14:textId="77777777" w:rsidR="008F034E" w:rsidRPr="008F034E" w:rsidRDefault="008F034E" w:rsidP="00BA5FB0">
      <w:pPr>
        <w:numPr>
          <w:ilvl w:val="0"/>
          <w:numId w:val="16"/>
        </w:numPr>
        <w:spacing w:before="120" w:after="120" w:line="240" w:lineRule="auto"/>
        <w:ind w:left="723"/>
      </w:pPr>
      <w:r w:rsidRPr="008F034E">
        <w:t xml:space="preserve">Routing protocols configure routing tables without manual intervention. This is referred to as </w:t>
      </w:r>
      <w:r w:rsidRPr="008F034E">
        <w:rPr>
          <w:i/>
        </w:rPr>
        <w:t>dynamic routing</w:t>
      </w:r>
      <w:r w:rsidRPr="008F034E">
        <w:t xml:space="preserve">.  </w:t>
      </w:r>
    </w:p>
    <w:p w14:paraId="5151BA00" w14:textId="77777777" w:rsidR="008F034E" w:rsidRPr="008F034E" w:rsidRDefault="008F034E" w:rsidP="00BA5FB0">
      <w:pPr>
        <w:spacing w:before="120" w:after="120" w:line="240" w:lineRule="auto"/>
      </w:pPr>
      <w:r w:rsidRPr="008F034E">
        <w:t xml:space="preserve">Dynamic routing is covered in Lab 4. In this part of the lab, you observe the routing tables that are added through the configuration of an IPv4 address. </w:t>
      </w:r>
    </w:p>
    <w:p w14:paraId="47597009" w14:textId="77777777" w:rsidR="008F034E" w:rsidRPr="008F034E" w:rsidRDefault="008F034E" w:rsidP="00BA5FB0">
      <w:pPr>
        <w:spacing w:before="120" w:after="120" w:line="240" w:lineRule="auto"/>
      </w:pPr>
      <w:r w:rsidRPr="008F034E">
        <w:t xml:space="preserve">In addition to the routing tables, Linux systems and Cisco routers provide routing caches that offer a faster lookup of a destination IP address. The routing cache is consulted before the routing table. </w:t>
      </w:r>
    </w:p>
    <w:p w14:paraId="4D2BE189" w14:textId="77777777" w:rsidR="008F034E" w:rsidRPr="008F034E" w:rsidRDefault="008F034E" w:rsidP="00BA5FB0">
      <w:pPr>
        <w:spacing w:before="120" w:after="120" w:line="240" w:lineRule="auto"/>
      </w:pPr>
      <w:r w:rsidRPr="008F034E">
        <w:t xml:space="preserve">On Linux, there are several commands to view the content of the routing table. Here are the most useful commands. </w:t>
      </w:r>
    </w:p>
    <w:tbl>
      <w:tblPr>
        <w:tblStyle w:val="TableGrid5"/>
        <w:tblW w:w="9360" w:type="dxa"/>
        <w:jc w:val="right"/>
        <w:tblLook w:val="04A0" w:firstRow="1" w:lastRow="0" w:firstColumn="1" w:lastColumn="0" w:noHBand="0" w:noVBand="1"/>
      </w:tblPr>
      <w:tblGrid>
        <w:gridCol w:w="9360"/>
      </w:tblGrid>
      <w:tr w:rsidR="008F034E" w:rsidRPr="008F034E" w14:paraId="778A8722" w14:textId="77777777" w:rsidTr="00184FB6">
        <w:trPr>
          <w:jc w:val="right"/>
        </w:trPr>
        <w:tc>
          <w:tcPr>
            <w:tcW w:w="9360" w:type="dxa"/>
            <w:tcBorders>
              <w:top w:val="nil"/>
              <w:left w:val="nil"/>
              <w:bottom w:val="nil"/>
              <w:right w:val="nil"/>
            </w:tcBorders>
            <w:shd w:val="clear" w:color="auto" w:fill="DEEAF6" w:themeFill="accent1" w:themeFillTint="33"/>
          </w:tcPr>
          <w:p w14:paraId="27781D90" w14:textId="77777777" w:rsidR="008F034E" w:rsidRPr="008F034E" w:rsidRDefault="008F034E" w:rsidP="008F034E"/>
          <w:p w14:paraId="4612DA27" w14:textId="77777777" w:rsidR="008F034E" w:rsidRPr="002017AB" w:rsidRDefault="008F034E" w:rsidP="008F034E">
            <w:pPr>
              <w:rPr>
                <w:b/>
                <w:bCs/>
                <w:u w:val="single"/>
              </w:rPr>
            </w:pPr>
            <w:r w:rsidRPr="002017AB">
              <w:rPr>
                <w:b/>
                <w:bCs/>
                <w:sz w:val="24"/>
                <w:szCs w:val="28"/>
                <w:u w:val="single"/>
              </w:rPr>
              <w:t>Display Routing Table on Linux</w:t>
            </w:r>
          </w:p>
          <w:p w14:paraId="5C47F6E3" w14:textId="77777777" w:rsidR="008F034E" w:rsidRPr="008F034E" w:rsidRDefault="008F034E" w:rsidP="008F034E"/>
          <w:p w14:paraId="4FD751CF" w14:textId="77777777" w:rsidR="008F034E" w:rsidRPr="008F034E" w:rsidRDefault="008F034E" w:rsidP="002017AB">
            <w:pPr>
              <w:pStyle w:val="Code-NoSB"/>
            </w:pPr>
            <w:r w:rsidRPr="008F034E">
              <w:t xml:space="preserve">ip route </w:t>
            </w:r>
          </w:p>
          <w:p w14:paraId="126A48E5" w14:textId="77777777" w:rsidR="008F034E" w:rsidRPr="008F034E" w:rsidRDefault="008F034E" w:rsidP="008F034E">
            <w:pPr>
              <w:ind w:left="720"/>
            </w:pPr>
            <w:r w:rsidRPr="008F034E">
              <w:t>Displays the IPv4 routing table.</w:t>
            </w:r>
          </w:p>
          <w:p w14:paraId="127B32BD" w14:textId="77777777" w:rsidR="008F034E" w:rsidRPr="008F034E" w:rsidRDefault="008F034E" w:rsidP="008F034E">
            <w:pPr>
              <w:ind w:left="720"/>
              <w:rPr>
                <w:rFonts w:ascii="Consolas" w:hAnsi="Consolas"/>
                <w:spacing w:val="-4"/>
              </w:rPr>
            </w:pPr>
            <w:r w:rsidRPr="008F034E">
              <w:rPr>
                <w:rFonts w:ascii="Consolas" w:hAnsi="Consolas"/>
                <w:spacing w:val="-4"/>
              </w:rPr>
              <w:t xml:space="preserve"> </w:t>
            </w:r>
          </w:p>
          <w:p w14:paraId="1B564352" w14:textId="77777777" w:rsidR="008F034E" w:rsidRPr="008F034E" w:rsidRDefault="008F034E" w:rsidP="002017AB">
            <w:pPr>
              <w:pStyle w:val="Code-NoSB"/>
            </w:pPr>
            <w:r w:rsidRPr="008F034E">
              <w:t xml:space="preserve">netstat -rn </w:t>
            </w:r>
          </w:p>
          <w:p w14:paraId="57615F47" w14:textId="77777777" w:rsidR="008F034E" w:rsidRPr="008F034E" w:rsidRDefault="008F034E" w:rsidP="008F034E">
            <w:pPr>
              <w:ind w:left="720"/>
              <w:rPr>
                <w:rFonts w:ascii="Consolas" w:hAnsi="Consolas"/>
                <w:spacing w:val="-4"/>
              </w:rPr>
            </w:pPr>
            <w:r w:rsidRPr="008F034E">
              <w:t xml:space="preserve">Displays the current IPv4 routing table in a table format. The output of this command is easier to read than that of the </w:t>
            </w:r>
            <w:r w:rsidRPr="002017AB">
              <w:rPr>
                <w:rStyle w:val="Code-NoSChar"/>
              </w:rPr>
              <w:t>ip route</w:t>
            </w:r>
            <w:r w:rsidRPr="008F034E">
              <w:t xml:space="preserve"> command.</w:t>
            </w:r>
          </w:p>
          <w:p w14:paraId="4D91135D" w14:textId="77777777" w:rsidR="008F034E" w:rsidRPr="008F034E" w:rsidRDefault="008F034E" w:rsidP="008F034E">
            <w:pPr>
              <w:ind w:left="720"/>
              <w:rPr>
                <w:rFonts w:ascii="Consolas" w:hAnsi="Consolas"/>
                <w:spacing w:val="-4"/>
              </w:rPr>
            </w:pPr>
          </w:p>
          <w:p w14:paraId="51A0B831" w14:textId="77777777" w:rsidR="008F034E" w:rsidRPr="008F034E" w:rsidRDefault="008F034E" w:rsidP="002017AB">
            <w:pPr>
              <w:pStyle w:val="Code-NoSB"/>
            </w:pPr>
            <w:r w:rsidRPr="008F034E">
              <w:t xml:space="preserve">ip -6 route </w:t>
            </w:r>
          </w:p>
          <w:p w14:paraId="1DC70EBD" w14:textId="77777777" w:rsidR="008F034E" w:rsidRPr="008F034E" w:rsidRDefault="008F034E" w:rsidP="008F034E">
            <w:pPr>
              <w:ind w:left="720"/>
              <w:rPr>
                <w:rFonts w:ascii="Consolas" w:hAnsi="Consolas"/>
                <w:spacing w:val="-4"/>
              </w:rPr>
            </w:pPr>
            <w:r w:rsidRPr="008F034E">
              <w:t>Displays the IPv6 routing table.</w:t>
            </w:r>
            <w:r w:rsidRPr="008F034E">
              <w:rPr>
                <w:rFonts w:ascii="Consolas" w:hAnsi="Consolas"/>
                <w:spacing w:val="-4"/>
              </w:rPr>
              <w:t xml:space="preserve"> </w:t>
            </w:r>
          </w:p>
          <w:p w14:paraId="788D2174" w14:textId="77777777" w:rsidR="008F034E" w:rsidRPr="008F034E" w:rsidRDefault="008F034E" w:rsidP="008F034E">
            <w:pPr>
              <w:ind w:left="720"/>
              <w:rPr>
                <w:rFonts w:ascii="Consolas" w:hAnsi="Consolas"/>
                <w:spacing w:val="-4"/>
              </w:rPr>
            </w:pPr>
          </w:p>
          <w:p w14:paraId="59495334" w14:textId="77777777" w:rsidR="008F034E" w:rsidRPr="008F034E" w:rsidRDefault="008F034E" w:rsidP="002017AB">
            <w:pPr>
              <w:pStyle w:val="Code-NoSB"/>
            </w:pPr>
            <w:r w:rsidRPr="008F034E">
              <w:t xml:space="preserve">netstat -rn -6 </w:t>
            </w:r>
          </w:p>
          <w:p w14:paraId="6D09D9AA" w14:textId="77777777" w:rsidR="008F034E" w:rsidRPr="008F034E" w:rsidRDefault="008F034E" w:rsidP="008F034E">
            <w:pPr>
              <w:ind w:left="720"/>
              <w:rPr>
                <w:rFonts w:ascii="Consolas" w:hAnsi="Consolas"/>
                <w:spacing w:val="-4"/>
              </w:rPr>
            </w:pPr>
            <w:r w:rsidRPr="008F034E">
              <w:t>Displays the current IPv6 routing table in a table format.</w:t>
            </w:r>
            <w:r w:rsidRPr="008F034E">
              <w:rPr>
                <w:rFonts w:ascii="Consolas" w:hAnsi="Consolas"/>
                <w:spacing w:val="-4"/>
              </w:rPr>
              <w:t xml:space="preserve"> </w:t>
            </w:r>
          </w:p>
          <w:p w14:paraId="2DF03E8D" w14:textId="77777777" w:rsidR="008F034E" w:rsidRPr="008F034E" w:rsidRDefault="008F034E" w:rsidP="008F034E">
            <w:pPr>
              <w:rPr>
                <w:rFonts w:ascii="Consolas" w:hAnsi="Consolas"/>
                <w:spacing w:val="-4"/>
              </w:rPr>
            </w:pPr>
          </w:p>
          <w:p w14:paraId="749C815C" w14:textId="77777777" w:rsidR="008F034E" w:rsidRPr="002017AB" w:rsidRDefault="008F034E" w:rsidP="008F034E">
            <w:pPr>
              <w:rPr>
                <w:b/>
                <w:bCs/>
                <w:u w:val="single"/>
              </w:rPr>
            </w:pPr>
            <w:r w:rsidRPr="002017AB">
              <w:rPr>
                <w:b/>
                <w:bCs/>
                <w:sz w:val="24"/>
                <w:szCs w:val="24"/>
                <w:u w:val="single"/>
              </w:rPr>
              <w:t>Delete Routing Table on Linux</w:t>
            </w:r>
          </w:p>
          <w:p w14:paraId="331B93F8" w14:textId="77777777" w:rsidR="008F034E" w:rsidRPr="008F034E" w:rsidRDefault="008F034E" w:rsidP="008F034E"/>
          <w:p w14:paraId="44085A26" w14:textId="77777777" w:rsidR="008F034E" w:rsidRPr="008F034E" w:rsidRDefault="008F034E" w:rsidP="002017AB">
            <w:pPr>
              <w:pStyle w:val="Code-NoSB"/>
            </w:pPr>
            <w:r w:rsidRPr="008F034E">
              <w:t>sudo ip route del </w:t>
            </w:r>
            <w:r w:rsidRPr="002017AB">
              <w:rPr>
                <w:i/>
                <w:iCs/>
              </w:rPr>
              <w:t>10.0.2.0/24</w:t>
            </w:r>
          </w:p>
          <w:p w14:paraId="0F774178" w14:textId="77777777" w:rsidR="008F034E" w:rsidRPr="008F034E" w:rsidRDefault="008F034E" w:rsidP="008F034E">
            <w:r w:rsidRPr="008F034E">
              <w:tab/>
            </w:r>
            <w:r w:rsidRPr="008F034E">
              <w:tab/>
              <w:t xml:space="preserve">Deletes the routing table entry for destination </w:t>
            </w:r>
            <w:r w:rsidRPr="002017AB">
              <w:rPr>
                <w:rStyle w:val="Code-NoSChar"/>
                <w:i/>
                <w:iCs/>
              </w:rPr>
              <w:t>10.0.2.0/24</w:t>
            </w:r>
            <w:r w:rsidRPr="008F034E">
              <w:t>.</w:t>
            </w:r>
          </w:p>
          <w:p w14:paraId="6D174E04" w14:textId="77777777" w:rsidR="008F034E" w:rsidRPr="008F034E" w:rsidRDefault="008F034E" w:rsidP="008F034E">
            <w:pPr>
              <w:rPr>
                <w:rFonts w:ascii="Consolas" w:hAnsi="Consolas"/>
              </w:rPr>
            </w:pPr>
          </w:p>
          <w:p w14:paraId="3218DCD9" w14:textId="77777777" w:rsidR="008F034E" w:rsidRPr="008F034E" w:rsidRDefault="008F034E" w:rsidP="008F111F">
            <w:pPr>
              <w:pStyle w:val="Code-NoSB"/>
            </w:pPr>
            <w:r w:rsidRPr="008F034E">
              <w:t>sudo ip route flush table main</w:t>
            </w:r>
          </w:p>
          <w:p w14:paraId="7EDD5229" w14:textId="77777777" w:rsidR="008F034E" w:rsidRPr="008F034E" w:rsidRDefault="008F034E" w:rsidP="008F034E">
            <w:pPr>
              <w:ind w:left="720"/>
            </w:pPr>
            <w:r w:rsidRPr="008F034E">
              <w:t xml:space="preserve">Clears the IPv4 routing table. Be careful with this command since it also deletes the routing entries for directly connected networks. </w:t>
            </w:r>
          </w:p>
          <w:p w14:paraId="0BA5ED3A" w14:textId="77777777" w:rsidR="008F034E" w:rsidRPr="008F034E" w:rsidRDefault="008F034E" w:rsidP="008F034E"/>
        </w:tc>
      </w:tr>
    </w:tbl>
    <w:p w14:paraId="186F24FB" w14:textId="77777777" w:rsidR="008F034E" w:rsidRPr="008F034E" w:rsidRDefault="008F034E" w:rsidP="008F034E"/>
    <w:p w14:paraId="7AEA6DF2" w14:textId="77777777" w:rsidR="008F034E" w:rsidRPr="008F034E" w:rsidRDefault="008F034E" w:rsidP="008F034E"/>
    <w:p w14:paraId="0543E784" w14:textId="77777777" w:rsidR="008F034E" w:rsidRPr="008F034E" w:rsidRDefault="008F034E" w:rsidP="008F034E">
      <w:r w:rsidRPr="008F034E">
        <w:lastRenderedPageBreak/>
        <w:t>On Cisco routers, the commands are as given below</w:t>
      </w:r>
    </w:p>
    <w:tbl>
      <w:tblPr>
        <w:tblStyle w:val="TableGrid5"/>
        <w:tblW w:w="9360" w:type="dxa"/>
        <w:jc w:val="right"/>
        <w:tblLook w:val="04A0" w:firstRow="1" w:lastRow="0" w:firstColumn="1" w:lastColumn="0" w:noHBand="0" w:noVBand="1"/>
      </w:tblPr>
      <w:tblGrid>
        <w:gridCol w:w="9360"/>
      </w:tblGrid>
      <w:tr w:rsidR="008F034E" w:rsidRPr="008F034E" w14:paraId="048A92C9" w14:textId="77777777" w:rsidTr="00184FB6">
        <w:trPr>
          <w:jc w:val="right"/>
        </w:trPr>
        <w:tc>
          <w:tcPr>
            <w:tcW w:w="9360" w:type="dxa"/>
            <w:tcBorders>
              <w:top w:val="nil"/>
              <w:left w:val="nil"/>
              <w:bottom w:val="nil"/>
              <w:right w:val="nil"/>
            </w:tcBorders>
            <w:shd w:val="clear" w:color="auto" w:fill="DEEAF6" w:themeFill="accent1" w:themeFillTint="33"/>
          </w:tcPr>
          <w:p w14:paraId="62BA1625" w14:textId="77777777" w:rsidR="008F034E" w:rsidRPr="004A0AE7" w:rsidRDefault="008F034E" w:rsidP="008F034E">
            <w:pPr>
              <w:rPr>
                <w:b/>
                <w:bCs/>
                <w:u w:val="single"/>
              </w:rPr>
            </w:pPr>
            <w:r w:rsidRPr="004A0AE7">
              <w:rPr>
                <w:b/>
                <w:bCs/>
                <w:sz w:val="24"/>
                <w:szCs w:val="28"/>
                <w:u w:val="single"/>
              </w:rPr>
              <w:t>IOS mode: privileged EXEC</w:t>
            </w:r>
          </w:p>
          <w:p w14:paraId="17F063A8" w14:textId="77777777" w:rsidR="008F034E" w:rsidRPr="008F034E" w:rsidRDefault="008F034E" w:rsidP="008F034E"/>
          <w:p w14:paraId="7C2BF22E" w14:textId="7BB42080" w:rsidR="008F034E" w:rsidRDefault="008F034E" w:rsidP="004A0AE7">
            <w:pPr>
              <w:pStyle w:val="Code-NoSB"/>
            </w:pPr>
            <w:r w:rsidRPr="008F034E">
              <w:t>show ip route</w:t>
            </w:r>
          </w:p>
          <w:p w14:paraId="484FBFB7" w14:textId="1D64E1F1" w:rsidR="00DD351F" w:rsidRPr="008F034E" w:rsidRDefault="00DD351F" w:rsidP="004A0AE7">
            <w:pPr>
              <w:pStyle w:val="Code-NoSB"/>
            </w:pPr>
            <w:r w:rsidRPr="008F034E">
              <w:t>show ipv6 route</w:t>
            </w:r>
          </w:p>
          <w:p w14:paraId="194CE0FA" w14:textId="527CF8D1" w:rsidR="008F034E" w:rsidRPr="008F034E" w:rsidRDefault="008F034E" w:rsidP="00DD351F">
            <w:pPr>
              <w:ind w:left="720"/>
            </w:pPr>
            <w:r w:rsidRPr="008F034E">
              <w:t>Displays the contents of the</w:t>
            </w:r>
            <w:r w:rsidR="00DD351F">
              <w:t xml:space="preserve"> </w:t>
            </w:r>
            <w:r w:rsidRPr="008F034E">
              <w:t>IPv4</w:t>
            </w:r>
            <w:r w:rsidR="00DD351F">
              <w:t>/IPv6</w:t>
            </w:r>
            <w:r w:rsidRPr="008F034E">
              <w:t xml:space="preserve"> routing table.</w:t>
            </w:r>
          </w:p>
          <w:p w14:paraId="355F9B75" w14:textId="77777777" w:rsidR="008F034E" w:rsidRPr="008F034E" w:rsidRDefault="008F034E" w:rsidP="008F034E"/>
          <w:p w14:paraId="2FDB99AB" w14:textId="77777777" w:rsidR="008F034E" w:rsidRPr="008F034E" w:rsidRDefault="008F034E" w:rsidP="008F034E">
            <w:pPr>
              <w:rPr>
                <w:rFonts w:ascii="Consolas" w:hAnsi="Consolas"/>
              </w:rPr>
            </w:pPr>
            <w:r w:rsidRPr="004A0AE7">
              <w:rPr>
                <w:rStyle w:val="Code-NoSBChar"/>
              </w:rPr>
              <w:t>clear ip route *</w:t>
            </w:r>
            <w:r w:rsidRPr="008F034E">
              <w:rPr>
                <w:rFonts w:ascii="Consolas" w:hAnsi="Consolas"/>
              </w:rPr>
              <w:br/>
            </w:r>
            <w:r w:rsidRPr="004A0AE7">
              <w:rPr>
                <w:rStyle w:val="Code-NoSBChar"/>
              </w:rPr>
              <w:t>clear ipv6 route *</w:t>
            </w:r>
          </w:p>
          <w:p w14:paraId="16A2F783" w14:textId="77777777" w:rsidR="008F034E" w:rsidRPr="008F034E" w:rsidRDefault="008F034E" w:rsidP="008F034E">
            <w:pPr>
              <w:ind w:left="720"/>
            </w:pPr>
            <w:r w:rsidRPr="008F034E">
              <w:t>Deletes all IPv4/IPv6 routing table entries.</w:t>
            </w:r>
          </w:p>
          <w:p w14:paraId="05912D0B" w14:textId="77777777" w:rsidR="007D5966" w:rsidRDefault="007D5966" w:rsidP="007D5966"/>
          <w:p w14:paraId="2D79A92F" w14:textId="77777777" w:rsidR="007D5966" w:rsidRDefault="007D5966" w:rsidP="007D5966">
            <w:pPr>
              <w:pStyle w:val="Code-NoSB"/>
            </w:pPr>
            <w:r>
              <w:t xml:space="preserve">show ip route </w:t>
            </w:r>
            <w:r w:rsidRPr="002724F4">
              <w:rPr>
                <w:i/>
                <w:iCs/>
              </w:rPr>
              <w:t>10.0.3.33</w:t>
            </w:r>
          </w:p>
          <w:p w14:paraId="2F5C2DAB" w14:textId="2D247A36" w:rsidR="008F034E" w:rsidRDefault="0038725B" w:rsidP="007D5966">
            <w:pPr>
              <w:ind w:left="720"/>
              <w:rPr>
                <w:rStyle w:val="Code-NoSChar"/>
              </w:rPr>
            </w:pPr>
            <w:r>
              <w:t>Lists the routing table entry that match</w:t>
            </w:r>
            <w:r w:rsidR="00B81BA4">
              <w:t>es</w:t>
            </w:r>
            <w:r>
              <w:t xml:space="preserve"> </w:t>
            </w:r>
            <w:r w:rsidR="007D5966" w:rsidRPr="002724F4">
              <w:rPr>
                <w:rStyle w:val="Code-NoSChar"/>
                <w:i/>
                <w:iCs/>
              </w:rPr>
              <w:t>10.0.3.33</w:t>
            </w:r>
          </w:p>
          <w:p w14:paraId="7E50B86F" w14:textId="77777777" w:rsidR="007D5966" w:rsidRPr="007D5966" w:rsidRDefault="007D5966" w:rsidP="007D5966">
            <w:pPr>
              <w:ind w:left="720"/>
            </w:pPr>
          </w:p>
          <w:p w14:paraId="79C066D1" w14:textId="77777777" w:rsidR="008F034E" w:rsidRPr="008F034E" w:rsidRDefault="008F034E" w:rsidP="007D5966">
            <w:pPr>
              <w:pStyle w:val="Code-NoSB"/>
            </w:pPr>
            <w:r w:rsidRPr="008F034E">
              <w:t>show ip cache</w:t>
            </w:r>
          </w:p>
          <w:p w14:paraId="653560BA" w14:textId="77777777" w:rsidR="008F034E" w:rsidRPr="008F034E" w:rsidRDefault="008F034E" w:rsidP="008F034E">
            <w:pPr>
              <w:ind w:left="720"/>
            </w:pPr>
            <w:r w:rsidRPr="008F034E">
              <w:t>Displays the routing cache. The routing cache is a data structure for faster lookup of destination addresses. Entries in the routing cache are added when a routing table entry is looked up.</w:t>
            </w:r>
          </w:p>
          <w:p w14:paraId="4BCCA2B3" w14:textId="77777777" w:rsidR="008F034E" w:rsidRPr="008F034E" w:rsidRDefault="008F034E" w:rsidP="008F034E"/>
        </w:tc>
      </w:tr>
    </w:tbl>
    <w:p w14:paraId="532DCFC2" w14:textId="77777777" w:rsidR="008F034E" w:rsidRPr="008F034E" w:rsidRDefault="008F034E" w:rsidP="008F034E"/>
    <w:p w14:paraId="1F881BCC" w14:textId="77777777" w:rsidR="008F034E" w:rsidRPr="008F034E" w:rsidRDefault="008F034E" w:rsidP="00BF4838">
      <w:pPr>
        <w:pStyle w:val="Heading3"/>
      </w:pPr>
      <w:bookmarkStart w:id="21" w:name="_Toc46166088"/>
      <w:bookmarkStart w:id="22" w:name="_Toc46927867"/>
      <w:bookmarkStart w:id="23" w:name="_Toc61874411"/>
      <w:r w:rsidRPr="008F034E">
        <w:t>Exercise 1</w:t>
      </w:r>
      <w:r w:rsidR="00F0104B">
        <w:t>-a</w:t>
      </w:r>
      <w:r w:rsidRPr="008F034E">
        <w:t xml:space="preserve">. </w:t>
      </w:r>
      <w:r w:rsidRPr="008F034E">
        <w:rPr>
          <w:spacing w:val="-16"/>
          <w:kern w:val="28"/>
        </w:rPr>
        <w:t>Network setup</w:t>
      </w:r>
      <w:bookmarkEnd w:id="20"/>
      <w:bookmarkEnd w:id="21"/>
      <w:bookmarkEnd w:id="22"/>
      <w:bookmarkEnd w:id="23"/>
    </w:p>
    <w:p w14:paraId="439F1E2D" w14:textId="18978897" w:rsidR="008F034E" w:rsidRDefault="008F034E" w:rsidP="00BA5FB0">
      <w:pPr>
        <w:numPr>
          <w:ilvl w:val="0"/>
          <w:numId w:val="12"/>
        </w:numPr>
        <w:tabs>
          <w:tab w:val="clear" w:pos="2520"/>
          <w:tab w:val="clear" w:pos="2880"/>
        </w:tabs>
        <w:spacing w:before="120" w:after="120" w:line="240" w:lineRule="auto"/>
      </w:pPr>
      <w:r w:rsidRPr="008F034E">
        <w:t>Connect the Ethernet interfaces of the Linux PCs and the Cisco router</w:t>
      </w:r>
      <w:r w:rsidR="00B81BA4">
        <w:t>s</w:t>
      </w:r>
      <w:r w:rsidRPr="008F034E">
        <w:t xml:space="preserve"> as shown in Figure 3.1.</w:t>
      </w:r>
      <w:r w:rsidR="00EF0AAC">
        <w:t xml:space="preserve"> To make configuration setup easier, you can display the device interfaces in GNS3 by clicking on the “Show/Hide interface labels” button at the top of the GNS3 screen. </w:t>
      </w:r>
      <w:r w:rsidR="003852FA">
        <w:t xml:space="preserve">You </w:t>
      </w:r>
      <w:r w:rsidR="00756B9B">
        <w:t xml:space="preserve">can </w:t>
      </w:r>
      <w:r w:rsidR="00FA744C">
        <w:t xml:space="preserve">move the labels around to make reading them easier. You can also </w:t>
      </w:r>
      <w:r w:rsidR="00215F0E">
        <w:t>“A</w:t>
      </w:r>
      <w:r w:rsidR="00FA744C">
        <w:t>nnotate</w:t>
      </w:r>
      <w:r w:rsidR="00215F0E">
        <w:t>”</w:t>
      </w:r>
      <w:r w:rsidR="00FA744C">
        <w:t xml:space="preserve"> the configuration by adding a note for each device such as an IP Address for an interface or identifying a subnet, as shown here.</w:t>
      </w:r>
    </w:p>
    <w:p w14:paraId="12587415" w14:textId="6D22DCE8" w:rsidR="00EF0AAC" w:rsidRPr="008F034E" w:rsidRDefault="00215F0E" w:rsidP="00EF0AAC">
      <w:pPr>
        <w:tabs>
          <w:tab w:val="clear" w:pos="2520"/>
          <w:tab w:val="clear" w:pos="2880"/>
        </w:tabs>
        <w:spacing w:before="120" w:after="120" w:line="240" w:lineRule="auto"/>
        <w:jc w:val="center"/>
      </w:pPr>
      <w:r w:rsidRPr="008F034E">
        <w:rPr>
          <w:rFonts w:cs="Calibri"/>
          <w:noProof/>
        </w:rPr>
        <w:drawing>
          <wp:anchor distT="0" distB="0" distL="114300" distR="114300" simplePos="0" relativeHeight="251701248" behindDoc="0" locked="0" layoutInCell="1" allowOverlap="1" wp14:anchorId="0563CE7A" wp14:editId="6396FB1C">
            <wp:simplePos x="0" y="0"/>
            <wp:positionH relativeFrom="column">
              <wp:posOffset>-591820</wp:posOffset>
            </wp:positionH>
            <wp:positionV relativeFrom="paragraph">
              <wp:posOffset>1178560</wp:posOffset>
            </wp:positionV>
            <wp:extent cx="468000" cy="468000"/>
            <wp:effectExtent l="0" t="0" r="1905"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57454A" wp14:editId="2E303C7A">
            <wp:extent cx="1531620" cy="676762"/>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793" cy="683025"/>
                    </a:xfrm>
                    <a:prstGeom prst="rect">
                      <a:avLst/>
                    </a:prstGeom>
                  </pic:spPr>
                </pic:pic>
              </a:graphicData>
            </a:graphic>
          </wp:inline>
        </w:drawing>
      </w:r>
      <w:r w:rsidR="003852FA">
        <w:t xml:space="preserve"> </w:t>
      </w:r>
      <w:r w:rsidR="00FA744C">
        <w:t xml:space="preserve"> </w:t>
      </w:r>
      <w:r>
        <w:rPr>
          <w:noProof/>
        </w:rPr>
        <w:drawing>
          <wp:inline distT="0" distB="0" distL="0" distR="0" wp14:anchorId="50D31D2F" wp14:editId="47E095FE">
            <wp:extent cx="2114645" cy="1135380"/>
            <wp:effectExtent l="0" t="0" r="635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896" cy="1139810"/>
                    </a:xfrm>
                    <a:prstGeom prst="rect">
                      <a:avLst/>
                    </a:prstGeom>
                  </pic:spPr>
                </pic:pic>
              </a:graphicData>
            </a:graphic>
          </wp:inline>
        </w:drawing>
      </w:r>
      <w:r>
        <w:t xml:space="preserve"> </w:t>
      </w:r>
      <w:r>
        <w:rPr>
          <w:noProof/>
        </w:rPr>
        <w:drawing>
          <wp:inline distT="0" distB="0" distL="0" distR="0" wp14:anchorId="69A7216C" wp14:editId="4CEB7316">
            <wp:extent cx="1722120" cy="11949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6057" cy="1211549"/>
                    </a:xfrm>
                    <a:prstGeom prst="rect">
                      <a:avLst/>
                    </a:prstGeom>
                  </pic:spPr>
                </pic:pic>
              </a:graphicData>
            </a:graphic>
          </wp:inline>
        </w:drawing>
      </w:r>
    </w:p>
    <w:p w14:paraId="4A557F9C" w14:textId="70E3A260" w:rsidR="008F034E" w:rsidRPr="008F034E" w:rsidRDefault="008F034E" w:rsidP="00BA5FB0">
      <w:pPr>
        <w:numPr>
          <w:ilvl w:val="0"/>
          <w:numId w:val="12"/>
        </w:numPr>
        <w:tabs>
          <w:tab w:val="clear" w:pos="2520"/>
          <w:tab w:val="clear" w:pos="2880"/>
        </w:tabs>
        <w:spacing w:before="120" w:after="120" w:line="240" w:lineRule="auto"/>
      </w:pPr>
      <w:r w:rsidRPr="008F034E">
        <w:t xml:space="preserve">On </w:t>
      </w:r>
      <w:r w:rsidRPr="00905154">
        <w:rPr>
          <w:i/>
          <w:iCs/>
        </w:rPr>
        <w:t>PC1</w:t>
      </w:r>
      <w:r w:rsidRPr="008F034E">
        <w:t xml:space="preserve">, display the IPv4 and IPv6 routing tables before any IP address is configured using the </w:t>
      </w:r>
      <w:r w:rsidRPr="00862D63">
        <w:rPr>
          <w:rFonts w:ascii="Consolas" w:hAnsi="Consolas" w:cs="Consolas"/>
          <w:iCs/>
        </w:rPr>
        <w:t>netsta</w:t>
      </w:r>
      <w:r w:rsidR="00862D63">
        <w:rPr>
          <w:rFonts w:ascii="Consolas" w:hAnsi="Consolas" w:cs="Consolas"/>
          <w:iCs/>
        </w:rPr>
        <w:t xml:space="preserve">t </w:t>
      </w:r>
      <w:r w:rsidR="00862D63" w:rsidRPr="00862D63">
        <w:rPr>
          <w:rFonts w:ascii="Consolas" w:hAnsi="Consolas" w:cs="Consolas"/>
          <w:iCs/>
        </w:rPr>
        <w:t>-rn</w:t>
      </w:r>
      <w:r w:rsidR="00862D63">
        <w:t xml:space="preserve"> or </w:t>
      </w:r>
      <w:r w:rsidR="00862D63" w:rsidRPr="00862D63">
        <w:rPr>
          <w:rFonts w:ascii="Consolas" w:hAnsi="Consolas" w:cs="Consolas"/>
        </w:rPr>
        <w:t xml:space="preserve">ip </w:t>
      </w:r>
      <w:r w:rsidR="00862D63">
        <w:rPr>
          <w:rFonts w:ascii="Consolas" w:hAnsi="Consolas" w:cs="Consolas"/>
        </w:rPr>
        <w:t>route</w:t>
      </w:r>
      <w:r w:rsidR="00862D63">
        <w:t xml:space="preserve"> </w:t>
      </w:r>
      <w:r w:rsidRPr="008F034E">
        <w:t xml:space="preserve">command. Take snapshots of the output. </w:t>
      </w:r>
    </w:p>
    <w:p w14:paraId="4D0D66A7" w14:textId="08655CEE" w:rsidR="008F034E" w:rsidRPr="008F034E" w:rsidRDefault="008F034E" w:rsidP="00BA5FB0">
      <w:pPr>
        <w:numPr>
          <w:ilvl w:val="0"/>
          <w:numId w:val="12"/>
        </w:numPr>
        <w:tabs>
          <w:tab w:val="clear" w:pos="2520"/>
          <w:tab w:val="clear" w:pos="2880"/>
        </w:tabs>
        <w:spacing w:before="120" w:after="120" w:line="240" w:lineRule="auto"/>
      </w:pPr>
      <w:r w:rsidRPr="008F034E">
        <w:t xml:space="preserve">Configure the IP addresses of the interfaces of the PCs as given in Table 3.1. Here is the command to configure </w:t>
      </w:r>
      <w:r w:rsidRPr="00905154">
        <w:rPr>
          <w:i/>
          <w:iCs/>
        </w:rPr>
        <w:t>PC1</w:t>
      </w:r>
      <w:r w:rsidRPr="008F034E">
        <w:t xml:space="preserve">: </w:t>
      </w:r>
    </w:p>
    <w:p w14:paraId="14A82665" w14:textId="4237496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lang w:eastAsia="zh-CN"/>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 xml:space="preserve">sudo ip addr add 10.0.1.11/24 dev eth0 </w:t>
      </w:r>
      <w:r w:rsidRPr="008F034E">
        <w:rPr>
          <w:rFonts w:ascii="Consolas" w:hAnsi="Consolas" w:cs="Courier New"/>
        </w:rPr>
        <w:t xml:space="preserve">           </w:t>
      </w:r>
    </w:p>
    <w:p w14:paraId="63216F34" w14:textId="084CECFA" w:rsidR="00B72160" w:rsidRDefault="00215F0E" w:rsidP="00BA5FB0">
      <w:pPr>
        <w:numPr>
          <w:ilvl w:val="0"/>
          <w:numId w:val="12"/>
        </w:numPr>
        <w:tabs>
          <w:tab w:val="clear" w:pos="2520"/>
          <w:tab w:val="clear" w:pos="2880"/>
        </w:tabs>
        <w:spacing w:before="120" w:after="120" w:line="240" w:lineRule="auto"/>
      </w:pPr>
      <w:r w:rsidRPr="008F034E">
        <w:rPr>
          <w:rFonts w:cs="Calibri"/>
          <w:noProof/>
        </w:rPr>
        <w:drawing>
          <wp:anchor distT="0" distB="0" distL="114300" distR="114300" simplePos="0" relativeHeight="251707392" behindDoc="0" locked="0" layoutInCell="1" allowOverlap="1" wp14:anchorId="620765B6" wp14:editId="29F34FE1">
            <wp:simplePos x="0" y="0"/>
            <wp:positionH relativeFrom="column">
              <wp:posOffset>-587375</wp:posOffset>
            </wp:positionH>
            <wp:positionV relativeFrom="paragraph">
              <wp:posOffset>-31115</wp:posOffset>
            </wp:positionV>
            <wp:extent cx="468000" cy="468000"/>
            <wp:effectExtent l="0" t="0" r="190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B72160" w:rsidRPr="008F034E">
        <w:t xml:space="preserve">Display the IPv4 routing tables on </w:t>
      </w:r>
      <w:r w:rsidR="00B72160" w:rsidRPr="00905154">
        <w:rPr>
          <w:i/>
          <w:iCs/>
        </w:rPr>
        <w:t>PC1</w:t>
      </w:r>
      <w:r w:rsidR="00B72160" w:rsidRPr="008F034E">
        <w:t xml:space="preserve"> and </w:t>
      </w:r>
      <w:r w:rsidR="00B72160" w:rsidRPr="00905154">
        <w:rPr>
          <w:i/>
          <w:iCs/>
        </w:rPr>
        <w:t>PC</w:t>
      </w:r>
      <w:r w:rsidR="00B81BA4" w:rsidRPr="00905154">
        <w:rPr>
          <w:i/>
          <w:iCs/>
        </w:rPr>
        <w:t>3</w:t>
      </w:r>
      <w:r w:rsidR="00B72160" w:rsidRPr="008F034E">
        <w:t xml:space="preserve"> using the </w:t>
      </w:r>
      <w:r w:rsidR="00B72160" w:rsidRPr="00862D63">
        <w:rPr>
          <w:rFonts w:ascii="Consolas" w:hAnsi="Consolas" w:cs="Consolas"/>
          <w:iCs/>
        </w:rPr>
        <w:t>netstat</w:t>
      </w:r>
      <w:r w:rsidR="00862D63">
        <w:rPr>
          <w:rFonts w:ascii="Consolas" w:hAnsi="Consolas" w:cs="Consolas"/>
          <w:iCs/>
        </w:rPr>
        <w:t xml:space="preserve"> -rn</w:t>
      </w:r>
      <w:r w:rsidR="00B72160">
        <w:t xml:space="preserve"> command. Take screenshots of the output. </w:t>
      </w:r>
    </w:p>
    <w:p w14:paraId="14B412C8" w14:textId="77777777" w:rsidR="00B72160" w:rsidRDefault="00B72160" w:rsidP="00BA5FB0">
      <w:pPr>
        <w:tabs>
          <w:tab w:val="clear" w:pos="2520"/>
          <w:tab w:val="clear" w:pos="2880"/>
        </w:tabs>
        <w:spacing w:before="120" w:after="120" w:line="240" w:lineRule="auto"/>
        <w:ind w:left="360"/>
      </w:pPr>
      <w:r w:rsidRPr="008F034E">
        <w:t xml:space="preserve">Observe the routing table entries that are created for each configured IP address. </w:t>
      </w:r>
    </w:p>
    <w:p w14:paraId="5B4143EB" w14:textId="77777777" w:rsidR="00B72160" w:rsidRDefault="00B72160" w:rsidP="00BA5FB0">
      <w:pPr>
        <w:numPr>
          <w:ilvl w:val="1"/>
          <w:numId w:val="54"/>
        </w:numPr>
        <w:tabs>
          <w:tab w:val="clear" w:pos="2520"/>
          <w:tab w:val="clear" w:pos="2880"/>
        </w:tabs>
        <w:spacing w:before="120" w:after="120" w:line="240" w:lineRule="auto"/>
        <w:ind w:left="720"/>
      </w:pPr>
      <w:r>
        <w:t>Relate the routing table entries to the configured IP addresses.</w:t>
      </w:r>
    </w:p>
    <w:p w14:paraId="71D7703A" w14:textId="65CF2343" w:rsidR="00B72160" w:rsidRPr="008F034E" w:rsidRDefault="00B72160" w:rsidP="00BA5FB0">
      <w:pPr>
        <w:numPr>
          <w:ilvl w:val="1"/>
          <w:numId w:val="54"/>
        </w:numPr>
        <w:tabs>
          <w:tab w:val="clear" w:pos="2520"/>
          <w:tab w:val="clear" w:pos="2880"/>
        </w:tabs>
        <w:spacing w:before="120" w:after="120" w:line="240" w:lineRule="auto"/>
        <w:ind w:left="720"/>
      </w:pPr>
      <w:r>
        <w:lastRenderedPageBreak/>
        <w:t xml:space="preserve">Explain the entries in the column with header </w:t>
      </w:r>
      <w:r w:rsidRPr="00487E77">
        <w:rPr>
          <w:i/>
        </w:rPr>
        <w:t>Gateway</w:t>
      </w:r>
      <w:r>
        <w:t>.</w:t>
      </w:r>
    </w:p>
    <w:p w14:paraId="6D75D5CB" w14:textId="0786750C" w:rsidR="001518B1" w:rsidRPr="0005607D" w:rsidRDefault="00B72160" w:rsidP="00BA5FB0">
      <w:pPr>
        <w:numPr>
          <w:ilvl w:val="0"/>
          <w:numId w:val="12"/>
        </w:numPr>
        <w:tabs>
          <w:tab w:val="clear" w:pos="2520"/>
          <w:tab w:val="clear" w:pos="2880"/>
        </w:tabs>
        <w:spacing w:before="120" w:after="120" w:line="240" w:lineRule="auto"/>
        <w:rPr>
          <w:rFonts w:ascii="Consolas" w:hAnsi="Consolas"/>
          <w:b/>
        </w:rPr>
      </w:pPr>
      <w:r w:rsidRPr="008F034E">
        <w:rPr>
          <w:rFonts w:cs="Calibri"/>
        </w:rPr>
        <w:t xml:space="preserve">Start a </w:t>
      </w:r>
      <w:r w:rsidR="00905154">
        <w:rPr>
          <w:rFonts w:cs="Calibri"/>
        </w:rPr>
        <w:t xml:space="preserve">Wireshark </w:t>
      </w:r>
      <w:r w:rsidRPr="008F034E">
        <w:rPr>
          <w:rFonts w:cs="Calibri"/>
        </w:rPr>
        <w:t xml:space="preserve">traffic capture between </w:t>
      </w:r>
      <w:r w:rsidRPr="00905154">
        <w:rPr>
          <w:rFonts w:cs="Calibri"/>
          <w:i/>
          <w:iCs/>
        </w:rPr>
        <w:t>PC1</w:t>
      </w:r>
      <w:r w:rsidRPr="008F034E">
        <w:rPr>
          <w:rFonts w:cs="Calibri"/>
        </w:rPr>
        <w:t xml:space="preserve"> (eth0) and the Ethernet switch. </w:t>
      </w:r>
      <w:r w:rsidR="00215F0E" w:rsidRPr="008F034E">
        <w:rPr>
          <w:rFonts w:ascii="Calibri" w:hAnsi="Calibri" w:cs="Calibri"/>
          <w:noProof/>
        </w:rPr>
        <w:drawing>
          <wp:anchor distT="0" distB="0" distL="114300" distR="114300" simplePos="0" relativeHeight="251705344" behindDoc="0" locked="0" layoutInCell="1" allowOverlap="1" wp14:anchorId="37AC826F" wp14:editId="05E889DF">
            <wp:simplePos x="0" y="0"/>
            <wp:positionH relativeFrom="column">
              <wp:posOffset>-663575</wp:posOffset>
            </wp:positionH>
            <wp:positionV relativeFrom="paragraph">
              <wp:posOffset>140970</wp:posOffset>
            </wp:positionV>
            <wp:extent cx="467995" cy="467995"/>
            <wp:effectExtent l="0" t="0" r="190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1B0DF79E" w14:textId="32E8F6D9" w:rsidR="001518B1" w:rsidRDefault="00B72160" w:rsidP="00BA5FB0">
      <w:pPr>
        <w:numPr>
          <w:ilvl w:val="0"/>
          <w:numId w:val="12"/>
        </w:numPr>
        <w:tabs>
          <w:tab w:val="clear" w:pos="2520"/>
          <w:tab w:val="clear" w:pos="2880"/>
        </w:tabs>
        <w:spacing w:before="120" w:after="120" w:line="240" w:lineRule="auto"/>
        <w:rPr>
          <w:rFonts w:ascii="Consolas" w:hAnsi="Consolas" w:cs="Courier New"/>
        </w:rPr>
      </w:pPr>
      <w:r w:rsidRPr="008F034E">
        <w:t xml:space="preserve">In a console terminal of </w:t>
      </w:r>
      <w:r w:rsidRPr="00905154">
        <w:rPr>
          <w:i/>
          <w:iCs/>
        </w:rPr>
        <w:t>PC1</w:t>
      </w:r>
      <w:r w:rsidRPr="008F034E">
        <w:t xml:space="preserve">, issue </w:t>
      </w:r>
      <w:r w:rsidRPr="00711501">
        <w:rPr>
          <w:rFonts w:ascii="Consolas" w:hAnsi="Consolas" w:cs="Consolas"/>
          <w:iCs/>
        </w:rPr>
        <w:t>ping</w:t>
      </w:r>
      <w:r w:rsidRPr="008F034E">
        <w:t xml:space="preserve"> commands </w:t>
      </w:r>
      <w:r>
        <w:t xml:space="preserve">to </w:t>
      </w:r>
      <w:r w:rsidR="00B81BA4" w:rsidRPr="00905154">
        <w:rPr>
          <w:i/>
          <w:iCs/>
        </w:rPr>
        <w:t>Route</w:t>
      </w:r>
      <w:r w:rsidR="00905154" w:rsidRPr="00905154">
        <w:rPr>
          <w:i/>
          <w:iCs/>
        </w:rPr>
        <w:t>r</w:t>
      </w:r>
      <w:r w:rsidR="00B81BA4" w:rsidRPr="00905154">
        <w:rPr>
          <w:i/>
          <w:iCs/>
        </w:rPr>
        <w:t>2</w:t>
      </w:r>
      <w:r>
        <w:t xml:space="preserve">, </w:t>
      </w:r>
      <w:r w:rsidRPr="00905154">
        <w:rPr>
          <w:i/>
          <w:iCs/>
        </w:rPr>
        <w:t>Router1</w:t>
      </w:r>
      <w:r>
        <w:t xml:space="preserve"> and </w:t>
      </w:r>
      <w:r w:rsidRPr="00905154">
        <w:rPr>
          <w:i/>
          <w:iCs/>
        </w:rPr>
        <w:t>PC3</w:t>
      </w:r>
      <w:r w:rsidRPr="008F034E">
        <w:t xml:space="preserve">. Take a screenshot of the output of the </w:t>
      </w:r>
      <w:r w:rsidRPr="00711501">
        <w:rPr>
          <w:rFonts w:ascii="Consolas" w:hAnsi="Consolas" w:cs="Consolas"/>
          <w:iCs/>
        </w:rPr>
        <w:t>ping</w:t>
      </w:r>
      <w:r w:rsidRPr="008F034E">
        <w:t xml:space="preserve"> commands. </w:t>
      </w:r>
    </w:p>
    <w:p w14:paraId="5AC8999B" w14:textId="26583DC9" w:rsidR="00106625" w:rsidRPr="00BA5FB0" w:rsidRDefault="001518B1" w:rsidP="00106625">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10.0.1.</w:t>
      </w:r>
      <w:r w:rsidR="00106625">
        <w:rPr>
          <w:rFonts w:ascii="Consolas" w:hAnsi="Consolas" w:cs="Courier New"/>
          <w:b/>
          <w:shd w:val="clear" w:color="auto" w:fill="F2F2F2"/>
        </w:rPr>
        <w:t>2</w:t>
      </w:r>
    </w:p>
    <w:p w14:paraId="67F201FE" w14:textId="2AFBB409" w:rsidR="001518B1" w:rsidRDefault="001518B1" w:rsidP="001518B1">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10.0.2.2</w:t>
      </w:r>
    </w:p>
    <w:p w14:paraId="21616B08" w14:textId="6AE17FD5" w:rsidR="00B72160" w:rsidRPr="008F034E" w:rsidRDefault="00B72160" w:rsidP="00BA5FB0">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10.0.2.1</w:t>
      </w:r>
      <w:r w:rsidRPr="008F034E">
        <w:rPr>
          <w:rFonts w:ascii="Consolas" w:hAnsi="Consolas" w:cs="Courier New"/>
        </w:rPr>
        <w:t xml:space="preserve"> </w:t>
      </w:r>
    </w:p>
    <w:p w14:paraId="3153C815" w14:textId="77777777" w:rsidR="00B72160" w:rsidRPr="003923F6" w:rsidRDefault="00B72160" w:rsidP="00BA5FB0">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10.0.3.1</w:t>
      </w:r>
    </w:p>
    <w:p w14:paraId="1958C4E3" w14:textId="2A2AC4E2" w:rsidR="00B72160" w:rsidRPr="008F034E" w:rsidRDefault="00B72160" w:rsidP="00BA5FB0">
      <w:pPr>
        <w:shd w:val="clear" w:color="auto" w:fill="F2F2F2"/>
        <w:tabs>
          <w:tab w:val="left" w:pos="3240"/>
          <w:tab w:val="left" w:pos="3600"/>
        </w:tabs>
        <w:spacing w:before="120" w:after="120" w:line="240" w:lineRule="auto"/>
        <w:ind w:left="720"/>
      </w:pPr>
      <w:r w:rsidRPr="008F034E">
        <w:rPr>
          <w:rFonts w:ascii="Consolas" w:hAnsi="Consolas" w:cs="Courier New"/>
        </w:rPr>
        <w:t xml:space="preserve">PC1$ </w:t>
      </w:r>
      <w:r w:rsidRPr="003923F6">
        <w:rPr>
          <w:rFonts w:ascii="Consolas" w:hAnsi="Consolas" w:cs="Courier New"/>
          <w:b/>
          <w:shd w:val="clear" w:color="auto" w:fill="F2F2F2"/>
        </w:rPr>
        <w:t>ping -c3 10.0.3.33</w:t>
      </w:r>
    </w:p>
    <w:p w14:paraId="7D85EDE3" w14:textId="77777777" w:rsidR="00B72160" w:rsidRDefault="00B72160" w:rsidP="00BA5FB0">
      <w:pPr>
        <w:tabs>
          <w:tab w:val="clear" w:pos="2520"/>
          <w:tab w:val="clear" w:pos="2880"/>
        </w:tabs>
        <w:spacing w:before="120" w:after="120" w:line="240" w:lineRule="auto"/>
      </w:pPr>
      <w:r>
        <w:tab/>
      </w:r>
      <w:r w:rsidRPr="008F034E">
        <w:t xml:space="preserve">Observe the output and the captured traffic for each </w:t>
      </w:r>
      <w:r w:rsidRPr="00711501">
        <w:rPr>
          <w:rFonts w:ascii="Consolas" w:hAnsi="Consolas" w:cs="Consolas"/>
        </w:rPr>
        <w:t>ping</w:t>
      </w:r>
      <w:r w:rsidRPr="008F034E">
        <w:t xml:space="preserve"> command.</w:t>
      </w:r>
      <w:r>
        <w:t xml:space="preserve"> </w:t>
      </w:r>
    </w:p>
    <w:p w14:paraId="16040ADD" w14:textId="77777777" w:rsidR="00B72160" w:rsidRDefault="00B72160" w:rsidP="00BA5FB0">
      <w:pPr>
        <w:numPr>
          <w:ilvl w:val="0"/>
          <w:numId w:val="55"/>
        </w:numPr>
        <w:tabs>
          <w:tab w:val="clear" w:pos="2520"/>
          <w:tab w:val="clear" w:pos="2880"/>
        </w:tabs>
        <w:spacing w:before="120" w:after="120" w:line="240" w:lineRule="auto"/>
      </w:pPr>
      <w:r w:rsidRPr="008F034E">
        <w:t xml:space="preserve">Use the routing table of </w:t>
      </w:r>
      <w:r w:rsidRPr="00905154">
        <w:rPr>
          <w:i/>
          <w:iCs/>
        </w:rPr>
        <w:t>PC1</w:t>
      </w:r>
      <w:r w:rsidRPr="008F034E">
        <w:t xml:space="preserve"> to explain the outcome of the </w:t>
      </w:r>
      <w:r w:rsidRPr="00711501">
        <w:rPr>
          <w:rFonts w:ascii="Consolas" w:hAnsi="Consolas" w:cs="Consolas"/>
        </w:rPr>
        <w:t>ping</w:t>
      </w:r>
      <w:r w:rsidRPr="008F034E">
        <w:t xml:space="preserve"> commands.</w:t>
      </w:r>
    </w:p>
    <w:p w14:paraId="34217B41" w14:textId="05304C52" w:rsidR="00B72160" w:rsidRPr="008F034E" w:rsidRDefault="00B72160" w:rsidP="00711501">
      <w:pPr>
        <w:numPr>
          <w:ilvl w:val="0"/>
          <w:numId w:val="55"/>
        </w:numPr>
        <w:tabs>
          <w:tab w:val="clear" w:pos="2520"/>
          <w:tab w:val="clear" w:pos="2880"/>
        </w:tabs>
        <w:spacing w:before="120" w:after="120" w:line="240" w:lineRule="auto"/>
      </w:pPr>
      <w:r w:rsidRPr="008F034E">
        <w:t xml:space="preserve">Which </w:t>
      </w:r>
      <w:r w:rsidRPr="00711501">
        <w:rPr>
          <w:rFonts w:ascii="Consolas" w:hAnsi="Consolas" w:cs="Consolas"/>
          <w:iCs/>
        </w:rPr>
        <w:t>ping</w:t>
      </w:r>
      <w:r w:rsidRPr="008F034E">
        <w:t xml:space="preserve"> commands generated network traffic, e.g., ARP and ICMP packets?</w:t>
      </w:r>
    </w:p>
    <w:p w14:paraId="378DC50C" w14:textId="13E38EB2" w:rsidR="00B72160" w:rsidRPr="008F034E" w:rsidRDefault="00B72160" w:rsidP="00BA5FB0">
      <w:pPr>
        <w:numPr>
          <w:ilvl w:val="0"/>
          <w:numId w:val="12"/>
        </w:numPr>
        <w:tabs>
          <w:tab w:val="clear" w:pos="2520"/>
          <w:tab w:val="clear" w:pos="2880"/>
        </w:tabs>
        <w:spacing w:before="120" w:after="120" w:line="240" w:lineRule="auto"/>
      </w:pPr>
      <w:r>
        <w:t>Stop</w:t>
      </w:r>
      <w:r w:rsidRPr="008F034E">
        <w:t xml:space="preserve"> </w:t>
      </w:r>
      <w:r>
        <w:t>the</w:t>
      </w:r>
      <w:r w:rsidRPr="008F034E">
        <w:t xml:space="preserve"> </w:t>
      </w:r>
      <w:r w:rsidRPr="009F6BEE">
        <w:rPr>
          <w:iCs/>
        </w:rPr>
        <w:t>Wireshark</w:t>
      </w:r>
      <w:r w:rsidRPr="008F034E">
        <w:t xml:space="preserve"> </w:t>
      </w:r>
      <w:r>
        <w:t>traffic capture</w:t>
      </w:r>
      <w:r w:rsidR="00BB167C">
        <w:t>.</w:t>
      </w:r>
    </w:p>
    <w:p w14:paraId="77AB5D5C" w14:textId="1BE609C6" w:rsidR="00BB167C" w:rsidRDefault="00357E39" w:rsidP="00B72160">
      <w:pPr>
        <w:pStyle w:val="LabTitle"/>
      </w:pPr>
      <w:r w:rsidRPr="008F034E">
        <w:rPr>
          <w:sz w:val="20"/>
        </w:rPr>
        <w:drawing>
          <wp:anchor distT="0" distB="0" distL="114300" distR="114300" simplePos="0" relativeHeight="251706368" behindDoc="0" locked="0" layoutInCell="1" allowOverlap="1" wp14:anchorId="62CE9B42" wp14:editId="08C9B86D">
            <wp:simplePos x="0" y="0"/>
            <wp:positionH relativeFrom="column">
              <wp:posOffset>-553961</wp:posOffset>
            </wp:positionH>
            <wp:positionV relativeFrom="paragraph">
              <wp:posOffset>273852</wp:posOffset>
            </wp:positionV>
            <wp:extent cx="466725" cy="38100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2AAF" w14:textId="727E7069" w:rsidR="00B72160" w:rsidRPr="008F034E" w:rsidRDefault="00B72160" w:rsidP="00B72160">
      <w:pPr>
        <w:pStyle w:val="LabTitle"/>
      </w:pPr>
      <w:r w:rsidRPr="008F034E">
        <w:t>Lab Questions/Report</w:t>
      </w:r>
    </w:p>
    <w:p w14:paraId="5DEB66CC" w14:textId="77777777" w:rsidR="00B72160" w:rsidRDefault="00B72160" w:rsidP="00BA5FB0">
      <w:pPr>
        <w:pStyle w:val="ListParagraph"/>
        <w:numPr>
          <w:ilvl w:val="0"/>
          <w:numId w:val="46"/>
        </w:numPr>
        <w:spacing w:after="120"/>
        <w:ind w:left="720"/>
        <w:contextualSpacing w:val="0"/>
      </w:pPr>
      <w:r w:rsidRPr="008F034E">
        <w:t xml:space="preserve">Include the routing tables saved in Step 2. Explain the entries in the IPv6 routing table. </w:t>
      </w:r>
    </w:p>
    <w:p w14:paraId="2AD3772D" w14:textId="77777777" w:rsidR="00B72160" w:rsidRPr="008F034E" w:rsidRDefault="00B72160" w:rsidP="00BA5FB0">
      <w:pPr>
        <w:pStyle w:val="ListParagraph"/>
        <w:numPr>
          <w:ilvl w:val="0"/>
          <w:numId w:val="46"/>
        </w:numPr>
        <w:spacing w:after="120"/>
        <w:ind w:left="720"/>
        <w:contextualSpacing w:val="0"/>
      </w:pPr>
      <w:r w:rsidRPr="008F034E">
        <w:t>Include the screen captures from Step 4</w:t>
      </w:r>
      <w:r>
        <w:t xml:space="preserve"> and answer the questions in Step 4.</w:t>
      </w:r>
    </w:p>
    <w:p w14:paraId="0D8FD5BD" w14:textId="77777777" w:rsidR="00B72160" w:rsidRDefault="00B72160" w:rsidP="00BA5FB0">
      <w:pPr>
        <w:pStyle w:val="ListParagraph"/>
        <w:numPr>
          <w:ilvl w:val="0"/>
          <w:numId w:val="46"/>
        </w:numPr>
        <w:spacing w:after="120"/>
        <w:ind w:left="720"/>
      </w:pPr>
      <w:r w:rsidRPr="008F034E">
        <w:t xml:space="preserve">Include the screen capture from Step </w:t>
      </w:r>
      <w:r>
        <w:t>6 and answer the questions in Step 6.</w:t>
      </w:r>
    </w:p>
    <w:p w14:paraId="00FA443F" w14:textId="4A631DC8" w:rsidR="00882951" w:rsidRPr="00882951" w:rsidRDefault="00882951" w:rsidP="00B72160">
      <w:pPr>
        <w:rPr>
          <w:color w:val="C00000"/>
        </w:rPr>
      </w:pPr>
      <w:r w:rsidRPr="00882951">
        <w:rPr>
          <w:color w:val="C00000"/>
        </w:rPr>
        <w:t xml:space="preserve"> </w:t>
      </w:r>
    </w:p>
    <w:p w14:paraId="6BE8A774" w14:textId="77777777" w:rsidR="008F034E" w:rsidRPr="008F034E" w:rsidRDefault="008F034E" w:rsidP="00184FB6">
      <w:pPr>
        <w:pStyle w:val="Heading2"/>
      </w:pPr>
      <w:bookmarkStart w:id="24" w:name="_Toc535382861"/>
      <w:bookmarkStart w:id="25" w:name="_Toc35269902"/>
      <w:bookmarkStart w:id="26" w:name="_Toc601990"/>
      <w:bookmarkStart w:id="27" w:name="_Toc46166089"/>
      <w:bookmarkStart w:id="28" w:name="_Toc46927868"/>
      <w:bookmarkStart w:id="29" w:name="_Toc61874412"/>
      <w:r w:rsidRPr="008F034E">
        <w:lastRenderedPageBreak/>
        <w:t>Part 2.  Configuring a Cisco Router</w:t>
      </w:r>
      <w:bookmarkEnd w:id="24"/>
      <w:bookmarkEnd w:id="25"/>
      <w:bookmarkEnd w:id="26"/>
      <w:bookmarkEnd w:id="27"/>
      <w:bookmarkEnd w:id="28"/>
      <w:bookmarkEnd w:id="29"/>
    </w:p>
    <w:p w14:paraId="576D0ACB" w14:textId="77777777" w:rsidR="008F034E" w:rsidRPr="008F034E" w:rsidRDefault="008F034E" w:rsidP="00BA5FB0">
      <w:pPr>
        <w:spacing w:before="120" w:after="120" w:line="240" w:lineRule="auto"/>
      </w:pPr>
      <w:r w:rsidRPr="008F034E">
        <w:t xml:space="preserve">After configuring multiple IPv4 addresses on a Cisco router it is still not acting as an IPv4 router. To act as an IPv4 router, we explicitly tell it to forward IP packets. This is referred to as </w:t>
      </w:r>
      <w:r w:rsidRPr="008F034E">
        <w:rPr>
          <w:i/>
        </w:rPr>
        <w:t>enabling IP forwarding</w:t>
      </w:r>
      <w:r w:rsidRPr="008F034E">
        <w:t xml:space="preserve">.  In addition, the routing table must be populated so that the router knows how to forward a packet. </w:t>
      </w:r>
    </w:p>
    <w:p w14:paraId="0D43FF1E" w14:textId="77777777" w:rsidR="008F034E" w:rsidRPr="008F034E" w:rsidRDefault="008F034E" w:rsidP="00BA5FB0">
      <w:pPr>
        <w:spacing w:before="120" w:after="120" w:line="240" w:lineRule="auto"/>
      </w:pPr>
      <w:r w:rsidRPr="008F034E">
        <w:t>Before discussing these steps, there are a few exercises to become familiar with navigating the IOS command line interface. The appendix has additional information.</w:t>
      </w:r>
    </w:p>
    <w:p w14:paraId="049ECE8F" w14:textId="77777777" w:rsidR="008F034E" w:rsidRPr="008F034E" w:rsidRDefault="008F034E" w:rsidP="00BA5FB0">
      <w:pPr>
        <w:pStyle w:val="Heading3"/>
        <w:spacing w:before="0"/>
      </w:pPr>
      <w:bookmarkStart w:id="30" w:name="_Toc601992"/>
      <w:bookmarkStart w:id="31" w:name="_Toc46166090"/>
      <w:bookmarkStart w:id="32" w:name="_Toc46927869"/>
      <w:bookmarkStart w:id="33" w:name="_Toc61874413"/>
      <w:r w:rsidRPr="008F034E">
        <w:t>Exercise 2-a. Switching between Cisco IOS command modes</w:t>
      </w:r>
      <w:bookmarkEnd w:id="30"/>
      <w:bookmarkEnd w:id="31"/>
      <w:bookmarkEnd w:id="32"/>
      <w:bookmarkEnd w:id="33"/>
    </w:p>
    <w:p w14:paraId="5B670150" w14:textId="6F8C1715" w:rsidR="008F034E" w:rsidRPr="008F034E" w:rsidRDefault="008F034E" w:rsidP="00BA5FB0">
      <w:pPr>
        <w:spacing w:before="120" w:after="120" w:line="240" w:lineRule="auto"/>
      </w:pPr>
      <w:r w:rsidRPr="008F034E">
        <w:t xml:space="preserve">This exercise walks you through the different Cisco IOS command modes. It is important to understand the different </w:t>
      </w:r>
      <w:r w:rsidR="00DA1C07" w:rsidRPr="008F034E">
        <w:t>modes,</w:t>
      </w:r>
      <w:r w:rsidRPr="008F034E">
        <w:t xml:space="preserve"> so you know where you are and what commands are accepted at any time. </w:t>
      </w:r>
    </w:p>
    <w:p w14:paraId="19AA5133" w14:textId="7C316EC9" w:rsidR="008F034E" w:rsidRPr="008F034E" w:rsidRDefault="008F034E" w:rsidP="00BA5FB0">
      <w:pPr>
        <w:numPr>
          <w:ilvl w:val="0"/>
          <w:numId w:val="19"/>
        </w:numPr>
        <w:spacing w:before="120" w:after="120" w:line="240" w:lineRule="auto"/>
        <w:ind w:left="360"/>
      </w:pPr>
      <w:r w:rsidRPr="008F034E">
        <w:t xml:space="preserve">Open a console window on </w:t>
      </w:r>
      <w:r w:rsidRPr="00905154">
        <w:rPr>
          <w:i/>
          <w:iCs/>
        </w:rPr>
        <w:t>Router1</w:t>
      </w:r>
      <w:r w:rsidRPr="008F034E">
        <w:t xml:space="preserve">. Dependent on the configuration of a Cisco router, when you open a console on a router you may see the </w:t>
      </w:r>
      <w:r w:rsidR="00DA1C07" w:rsidRPr="008F034E">
        <w:t>prompt</w:t>
      </w:r>
      <w:r w:rsidR="00C51DC5">
        <w:t>:</w:t>
      </w:r>
      <w:r w:rsidRPr="008F034E">
        <w:t xml:space="preserve"> </w:t>
      </w:r>
    </w:p>
    <w:p w14:paraId="4EAD937E" w14:textId="1EC3369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p>
    <w:p w14:paraId="74003664" w14:textId="63DD2F10" w:rsidR="008F034E" w:rsidRPr="008F034E" w:rsidRDefault="008F034E" w:rsidP="00BA5FB0">
      <w:pPr>
        <w:spacing w:before="120" w:after="120" w:line="240" w:lineRule="auto"/>
        <w:ind w:left="360"/>
      </w:pPr>
      <w:r w:rsidRPr="008F034E">
        <w:t>or the prompt</w:t>
      </w:r>
      <w:r w:rsidR="00C51DC5">
        <w:t>:</w:t>
      </w:r>
      <w:r w:rsidRPr="008F034E">
        <w:t xml:space="preserve"> </w:t>
      </w:r>
    </w:p>
    <w:p w14:paraId="4733909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203DD66E" w14:textId="77777777" w:rsidR="008F034E" w:rsidRPr="008F034E" w:rsidRDefault="008F034E" w:rsidP="00BA5FB0">
      <w:pPr>
        <w:spacing w:before="120" w:after="120" w:line="240" w:lineRule="auto"/>
        <w:ind w:left="360"/>
      </w:pPr>
      <w:r w:rsidRPr="008F034E">
        <w:t>If you see the first prompt continue with Step 2. If you see the second prompt, continue with Step 3.</w:t>
      </w:r>
    </w:p>
    <w:p w14:paraId="7F5805EF" w14:textId="77777777" w:rsidR="008F034E" w:rsidRPr="008F034E" w:rsidRDefault="008F034E" w:rsidP="00BA5FB0">
      <w:pPr>
        <w:numPr>
          <w:ilvl w:val="0"/>
          <w:numId w:val="19"/>
        </w:numPr>
        <w:spacing w:before="120" w:after="120" w:line="240" w:lineRule="auto"/>
        <w:ind w:left="360"/>
      </w:pPr>
      <w:r w:rsidRPr="00BA5FB0">
        <w:rPr>
          <w:rFonts w:ascii="Consolas" w:hAnsi="Consolas"/>
          <w:b/>
          <w:i/>
        </w:rPr>
        <w:t>User EXEC</w:t>
      </w:r>
      <w:r w:rsidRPr="00BA5FB0">
        <w:rPr>
          <w:rFonts w:ascii="Consolas" w:hAnsi="Consolas"/>
          <w:b/>
        </w:rPr>
        <w:t xml:space="preserve"> mode</w:t>
      </w:r>
      <w:r w:rsidRPr="008F034E">
        <w:rPr>
          <w:b/>
        </w:rPr>
        <w:t xml:space="preserve">. </w:t>
      </w:r>
      <w:r w:rsidRPr="008F034E">
        <w:t xml:space="preserve"> The prompt </w:t>
      </w:r>
    </w:p>
    <w:p w14:paraId="6EE8A91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Router1&gt;</w:t>
      </w:r>
    </w:p>
    <w:p w14:paraId="6EAAEC21" w14:textId="417E6447" w:rsidR="008F034E" w:rsidRPr="008F034E" w:rsidRDefault="008F034E" w:rsidP="00BA5FB0">
      <w:pPr>
        <w:spacing w:before="120" w:after="120" w:line="240" w:lineRule="auto"/>
        <w:ind w:left="357"/>
        <w:rPr>
          <w:rFonts w:ascii="Calibri" w:hAnsi="Calibri" w:cs="Calibri"/>
        </w:rPr>
      </w:pPr>
      <w:r w:rsidRPr="008F034E">
        <w:t xml:space="preserve">indicates that you are in the </w:t>
      </w:r>
      <w:r w:rsidR="00905154">
        <w:t>u</w:t>
      </w:r>
      <w:r w:rsidRPr="008F034E">
        <w:rPr>
          <w:i/>
        </w:rPr>
        <w:t>ser EXEC</w:t>
      </w:r>
      <w:r w:rsidRPr="008F034E">
        <w:t xml:space="preserve"> mode. In this mode, there is only a limited number of commands available, </w:t>
      </w:r>
      <w:r w:rsidRPr="008F034E">
        <w:rPr>
          <w:rFonts w:ascii="Calibri" w:hAnsi="Calibri" w:cs="Calibri"/>
        </w:rPr>
        <w:t xml:space="preserve">e.g., </w:t>
      </w:r>
      <w:r w:rsidRPr="008F034E">
        <w:rPr>
          <w:rFonts w:ascii="Consolas" w:hAnsi="Consolas"/>
        </w:rPr>
        <w:t>ping</w:t>
      </w:r>
      <w:r w:rsidRPr="008F034E">
        <w:rPr>
          <w:rFonts w:ascii="Calibri" w:hAnsi="Calibri" w:cs="Calibri"/>
        </w:rPr>
        <w:t xml:space="preserve">, </w:t>
      </w:r>
      <w:r w:rsidRPr="008F034E">
        <w:rPr>
          <w:rFonts w:ascii="Consolas" w:hAnsi="Consolas"/>
        </w:rPr>
        <w:t>telnet</w:t>
      </w:r>
      <w:r w:rsidRPr="008F034E">
        <w:rPr>
          <w:rFonts w:ascii="Calibri" w:hAnsi="Calibri" w:cs="Calibri"/>
        </w:rPr>
        <w:t xml:space="preserve">, </w:t>
      </w:r>
      <w:r w:rsidRPr="008F034E">
        <w:rPr>
          <w:rFonts w:ascii="Consolas" w:hAnsi="Consolas"/>
        </w:rPr>
        <w:t>trace</w:t>
      </w:r>
      <w:r w:rsidRPr="008F034E">
        <w:rPr>
          <w:rFonts w:ascii="Calibri" w:hAnsi="Calibri" w:cs="Calibri"/>
        </w:rPr>
        <w:t xml:space="preserve">. It is not possible to change the router configuration. To </w:t>
      </w:r>
      <w:r w:rsidRPr="008F034E">
        <w:t>see which commands are available in this mode, type a question mark (</w:t>
      </w:r>
      <w:r w:rsidRPr="008F034E">
        <w:rPr>
          <w:rFonts w:ascii="Courier New" w:hAnsi="Courier New"/>
        </w:rPr>
        <w:t>?)</w:t>
      </w:r>
      <w:r w:rsidRPr="008F034E">
        <w:t>:</w:t>
      </w:r>
    </w:p>
    <w:p w14:paraId="43619AA2" w14:textId="4212F3A3" w:rsidR="00880CD9"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Router1&gt; </w:t>
      </w:r>
      <w:r w:rsidRPr="008F034E">
        <w:rPr>
          <w:rFonts w:ascii="Consolas" w:hAnsi="Consolas" w:cs="Courier New"/>
          <w:b/>
          <w:shd w:val="clear" w:color="auto" w:fill="F2F2F2" w:themeFill="background1" w:themeFillShade="F2"/>
        </w:rPr>
        <w:t>?</w:t>
      </w:r>
    </w:p>
    <w:p w14:paraId="12761611" w14:textId="77777777" w:rsidR="00880CD9" w:rsidRDefault="00CA3770" w:rsidP="00BA5FB0">
      <w:pPr>
        <w:spacing w:before="120" w:after="120" w:line="240" w:lineRule="auto"/>
        <w:ind w:left="357"/>
      </w:pPr>
      <w:r>
        <w:t xml:space="preserve">When the display pauses, press </w:t>
      </w:r>
      <w:r w:rsidR="00880CD9" w:rsidRPr="00880CD9">
        <w:t xml:space="preserve"> Enter to </w:t>
      </w:r>
      <w:r>
        <w:t>continue the</w:t>
      </w:r>
      <w:r w:rsidR="00880CD9" w:rsidRPr="00880CD9">
        <w:t xml:space="preserve"> list or hit Ctrl-C to </w:t>
      </w:r>
      <w:r>
        <w:t>stop the command</w:t>
      </w:r>
      <w:r w:rsidR="00880CD9">
        <w:t>.</w:t>
      </w:r>
    </w:p>
    <w:p w14:paraId="57393C27" w14:textId="4515BF00" w:rsidR="008F034E" w:rsidRPr="008F034E" w:rsidRDefault="008F034E" w:rsidP="00BA5FB0">
      <w:pPr>
        <w:spacing w:before="120" w:after="120" w:line="240" w:lineRule="auto"/>
        <w:ind w:left="357"/>
      </w:pPr>
      <w:r w:rsidRPr="008F034E">
        <w:rPr>
          <w:rFonts w:ascii="Calibri" w:hAnsi="Calibri" w:cs="Calibri"/>
        </w:rPr>
        <w:t>Next</w:t>
      </w:r>
      <w:r w:rsidRPr="008F034E">
        <w:t xml:space="preserve">, switch from the </w:t>
      </w:r>
      <w:r w:rsidR="00905154">
        <w:rPr>
          <w:i/>
          <w:iCs/>
        </w:rPr>
        <w:t>u</w:t>
      </w:r>
      <w:r w:rsidRPr="00905154">
        <w:rPr>
          <w:i/>
          <w:iCs/>
        </w:rPr>
        <w:t>ser E</w:t>
      </w:r>
      <w:r w:rsidR="00905154">
        <w:rPr>
          <w:i/>
          <w:iCs/>
        </w:rPr>
        <w:t>XEC</w:t>
      </w:r>
      <w:r w:rsidRPr="008F034E">
        <w:t xml:space="preserve"> mode to the </w:t>
      </w:r>
      <w:r w:rsidRPr="008F034E">
        <w:rPr>
          <w:i/>
        </w:rPr>
        <w:t>privileged EXEC</w:t>
      </w:r>
      <w:r w:rsidRPr="008F034E">
        <w:t xml:space="preserve"> mode by typing </w:t>
      </w:r>
    </w:p>
    <w:p w14:paraId="49C583E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enable</w:t>
      </w:r>
    </w:p>
    <w:p w14:paraId="3962FA2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Password: &lt;</w:t>
      </w:r>
      <w:r w:rsidRPr="008F034E">
        <w:rPr>
          <w:rFonts w:ascii="Consolas" w:hAnsi="Consolas" w:cs="Courier New"/>
          <w:i/>
          <w:iCs/>
          <w:shd w:val="clear" w:color="auto" w:fill="F2F2F2" w:themeFill="background1" w:themeFillShade="F2"/>
        </w:rPr>
        <w:t>enable secret</w:t>
      </w:r>
      <w:r w:rsidRPr="008F034E">
        <w:rPr>
          <w:rFonts w:ascii="Consolas" w:hAnsi="Consolas" w:cs="Courier New"/>
          <w:shd w:val="clear" w:color="auto" w:fill="F2F2F2" w:themeFill="background1" w:themeFillShade="F2"/>
        </w:rPr>
        <w:t>&gt;</w:t>
      </w:r>
    </w:p>
    <w:p w14:paraId="2524A3C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9AD01A9" w14:textId="77777777" w:rsidR="008F034E" w:rsidRPr="008F034E" w:rsidRDefault="008F034E" w:rsidP="00BA5FB0">
      <w:pPr>
        <w:spacing w:before="120" w:after="120" w:line="240" w:lineRule="auto"/>
        <w:ind w:left="357"/>
      </w:pPr>
      <w:r w:rsidRPr="008F034E">
        <w:t>The enable password may have been disabled. In a real setting, for security reasons, it is good practice to have an enable password.</w:t>
      </w:r>
    </w:p>
    <w:p w14:paraId="4D25727B" w14:textId="77777777" w:rsidR="008F034E" w:rsidRPr="008F034E" w:rsidRDefault="008F034E" w:rsidP="00BA5FB0">
      <w:pPr>
        <w:numPr>
          <w:ilvl w:val="0"/>
          <w:numId w:val="19"/>
        </w:numPr>
        <w:tabs>
          <w:tab w:val="clear" w:pos="2520"/>
          <w:tab w:val="clear" w:pos="2880"/>
        </w:tabs>
        <w:spacing w:before="120" w:after="120" w:line="240" w:lineRule="auto"/>
        <w:ind w:left="360"/>
        <w:rPr>
          <w:rFonts w:ascii="Courier New" w:hAnsi="Courier New"/>
        </w:rPr>
      </w:pPr>
      <w:r w:rsidRPr="008F034E">
        <w:rPr>
          <w:b/>
          <w:i/>
        </w:rPr>
        <w:t>Privileged EXEC</w:t>
      </w:r>
      <w:r w:rsidRPr="008F034E">
        <w:rPr>
          <w:b/>
        </w:rPr>
        <w:t xml:space="preserve"> mode.</w:t>
      </w:r>
      <w:r w:rsidRPr="008F034E">
        <w:t xml:space="preserve"> When you see the prompt </w:t>
      </w:r>
    </w:p>
    <w:p w14:paraId="30A5BA7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60EF42A4" w14:textId="77777777" w:rsidR="008F034E" w:rsidRPr="008F034E" w:rsidRDefault="008F034E" w:rsidP="00BA5FB0">
      <w:pPr>
        <w:spacing w:before="120" w:after="120" w:line="240" w:lineRule="auto"/>
        <w:ind w:left="357"/>
      </w:pPr>
      <w:r w:rsidRPr="008F034E">
        <w:t xml:space="preserve">You are in the </w:t>
      </w:r>
      <w:r w:rsidRPr="008F034E">
        <w:rPr>
          <w:i/>
          <w:iCs/>
        </w:rPr>
        <w:t>privileged EXEC mode</w:t>
      </w:r>
      <w:r w:rsidRPr="008F034E">
        <w:t xml:space="preserve">, which corresponds to an administrator account on other operating systems. You cannot change the router configuration in this state. This requires to switch to a configuration mode. From the </w:t>
      </w:r>
      <w:r w:rsidRPr="008F034E">
        <w:rPr>
          <w:i/>
          <w:iCs/>
        </w:rPr>
        <w:t>privileged EXEC mode</w:t>
      </w:r>
      <w:r w:rsidRPr="008F034E">
        <w:t xml:space="preserve">, you can switch to any configuration mode without an additional password. </w:t>
      </w:r>
    </w:p>
    <w:p w14:paraId="55DC7E7E" w14:textId="77777777" w:rsidR="008F034E" w:rsidRPr="008F034E" w:rsidRDefault="008F034E" w:rsidP="00BA5FB0">
      <w:pPr>
        <w:spacing w:before="120" w:after="120" w:line="240" w:lineRule="auto"/>
        <w:ind w:left="357"/>
      </w:pPr>
      <w:r w:rsidRPr="008F034E">
        <w:rPr>
          <w:rFonts w:ascii="Calibri" w:hAnsi="Calibri" w:cs="Calibri"/>
        </w:rPr>
        <w:t xml:space="preserve">Again, </w:t>
      </w:r>
      <w:r w:rsidRPr="008F034E">
        <w:t xml:space="preserve">type a question mark to display the available commands in this mode. </w:t>
      </w:r>
    </w:p>
    <w:p w14:paraId="64C82535" w14:textId="6C197C71"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w:t>
      </w:r>
    </w:p>
    <w:p w14:paraId="6D485724" w14:textId="77777777" w:rsidR="008F034E" w:rsidRPr="008F034E" w:rsidRDefault="008F034E" w:rsidP="00BA5FB0">
      <w:pPr>
        <w:numPr>
          <w:ilvl w:val="0"/>
          <w:numId w:val="19"/>
        </w:numPr>
        <w:tabs>
          <w:tab w:val="clear" w:pos="2520"/>
          <w:tab w:val="clear" w:pos="2880"/>
        </w:tabs>
        <w:spacing w:before="120" w:after="120" w:line="240" w:lineRule="auto"/>
        <w:ind w:left="360"/>
        <w:rPr>
          <w:b/>
          <w:i/>
        </w:rPr>
      </w:pPr>
      <w:r w:rsidRPr="008F034E">
        <w:rPr>
          <w:b/>
          <w:i/>
        </w:rPr>
        <w:lastRenderedPageBreak/>
        <w:t xml:space="preserve">Global configuration mode. </w:t>
      </w:r>
      <w:r w:rsidRPr="008F034E">
        <w:t xml:space="preserve">This mode is used to modify system wide configuration parameters. You enter this mode from the </w:t>
      </w:r>
      <w:r w:rsidRPr="00905154">
        <w:rPr>
          <w:i/>
          <w:iCs/>
        </w:rPr>
        <w:t>privileged EXEC</w:t>
      </w:r>
      <w:r w:rsidRPr="008F034E">
        <w:t xml:space="preserve"> mode by typing</w:t>
      </w:r>
    </w:p>
    <w:p w14:paraId="0B43E7B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configure terminal</w:t>
      </w:r>
    </w:p>
    <w:p w14:paraId="35F12124" w14:textId="28C7FF2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w:t>
      </w:r>
    </w:p>
    <w:p w14:paraId="7E912463" w14:textId="77777777" w:rsidR="008F034E" w:rsidRPr="008F034E" w:rsidRDefault="008F034E" w:rsidP="00BA5FB0">
      <w:pPr>
        <w:spacing w:before="120" w:after="120" w:line="240" w:lineRule="auto"/>
        <w:ind w:left="360"/>
      </w:pPr>
      <w:r w:rsidRPr="008F034E">
        <w:t xml:space="preserve">In this lab you will use this mode to enable IP forwarding on the router and to create static routing table entries. You may want to type a question mark to display the available commands in this mode. </w:t>
      </w:r>
    </w:p>
    <w:p w14:paraId="212DE0A7" w14:textId="016DF1FC" w:rsidR="008F034E" w:rsidRPr="008F034E" w:rsidRDefault="008F034E" w:rsidP="00BA5FB0">
      <w:pPr>
        <w:numPr>
          <w:ilvl w:val="0"/>
          <w:numId w:val="19"/>
        </w:numPr>
        <w:tabs>
          <w:tab w:val="clear" w:pos="2520"/>
          <w:tab w:val="clear" w:pos="2880"/>
        </w:tabs>
        <w:spacing w:before="120" w:after="120" w:line="240" w:lineRule="auto"/>
        <w:ind w:left="360"/>
        <w:rPr>
          <w:i/>
        </w:rPr>
      </w:pPr>
      <w:r w:rsidRPr="008F034E">
        <w:rPr>
          <w:b/>
          <w:i/>
        </w:rPr>
        <w:t xml:space="preserve">Interface configuration mode. </w:t>
      </w:r>
      <w:r w:rsidRPr="008F034E">
        <w:t xml:space="preserve">This mode is used to configure a network interface. When you enter this mode, you must provide the name of the interface that you want to configure. The mode can be entered from the </w:t>
      </w:r>
      <w:r w:rsidRPr="00905154">
        <w:rPr>
          <w:i/>
          <w:iCs/>
        </w:rPr>
        <w:t>privileged EXEC</w:t>
      </w:r>
      <w:r w:rsidRPr="008F034E">
        <w:t xml:space="preserve"> mode, the </w:t>
      </w:r>
      <w:r w:rsidRPr="00905154">
        <w:rPr>
          <w:i/>
          <w:iCs/>
        </w:rPr>
        <w:t>global configuration</w:t>
      </w:r>
      <w:r w:rsidRPr="008F034E">
        <w:t xml:space="preserve"> modes, or the </w:t>
      </w:r>
      <w:r w:rsidRPr="00905154">
        <w:rPr>
          <w:i/>
          <w:iCs/>
        </w:rPr>
        <w:t>interface configuration</w:t>
      </w:r>
      <w:r w:rsidRPr="008F034E">
        <w:t xml:space="preserve"> mode for another network interface.  If you continue from Step 4, and want to configure the network interface </w:t>
      </w:r>
      <w:r w:rsidR="00AF0904" w:rsidRPr="002C2F2E">
        <w:rPr>
          <w:i/>
          <w:iCs/>
        </w:rPr>
        <w:t>Fast</w:t>
      </w:r>
      <w:r w:rsidRPr="008F034E">
        <w:rPr>
          <w:i/>
        </w:rPr>
        <w:t>Ethernet</w:t>
      </w:r>
      <w:r w:rsidR="00AF0904">
        <w:rPr>
          <w:i/>
        </w:rPr>
        <w:t>/0</w:t>
      </w:r>
      <w:r w:rsidRPr="008F034E">
        <w:rPr>
          <w:i/>
        </w:rPr>
        <w:t>0</w:t>
      </w:r>
      <w:r w:rsidRPr="008F034E">
        <w:t>, you type</w:t>
      </w:r>
    </w:p>
    <w:p w14:paraId="781035B7" w14:textId="5A9026E5"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 xml:space="preserve">interface </w:t>
      </w:r>
      <w:r w:rsidR="0064793B">
        <w:rPr>
          <w:rFonts w:ascii="Consolas" w:hAnsi="Consolas" w:cs="Courier New"/>
          <w:b/>
          <w:shd w:val="clear" w:color="auto" w:fill="F2F2F2" w:themeFill="background1" w:themeFillShade="F2"/>
        </w:rPr>
        <w:t>FastEthernet0/0</w:t>
      </w:r>
    </w:p>
    <w:p w14:paraId="20E99F86"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Router1(config-if)#</w:t>
      </w:r>
    </w:p>
    <w:p w14:paraId="3D999CD7" w14:textId="1C94ACDD" w:rsidR="008F034E" w:rsidRPr="008F034E" w:rsidRDefault="008F034E" w:rsidP="00BA5FB0">
      <w:pPr>
        <w:spacing w:before="120" w:after="120" w:line="240" w:lineRule="auto"/>
        <w:ind w:left="360"/>
      </w:pPr>
      <w:r w:rsidRPr="008F034E">
        <w:t xml:space="preserve">If you want to configure another network interface, say </w:t>
      </w:r>
      <w:r w:rsidR="00AF0904">
        <w:t>Fast</w:t>
      </w:r>
      <w:r w:rsidRPr="008F034E">
        <w:t>Ethernet1</w:t>
      </w:r>
      <w:r w:rsidR="00AF0904">
        <w:t>/0</w:t>
      </w:r>
      <w:r w:rsidRPr="008F034E">
        <w:t>, you can jump directly to the interface configuration mode of that interface by typing</w:t>
      </w:r>
      <w:r w:rsidR="00905154">
        <w:t>:</w:t>
      </w:r>
    </w:p>
    <w:p w14:paraId="4922B0AF" w14:textId="6730FB8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Router1(config-if)# </w:t>
      </w:r>
      <w:r w:rsidRPr="00905154">
        <w:rPr>
          <w:rFonts w:ascii="Consolas" w:hAnsi="Consolas" w:cs="Courier New"/>
          <w:b/>
          <w:bCs/>
          <w:shd w:val="clear" w:color="auto" w:fill="F2F2F2" w:themeFill="background1" w:themeFillShade="F2"/>
        </w:rPr>
        <w:t xml:space="preserve">interface </w:t>
      </w:r>
      <w:r w:rsidR="0064793B">
        <w:rPr>
          <w:rFonts w:ascii="Consolas" w:hAnsi="Consolas" w:cs="Courier New"/>
          <w:b/>
          <w:bCs/>
          <w:shd w:val="clear" w:color="auto" w:fill="F2F2F2" w:themeFill="background1" w:themeFillShade="F2"/>
        </w:rPr>
        <w:t>FastEthernet1/0</w:t>
      </w:r>
    </w:p>
    <w:p w14:paraId="1B36233D" w14:textId="1B9437A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Router1(config-if)#</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13CB439B"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06F28D71" w14:textId="77777777" w:rsidR="008F034E" w:rsidRPr="008F034E" w:rsidRDefault="008F034E" w:rsidP="00BA5FB0">
            <w:pPr>
              <w:spacing w:after="120" w:line="259" w:lineRule="auto"/>
              <w:rPr>
                <w:bCs/>
              </w:rPr>
            </w:pPr>
            <w:r w:rsidRPr="008F034E">
              <w:rPr>
                <w:bCs/>
                <w:noProof/>
              </w:rPr>
              <w:drawing>
                <wp:anchor distT="0" distB="0" distL="114300" distR="114300" simplePos="0" relativeHeight="251668480" behindDoc="0" locked="0" layoutInCell="1" allowOverlap="1" wp14:anchorId="036D39AD" wp14:editId="104A631D">
                  <wp:simplePos x="0" y="0"/>
                  <wp:positionH relativeFrom="margin">
                    <wp:posOffset>9525</wp:posOffset>
                  </wp:positionH>
                  <wp:positionV relativeFrom="paragraph">
                    <wp:posOffset>64770</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36BD97B" w14:textId="06A469CE" w:rsidR="00905154" w:rsidRPr="002C2F2E" w:rsidRDefault="008F034E" w:rsidP="00905154">
            <w:pPr>
              <w:spacing w:after="240"/>
              <w:rPr>
                <w:b/>
              </w:rPr>
            </w:pPr>
            <w:r w:rsidRPr="008F034E">
              <w:rPr>
                <w:b/>
                <w:bCs/>
              </w:rPr>
              <w:t>Note:</w:t>
            </w:r>
            <w:r w:rsidRPr="008F034E">
              <w:rPr>
                <w:bCs/>
              </w:rPr>
              <w:t xml:space="preserve"> </w:t>
            </w:r>
            <w:r w:rsidRPr="008F034E">
              <w:rPr>
                <w:bCs/>
              </w:rPr>
              <w:br/>
              <w:t xml:space="preserve">When you enter the </w:t>
            </w:r>
            <w:r w:rsidRPr="00905154">
              <w:rPr>
                <w:bCs/>
                <w:i/>
                <w:iCs/>
              </w:rPr>
              <w:t>interface configuration</w:t>
            </w:r>
            <w:r w:rsidRPr="008F034E">
              <w:rPr>
                <w:bCs/>
              </w:rPr>
              <w:t xml:space="preserve"> mode, you must enter the name of the interface that you configure. Here, the network interface that is configured is </w:t>
            </w:r>
            <w:r w:rsidR="00AF0904" w:rsidRPr="002C2F2E">
              <w:rPr>
                <w:b/>
              </w:rPr>
              <w:t>Fast</w:t>
            </w:r>
            <w:r w:rsidRPr="00905154">
              <w:rPr>
                <w:b/>
              </w:rPr>
              <w:t>Ethernet0</w:t>
            </w:r>
            <w:r w:rsidR="00AF0904">
              <w:rPr>
                <w:b/>
              </w:rPr>
              <w:t>/0</w:t>
            </w:r>
            <w:r w:rsidRPr="008F034E">
              <w:t xml:space="preserve">. </w:t>
            </w:r>
            <w:r w:rsidRPr="008F034E">
              <w:br/>
            </w:r>
            <w:r w:rsidRPr="008F034E">
              <w:rPr>
                <w:bCs/>
              </w:rPr>
              <w:t xml:space="preserve">The names of the interface of your router are almost certainly different. If you are unsure about the interfaces and </w:t>
            </w:r>
            <w:r w:rsidR="00905154">
              <w:rPr>
                <w:bCs/>
              </w:rPr>
              <w:t>their</w:t>
            </w:r>
            <w:r w:rsidRPr="008F034E">
              <w:rPr>
                <w:bCs/>
              </w:rPr>
              <w:t xml:space="preserve"> name use the </w:t>
            </w:r>
            <w:r w:rsidRPr="00905154">
              <w:rPr>
                <w:bCs/>
                <w:i/>
                <w:iCs/>
              </w:rPr>
              <w:t>privileged EXEC</w:t>
            </w:r>
            <w:r w:rsidRPr="008F034E">
              <w:rPr>
                <w:bCs/>
              </w:rPr>
              <w:t xml:space="preserve"> command </w:t>
            </w:r>
          </w:p>
          <w:p w14:paraId="7E92208C" w14:textId="77777777" w:rsidR="008F034E" w:rsidRDefault="008F034E" w:rsidP="00905154">
            <w:pPr>
              <w:spacing w:after="240"/>
              <w:rPr>
                <w:rFonts w:ascii="Consolas" w:hAnsi="Consolas"/>
                <w:b/>
              </w:rPr>
            </w:pPr>
            <w:r w:rsidRPr="008F034E">
              <w:rPr>
                <w:rFonts w:ascii="Consolas" w:hAnsi="Consolas"/>
              </w:rPr>
              <w:t xml:space="preserve">Router1# </w:t>
            </w:r>
            <w:r w:rsidRPr="008F034E">
              <w:rPr>
                <w:rFonts w:ascii="Consolas" w:hAnsi="Consolas"/>
                <w:b/>
              </w:rPr>
              <w:t>show protocols</w:t>
            </w:r>
          </w:p>
          <w:p w14:paraId="596F5980" w14:textId="0A2FF525" w:rsidR="004B4610" w:rsidRDefault="00905154" w:rsidP="004B4610">
            <w:pPr>
              <w:spacing w:after="240"/>
              <w:rPr>
                <w:bCs/>
              </w:rPr>
            </w:pPr>
            <w:r>
              <w:rPr>
                <w:rFonts w:ascii="Consolas" w:hAnsi="Consolas"/>
                <w:b/>
              </w:rPr>
              <w:t xml:space="preserve">Note </w:t>
            </w:r>
            <w:r w:rsidRPr="004B4610">
              <w:rPr>
                <w:bCs/>
              </w:rPr>
              <w:t xml:space="preserve">that for </w:t>
            </w:r>
            <w:r w:rsidR="004B4610">
              <w:rPr>
                <w:bCs/>
              </w:rPr>
              <w:t xml:space="preserve">the 3640 Cisco router that we use in </w:t>
            </w:r>
            <w:r w:rsidRPr="004B4610">
              <w:rPr>
                <w:bCs/>
              </w:rPr>
              <w:t>our labs</w:t>
            </w:r>
            <w:r w:rsidR="004B4610">
              <w:rPr>
                <w:bCs/>
              </w:rPr>
              <w:t xml:space="preserve"> </w:t>
            </w:r>
            <w:r w:rsidRPr="00905154">
              <w:rPr>
                <w:rFonts w:ascii="Consolas" w:hAnsi="Consolas"/>
                <w:bCs/>
              </w:rPr>
              <w:t>the</w:t>
            </w:r>
            <w:r>
              <w:rPr>
                <w:bCs/>
              </w:rPr>
              <w:t xml:space="preserve"> interfaces are </w:t>
            </w:r>
            <w:r w:rsidRPr="00905154">
              <w:rPr>
                <w:b/>
              </w:rPr>
              <w:t>FastEthernetx/y</w:t>
            </w:r>
            <w:r>
              <w:rPr>
                <w:bCs/>
              </w:rPr>
              <w:t>, where</w:t>
            </w:r>
            <w:r w:rsidR="004B4610">
              <w:rPr>
                <w:bCs/>
              </w:rPr>
              <w:t xml:space="preserve"> usually</w:t>
            </w:r>
            <w:r>
              <w:rPr>
                <w:bCs/>
              </w:rPr>
              <w:t xml:space="preserve"> </w:t>
            </w:r>
            <w:r w:rsidRPr="00905154">
              <w:rPr>
                <w:bCs/>
              </w:rPr>
              <w:t xml:space="preserve"> </w:t>
            </w:r>
            <w:r>
              <w:rPr>
                <w:bCs/>
              </w:rPr>
              <w:t>x=</w:t>
            </w:r>
            <w:r w:rsidR="004B4610">
              <w:rPr>
                <w:bCs/>
              </w:rPr>
              <w:t>0,1</w:t>
            </w:r>
            <w:r>
              <w:rPr>
                <w:bCs/>
              </w:rPr>
              <w:t xml:space="preserve"> and y= 0</w:t>
            </w:r>
            <w:r w:rsidR="004B4610">
              <w:rPr>
                <w:bCs/>
              </w:rPr>
              <w:t xml:space="preserve"> for the lab setups. E.g.,</w:t>
            </w:r>
          </w:p>
          <w:p w14:paraId="42AAEC85" w14:textId="77777777" w:rsidR="004B4610" w:rsidRDefault="004B4610" w:rsidP="004B4610">
            <w:pPr>
              <w:spacing w:after="120"/>
              <w:rPr>
                <w:bCs/>
              </w:rPr>
            </w:pPr>
            <w:r>
              <w:rPr>
                <w:bCs/>
              </w:rPr>
              <w:t xml:space="preserve">Router1(config)# </w:t>
            </w:r>
            <w:r w:rsidRPr="004B4610">
              <w:rPr>
                <w:b/>
              </w:rPr>
              <w:t>interface FastEthernet0/0</w:t>
            </w:r>
          </w:p>
          <w:p w14:paraId="1AB1617E" w14:textId="6F2AEBF0" w:rsidR="004B4610" w:rsidRDefault="004B4610" w:rsidP="004B4610">
            <w:pPr>
              <w:spacing w:after="120"/>
              <w:rPr>
                <w:bCs/>
              </w:rPr>
            </w:pPr>
            <w:r>
              <w:rPr>
                <w:bCs/>
              </w:rPr>
              <w:t>Or</w:t>
            </w:r>
          </w:p>
          <w:p w14:paraId="2228D6F5" w14:textId="3A068EB5" w:rsidR="004B4610" w:rsidRPr="008F034E" w:rsidRDefault="004B4610" w:rsidP="004B4610">
            <w:pPr>
              <w:spacing w:after="120"/>
              <w:rPr>
                <w:bCs/>
              </w:rPr>
            </w:pPr>
            <w:r>
              <w:rPr>
                <w:bCs/>
              </w:rPr>
              <w:t xml:space="preserve">Router1(config)# </w:t>
            </w:r>
            <w:r w:rsidRPr="004B4610">
              <w:rPr>
                <w:b/>
              </w:rPr>
              <w:t>interface FastEthernet</w:t>
            </w:r>
            <w:r>
              <w:rPr>
                <w:b/>
              </w:rPr>
              <w:t>1/0</w:t>
            </w:r>
          </w:p>
        </w:tc>
      </w:tr>
    </w:tbl>
    <w:p w14:paraId="77ED5989" w14:textId="77777777" w:rsidR="008F034E" w:rsidRPr="008F034E" w:rsidRDefault="008F034E" w:rsidP="00BA5FB0"/>
    <w:p w14:paraId="6790E0DE"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rPr>
          <w:b/>
        </w:rPr>
        <w:t>Leaving states.</w:t>
      </w:r>
      <w:r w:rsidRPr="008F034E">
        <w:t xml:space="preserve"> To go back from the </w:t>
      </w:r>
      <w:r w:rsidRPr="008F034E">
        <w:rPr>
          <w:i/>
        </w:rPr>
        <w:t>interface configuration</w:t>
      </w:r>
      <w:r w:rsidRPr="008F034E">
        <w:t xml:space="preserve"> to the </w:t>
      </w:r>
      <w:r w:rsidRPr="008F034E">
        <w:rPr>
          <w:i/>
        </w:rPr>
        <w:t>global configuration</w:t>
      </w:r>
      <w:r w:rsidRPr="008F034E">
        <w:t xml:space="preserve"> mode, or from the </w:t>
      </w:r>
      <w:r w:rsidRPr="008F034E">
        <w:rPr>
          <w:i/>
        </w:rPr>
        <w:t>global configuration</w:t>
      </w:r>
      <w:r w:rsidRPr="008F034E">
        <w:t xml:space="preserve"> mode to the </w:t>
      </w:r>
      <w:r w:rsidRPr="008F034E">
        <w:rPr>
          <w:i/>
        </w:rPr>
        <w:t>privileged EXEC</w:t>
      </w:r>
      <w:r w:rsidRPr="008F034E">
        <w:t xml:space="preserve"> mode, use the </w:t>
      </w:r>
      <w:r w:rsidRPr="008F034E">
        <w:rPr>
          <w:rFonts w:ascii="Consolas" w:hAnsi="Consolas"/>
        </w:rPr>
        <w:t>exit</w:t>
      </w:r>
      <w:r w:rsidRPr="008F034E">
        <w:t xml:space="preserve"> command:</w:t>
      </w:r>
    </w:p>
    <w:p w14:paraId="3C0F87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exit</w:t>
      </w:r>
    </w:p>
    <w:p w14:paraId="3ACD439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exit</w:t>
      </w:r>
    </w:p>
    <w:p w14:paraId="6FA5C8E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shd w:val="clear" w:color="auto" w:fill="F2F2F2" w:themeFill="background1" w:themeFillShade="F2"/>
        </w:rPr>
        <w:t>Router1#</w:t>
      </w:r>
    </w:p>
    <w:p w14:paraId="4618F460" w14:textId="77777777" w:rsidR="008F034E" w:rsidRPr="008F034E" w:rsidRDefault="008F034E" w:rsidP="00BA5FB0">
      <w:pPr>
        <w:framePr w:hSpace="180" w:wrap="around" w:vAnchor="text" w:hAnchor="margin" w:xAlign="right" w:y="1044"/>
        <w:spacing w:before="120" w:after="120" w:line="240" w:lineRule="auto"/>
      </w:pPr>
      <w:r w:rsidRPr="008F034E">
        <w:lastRenderedPageBreak/>
        <w:br w:type="page"/>
      </w:r>
    </w:p>
    <w:p w14:paraId="4663D207" w14:textId="77777777" w:rsidR="008F034E" w:rsidRPr="008F034E" w:rsidRDefault="008F034E" w:rsidP="00BA5FB0">
      <w:pPr>
        <w:spacing w:before="120" w:after="120" w:line="240" w:lineRule="auto"/>
        <w:ind w:left="360"/>
      </w:pPr>
      <w:r w:rsidRPr="008F034E">
        <w:t xml:space="preserve">The </w:t>
      </w:r>
      <w:r w:rsidRPr="008F034E">
        <w:rPr>
          <w:rFonts w:ascii="Consolas" w:hAnsi="Consolas"/>
        </w:rPr>
        <w:t>exit</w:t>
      </w:r>
      <w:r w:rsidRPr="008F034E">
        <w:t xml:space="preserve"> command takes you one step up in the command hierarchy. To directly return to the </w:t>
      </w:r>
      <w:r w:rsidRPr="008F034E">
        <w:rPr>
          <w:i/>
        </w:rPr>
        <w:t>privileged EXEC</w:t>
      </w:r>
      <w:r w:rsidRPr="008F034E">
        <w:t xml:space="preserve"> mode from any </w:t>
      </w:r>
      <w:r w:rsidRPr="008F034E">
        <w:rPr>
          <w:i/>
        </w:rPr>
        <w:t>configuration mode</w:t>
      </w:r>
      <w:r w:rsidRPr="008F034E">
        <w:t xml:space="preserve">, use the </w:t>
      </w:r>
      <w:r w:rsidRPr="008F034E">
        <w:rPr>
          <w:rFonts w:ascii="Consolas" w:hAnsi="Consolas"/>
        </w:rPr>
        <w:t>end</w:t>
      </w:r>
      <w:r w:rsidRPr="008F034E">
        <w:t xml:space="preserve"> command:</w:t>
      </w:r>
    </w:p>
    <w:p w14:paraId="7E7D377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end</w:t>
      </w:r>
    </w:p>
    <w:p w14:paraId="24C704F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2172F83" w14:textId="77777777" w:rsidR="008F034E" w:rsidRPr="008F034E" w:rsidRDefault="008F034E" w:rsidP="00BA5FB0">
      <w:pPr>
        <w:spacing w:before="120" w:after="120" w:line="240" w:lineRule="auto"/>
        <w:ind w:left="360"/>
      </w:pPr>
      <w:r w:rsidRPr="008F034E">
        <w:t xml:space="preserve">Skip the next step if you also skipped Step 2. </w:t>
      </w:r>
    </w:p>
    <w:p w14:paraId="4E8660A6"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t xml:space="preserve">To return from the </w:t>
      </w:r>
      <w:r w:rsidRPr="008F034E">
        <w:rPr>
          <w:i/>
        </w:rPr>
        <w:t>privileged EXEC</w:t>
      </w:r>
      <w:r w:rsidRPr="008F034E">
        <w:t xml:space="preserve"> mode to the </w:t>
      </w:r>
      <w:r w:rsidRPr="008F034E">
        <w:rPr>
          <w:i/>
        </w:rPr>
        <w:t>user EXEC</w:t>
      </w:r>
      <w:r w:rsidRPr="008F034E">
        <w:t xml:space="preserve"> mode, type:</w:t>
      </w:r>
    </w:p>
    <w:p w14:paraId="143692A8"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disable</w:t>
      </w:r>
    </w:p>
    <w:p w14:paraId="0CA4F30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Router1&gt;</w:t>
      </w:r>
    </w:p>
    <w:p w14:paraId="2F0D0028" w14:textId="77777777" w:rsidR="008F034E" w:rsidRPr="008F034E" w:rsidRDefault="008F034E" w:rsidP="00BA5FB0">
      <w:pPr>
        <w:tabs>
          <w:tab w:val="clear" w:pos="2520"/>
          <w:tab w:val="clear" w:pos="2880"/>
        </w:tabs>
        <w:spacing w:before="120" w:after="120" w:line="240" w:lineRule="auto"/>
        <w:ind w:left="360"/>
      </w:pPr>
      <w:r w:rsidRPr="008F034E">
        <w:br/>
        <w:t xml:space="preserve">Finally, to terminate the console session from the </w:t>
      </w:r>
      <w:r w:rsidRPr="008F034E">
        <w:rPr>
          <w:i/>
        </w:rPr>
        <w:t>user EXEC</w:t>
      </w:r>
      <w:r w:rsidRPr="008F034E">
        <w:t xml:space="preserve"> mode, type:</w:t>
      </w:r>
    </w:p>
    <w:p w14:paraId="20CBCE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logout</w:t>
      </w:r>
    </w:p>
    <w:p w14:paraId="45BD1741" w14:textId="77777777" w:rsidR="008F034E" w:rsidRPr="008F034E" w:rsidRDefault="008F034E" w:rsidP="00BA5FB0">
      <w:pPr>
        <w:tabs>
          <w:tab w:val="clear" w:pos="2520"/>
          <w:tab w:val="clear" w:pos="2880"/>
        </w:tabs>
        <w:spacing w:before="120" w:after="120" w:line="240" w:lineRule="auto"/>
        <w:ind w:left="360"/>
      </w:pPr>
      <w:r w:rsidRPr="008F034E">
        <w:t xml:space="preserve">or </w:t>
      </w:r>
    </w:p>
    <w:p w14:paraId="522652B1" w14:textId="20273219"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exit</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0DED6AD5"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33F208E" w14:textId="77777777" w:rsidR="008F034E" w:rsidRPr="008F034E" w:rsidRDefault="008F034E" w:rsidP="008F034E">
            <w:pPr>
              <w:spacing w:after="160" w:line="259" w:lineRule="auto"/>
              <w:rPr>
                <w:bCs/>
              </w:rPr>
            </w:pPr>
            <w:r w:rsidRPr="008F034E">
              <w:rPr>
                <w:bCs/>
                <w:noProof/>
              </w:rPr>
              <w:drawing>
                <wp:anchor distT="0" distB="0" distL="114300" distR="114300" simplePos="0" relativeHeight="251699200" behindDoc="0" locked="0" layoutInCell="1" allowOverlap="1" wp14:anchorId="10C90B08" wp14:editId="0BB8EDED">
                  <wp:simplePos x="0" y="0"/>
                  <wp:positionH relativeFrom="margin">
                    <wp:posOffset>9525</wp:posOffset>
                  </wp:positionH>
                  <wp:positionV relativeFrom="paragraph">
                    <wp:posOffset>64770</wp:posOffset>
                  </wp:positionV>
                  <wp:extent cx="304800" cy="30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7D0A04E" w14:textId="77777777" w:rsidR="008F034E" w:rsidRPr="008F034E" w:rsidRDefault="008F034E" w:rsidP="008F034E">
            <w:pPr>
              <w:spacing w:after="160" w:line="259" w:lineRule="auto"/>
              <w:rPr>
                <w:bCs/>
              </w:rPr>
            </w:pPr>
            <w:r w:rsidRPr="008F034E">
              <w:rPr>
                <w:b/>
                <w:bCs/>
              </w:rPr>
              <w:t>Command Shortcuts/Abbreviations:</w:t>
            </w:r>
            <w:r w:rsidRPr="008F034E">
              <w:rPr>
                <w:bCs/>
              </w:rPr>
              <w:t xml:space="preserve"> </w:t>
            </w:r>
          </w:p>
          <w:p w14:paraId="29A2BD6F" w14:textId="77777777" w:rsidR="008F034E" w:rsidRPr="008F034E" w:rsidRDefault="008F034E" w:rsidP="008F034E">
            <w:pPr>
              <w:spacing w:after="160" w:line="259" w:lineRule="auto"/>
              <w:rPr>
                <w:bCs/>
              </w:rPr>
            </w:pPr>
            <w:r w:rsidRPr="008F034E">
              <w:rPr>
                <w:bCs/>
              </w:rPr>
              <w:t xml:space="preserve">Cisco IOS has shortcuts for commands and command parameters. You only need to type enough characters so that the command/parameter is unique. For example, instead of typing </w:t>
            </w:r>
          </w:p>
          <w:p w14:paraId="634A10C8" w14:textId="55543695"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configure terminal</w:t>
            </w:r>
            <w:r w:rsidRPr="008F034E">
              <w:rPr>
                <w:bCs/>
              </w:rPr>
              <w:br/>
              <w:t>Router1(</w:t>
            </w:r>
            <w:r w:rsidR="00862771">
              <w:rPr>
                <w:bCs/>
              </w:rPr>
              <w:t>c</w:t>
            </w:r>
            <w:r w:rsidRPr="008F034E">
              <w:rPr>
                <w:bCs/>
              </w:rPr>
              <w:t>onfig)#</w:t>
            </w:r>
          </w:p>
          <w:p w14:paraId="2B72B11C" w14:textId="77777777" w:rsidR="008F034E" w:rsidRPr="008F034E" w:rsidRDefault="008F034E" w:rsidP="008F034E">
            <w:pPr>
              <w:spacing w:after="160" w:line="259" w:lineRule="auto"/>
              <w:rPr>
                <w:bCs/>
              </w:rPr>
            </w:pPr>
            <w:r w:rsidRPr="008F034E">
              <w:rPr>
                <w:bCs/>
              </w:rPr>
              <w:t xml:space="preserve">you can use the shortcuts </w:t>
            </w:r>
          </w:p>
          <w:p w14:paraId="6A013A96" w14:textId="5E9D4626"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 t</w:t>
            </w:r>
            <w:r w:rsidRPr="008F034E">
              <w:rPr>
                <w:rFonts w:ascii="Consolas" w:hAnsi="Consolas"/>
              </w:rPr>
              <w:t xml:space="preserve"> </w:t>
            </w:r>
            <w:r w:rsidRPr="008F034E">
              <w:rPr>
                <w:rFonts w:ascii="Consolas" w:hAnsi="Consolas"/>
                <w:i/>
                <w:iCs/>
              </w:rPr>
              <w:t>&lt;Enter&gt;</w:t>
            </w:r>
            <w:r w:rsidRPr="008F034E">
              <w:rPr>
                <w:bCs/>
              </w:rPr>
              <w:br/>
              <w:t>Router1(</w:t>
            </w:r>
            <w:r w:rsidR="00862771">
              <w:rPr>
                <w:bCs/>
              </w:rPr>
              <w:t>c</w:t>
            </w:r>
            <w:r w:rsidRPr="008F034E">
              <w:rPr>
                <w:bCs/>
              </w:rPr>
              <w:t>onfig)#</w:t>
            </w:r>
          </w:p>
          <w:p w14:paraId="4C318E44" w14:textId="77777777" w:rsidR="008F034E" w:rsidRPr="008F034E" w:rsidRDefault="008F034E" w:rsidP="008F034E">
            <w:pPr>
              <w:spacing w:after="160" w:line="259" w:lineRule="auto"/>
              <w:rPr>
                <w:bCs/>
              </w:rPr>
            </w:pPr>
            <w:r w:rsidRPr="008F034E">
              <w:rPr>
                <w:bCs/>
              </w:rPr>
              <w:t xml:space="preserve">Experienced users know how many characters must be typed to make a given command/ parameter unique. Less experienced users can take advantage of the autocompletion feature with the </w:t>
            </w:r>
            <w:r w:rsidRPr="008F034E">
              <w:rPr>
                <w:bCs/>
                <w:i/>
                <w:iCs/>
              </w:rPr>
              <w:t>Tab</w:t>
            </w:r>
            <w:r w:rsidRPr="008F034E">
              <w:rPr>
                <w:bCs/>
              </w:rPr>
              <w:t xml:space="preserve"> key. Typing the </w:t>
            </w:r>
            <w:r w:rsidRPr="008F034E">
              <w:rPr>
                <w:bCs/>
                <w:i/>
                <w:iCs/>
              </w:rPr>
              <w:t>Tab</w:t>
            </w:r>
            <w:r w:rsidRPr="008F034E">
              <w:rPr>
                <w:bCs/>
              </w:rPr>
              <w:t xml:space="preserve"> key auto-completes a command or parameter as long as the typed characters make the command/parameter unique. For example, </w:t>
            </w:r>
          </w:p>
          <w:p w14:paraId="242BB79F" w14:textId="77777777" w:rsidR="008F034E" w:rsidRPr="008F034E" w:rsidRDefault="008F034E" w:rsidP="008F034E">
            <w:pPr>
              <w:rPr>
                <w:rFonts w:ascii="Consolas" w:hAnsi="Consolas"/>
                <w:i/>
                <w:iCs/>
              </w:rPr>
            </w:pPr>
            <w:r w:rsidRPr="008F034E">
              <w:rPr>
                <w:rFonts w:ascii="Consolas" w:hAnsi="Consolas"/>
              </w:rPr>
              <w:t xml:space="preserve">Router1# </w:t>
            </w:r>
            <w:r w:rsidRPr="008F034E">
              <w:rPr>
                <w:rFonts w:ascii="Consolas" w:hAnsi="Consolas"/>
                <w:b/>
              </w:rPr>
              <w:t>conf</w:t>
            </w:r>
            <w:r w:rsidRPr="008F034E">
              <w:rPr>
                <w:rFonts w:ascii="Consolas" w:hAnsi="Consolas"/>
              </w:rPr>
              <w:t xml:space="preserve"> </w:t>
            </w:r>
            <w:r w:rsidRPr="008F034E">
              <w:rPr>
                <w:rFonts w:ascii="Consolas" w:hAnsi="Consolas"/>
                <w:i/>
                <w:iCs/>
              </w:rPr>
              <w:t xml:space="preserve">&lt;Tab&gt; </w:t>
            </w:r>
            <w:r w:rsidRPr="008F034E">
              <w:rPr>
                <w:rFonts w:ascii="Consolas" w:hAnsi="Consolas"/>
                <w:b/>
                <w:i/>
                <w:iCs/>
              </w:rPr>
              <w:t>t</w:t>
            </w:r>
            <w:r w:rsidRPr="008F034E">
              <w:rPr>
                <w:rFonts w:ascii="Consolas" w:hAnsi="Consolas"/>
                <w:i/>
                <w:iCs/>
              </w:rPr>
              <w:t xml:space="preserve"> &lt;Tab&gt; </w:t>
            </w:r>
          </w:p>
          <w:p w14:paraId="3C301E56" w14:textId="77777777" w:rsidR="008F034E" w:rsidRPr="008F034E" w:rsidRDefault="008F034E" w:rsidP="008F034E">
            <w:pPr>
              <w:rPr>
                <w:bCs/>
              </w:rPr>
            </w:pPr>
            <w:r w:rsidRPr="008F034E">
              <w:rPr>
                <w:rFonts w:ascii="Consolas" w:hAnsi="Consolas"/>
                <w:bCs/>
              </w:rPr>
              <w:br/>
            </w:r>
            <w:r w:rsidRPr="008F034E">
              <w:rPr>
                <w:bCs/>
              </w:rPr>
              <w:t xml:space="preserve">autocompletes to </w:t>
            </w:r>
            <w:r w:rsidRPr="008F034E">
              <w:rPr>
                <w:bCs/>
              </w:rPr>
              <w:br/>
            </w:r>
          </w:p>
          <w:p w14:paraId="1D089F56" w14:textId="77777777" w:rsidR="008F034E" w:rsidRPr="008F034E" w:rsidRDefault="008F034E" w:rsidP="008F034E">
            <w:pPr>
              <w:spacing w:after="160" w:line="259" w:lineRule="auto"/>
              <w:rPr>
                <w:rFonts w:ascii="Consolas" w:hAnsi="Consolas"/>
              </w:rPr>
            </w:pPr>
            <w:r w:rsidRPr="008F034E">
              <w:rPr>
                <w:rFonts w:ascii="Consolas" w:hAnsi="Consolas"/>
              </w:rPr>
              <w:t xml:space="preserve">Router1# </w:t>
            </w:r>
            <w:r w:rsidRPr="008F034E">
              <w:rPr>
                <w:rFonts w:ascii="Consolas" w:hAnsi="Consolas"/>
                <w:b/>
              </w:rPr>
              <w:t>configure terminal</w:t>
            </w:r>
          </w:p>
          <w:p w14:paraId="6ED574C4" w14:textId="77777777" w:rsidR="008F034E" w:rsidRPr="008F034E" w:rsidRDefault="008F034E" w:rsidP="008F034E">
            <w:r w:rsidRPr="008F034E">
              <w:t xml:space="preserve">Taking advantage of the </w:t>
            </w:r>
            <w:r w:rsidRPr="008F034E">
              <w:rPr>
                <w:bCs/>
                <w:i/>
                <w:iCs/>
              </w:rPr>
              <w:t>Tab</w:t>
            </w:r>
            <w:r w:rsidRPr="008F034E">
              <w:rPr>
                <w:bCs/>
              </w:rPr>
              <w:t xml:space="preserve"> key can be a big time saver!</w:t>
            </w:r>
          </w:p>
        </w:tc>
      </w:tr>
    </w:tbl>
    <w:p w14:paraId="682828F2" w14:textId="44B3C4DA" w:rsidR="00836872" w:rsidRDefault="00836872" w:rsidP="00184FB6">
      <w:pPr>
        <w:pStyle w:val="Heading3"/>
      </w:pPr>
      <w:r>
        <w:br w:type="page"/>
      </w:r>
    </w:p>
    <w:p w14:paraId="0DB1B405" w14:textId="77777777" w:rsidR="008F034E" w:rsidRPr="008F034E" w:rsidRDefault="008F034E" w:rsidP="00184FB6">
      <w:pPr>
        <w:pStyle w:val="Heading3"/>
      </w:pPr>
      <w:bookmarkStart w:id="34" w:name="_Toc601993"/>
      <w:bookmarkStart w:id="35" w:name="_Toc46166091"/>
      <w:bookmarkStart w:id="36" w:name="_Toc46927870"/>
      <w:bookmarkStart w:id="37" w:name="_Toc61874414"/>
      <w:r w:rsidRPr="008F034E">
        <w:lastRenderedPageBreak/>
        <w:t>Exercise 2-b. Configuring IP interfaces on a Cisco router</w:t>
      </w:r>
      <w:bookmarkEnd w:id="34"/>
      <w:bookmarkEnd w:id="35"/>
      <w:bookmarkEnd w:id="36"/>
      <w:bookmarkEnd w:id="37"/>
      <w:r w:rsidRPr="008F034E">
        <w:t xml:space="preserve"> </w:t>
      </w:r>
    </w:p>
    <w:p w14:paraId="2B0A1A58" w14:textId="0D12F0DE" w:rsidR="008F034E" w:rsidRPr="008F034E" w:rsidRDefault="008F034E" w:rsidP="00BA5FB0">
      <w:pPr>
        <w:spacing w:before="120" w:after="120" w:line="240" w:lineRule="auto"/>
      </w:pPr>
      <w:r w:rsidRPr="008F034E">
        <w:t xml:space="preserve">The following exercises use Cisco IOS basic commands needed to configure IP addresses on a Cisco router. You have seen some of the commands in Lab 1. Now direct your attention at the different prompts and IOS command modes.  </w:t>
      </w:r>
    </w:p>
    <w:p w14:paraId="3DA16DB9" w14:textId="712F5D94" w:rsidR="008F034E" w:rsidRPr="008F034E" w:rsidRDefault="008F034E" w:rsidP="00BA5FB0">
      <w:pPr>
        <w:numPr>
          <w:ilvl w:val="0"/>
          <w:numId w:val="21"/>
        </w:numPr>
        <w:tabs>
          <w:tab w:val="clear" w:pos="2520"/>
          <w:tab w:val="clear" w:pos="2880"/>
        </w:tabs>
        <w:spacing w:before="120" w:after="120" w:line="240" w:lineRule="auto"/>
      </w:pPr>
      <w:r w:rsidRPr="008F034E">
        <w:t xml:space="preserve">Open a console window on </w:t>
      </w:r>
      <w:r w:rsidRPr="007D3335">
        <w:rPr>
          <w:i/>
          <w:iCs/>
        </w:rPr>
        <w:t>Router1</w:t>
      </w:r>
      <w:r w:rsidR="005B2866">
        <w:t xml:space="preserve"> and </w:t>
      </w:r>
      <w:r w:rsidR="005B2866" w:rsidRPr="007D3335">
        <w:rPr>
          <w:i/>
          <w:iCs/>
        </w:rPr>
        <w:t>Router2</w:t>
      </w:r>
      <w:r w:rsidRPr="008F034E">
        <w:t>.</w:t>
      </w:r>
    </w:p>
    <w:p w14:paraId="74FB1E2E" w14:textId="4CAF90E6" w:rsidR="008F034E" w:rsidRPr="008F034E" w:rsidRDefault="008F034E" w:rsidP="00BA5FB0">
      <w:pPr>
        <w:numPr>
          <w:ilvl w:val="0"/>
          <w:numId w:val="21"/>
        </w:numPr>
        <w:tabs>
          <w:tab w:val="clear" w:pos="2520"/>
          <w:tab w:val="clear" w:pos="2880"/>
        </w:tabs>
        <w:spacing w:before="120" w:after="120" w:line="240" w:lineRule="auto"/>
      </w:pPr>
      <w:r w:rsidRPr="008F034E">
        <w:t xml:space="preserve">Configure </w:t>
      </w:r>
      <w:r w:rsidRPr="007D3335">
        <w:rPr>
          <w:i/>
          <w:iCs/>
        </w:rPr>
        <w:t>Router1</w:t>
      </w:r>
      <w:r w:rsidRPr="008F034E">
        <w:t xml:space="preserve"> </w:t>
      </w:r>
      <w:r w:rsidR="005B2866">
        <w:t xml:space="preserve">and </w:t>
      </w:r>
      <w:r w:rsidR="005B2866" w:rsidRPr="007D3335">
        <w:rPr>
          <w:i/>
          <w:iCs/>
        </w:rPr>
        <w:t>Router2</w:t>
      </w:r>
      <w:r w:rsidR="005B2866">
        <w:t xml:space="preserve"> </w:t>
      </w:r>
      <w:r w:rsidRPr="008F034E">
        <w:t>with the IP addresses given in Table 3.1</w:t>
      </w:r>
      <w:r w:rsidR="005B2866">
        <w:t xml:space="preserve">. Shown below are the steps for </w:t>
      </w:r>
      <w:r w:rsidR="005B2866" w:rsidRPr="007D3335">
        <w:rPr>
          <w:i/>
          <w:iCs/>
        </w:rPr>
        <w:t>Router1</w:t>
      </w:r>
      <w:r w:rsidR="005B2866">
        <w:t xml:space="preserve">, repeat for </w:t>
      </w:r>
      <w:r w:rsidR="005B2866" w:rsidRPr="007D3335">
        <w:rPr>
          <w:i/>
          <w:iCs/>
        </w:rPr>
        <w:t>Router2</w:t>
      </w:r>
      <w:r w:rsidR="007D4717">
        <w:rPr>
          <w:rStyle w:val="FootnoteReference"/>
        </w:rPr>
        <w:footnoteReference w:id="1"/>
      </w:r>
      <w:r w:rsidR="005B2866">
        <w:t>.</w:t>
      </w:r>
    </w:p>
    <w:p w14:paraId="60C1D1F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 xml:space="preserve">configure terminal </w:t>
      </w:r>
    </w:p>
    <w:p w14:paraId="06A0789A" w14:textId="4C7CE891" w:rsidR="008F034E" w:rsidRPr="00BA5FB0"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no ip routing</w:t>
      </w:r>
    </w:p>
    <w:p w14:paraId="553F623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 routing</w:t>
      </w:r>
    </w:p>
    <w:p w14:paraId="7BA6DF1E" w14:textId="70AEDE3A"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w:t>
      </w:r>
      <w:r w:rsidRPr="008F034E">
        <w:rPr>
          <w:rFonts w:ascii="Consolas" w:hAnsi="Consolas" w:cs="Courier New"/>
          <w:b/>
          <w:shd w:val="clear" w:color="auto" w:fill="F2F2F2" w:themeFill="background1" w:themeFillShade="F2"/>
        </w:rPr>
        <w:t>Ethernet</w:t>
      </w:r>
      <w:r w:rsidR="004776FC">
        <w:rPr>
          <w:rFonts w:ascii="Consolas" w:hAnsi="Consolas" w:cs="Courier New"/>
          <w:b/>
          <w:shd w:val="clear" w:color="auto" w:fill="F2F2F2" w:themeFill="background1" w:themeFillShade="F2"/>
        </w:rPr>
        <w:t>0/</w:t>
      </w:r>
      <w:r w:rsidRPr="008F034E">
        <w:rPr>
          <w:rFonts w:ascii="Consolas" w:hAnsi="Consolas" w:cs="Courier New"/>
          <w:b/>
          <w:shd w:val="clear" w:color="auto" w:fill="F2F2F2" w:themeFill="background1" w:themeFillShade="F2"/>
        </w:rPr>
        <w:t>0</w:t>
      </w:r>
    </w:p>
    <w:p w14:paraId="4BCA82A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10.0.2.1 255.255.255.0</w:t>
      </w:r>
    </w:p>
    <w:p w14:paraId="3302105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713A8A43" w14:textId="20A2D77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FastEthernet</w:t>
      </w:r>
      <w:r w:rsidR="004776FC" w:rsidRPr="008F034E">
        <w:rPr>
          <w:rFonts w:ascii="Consolas" w:hAnsi="Consolas" w:cs="Courier New"/>
          <w:b/>
          <w:shd w:val="clear" w:color="auto" w:fill="F2F2F2" w:themeFill="background1" w:themeFillShade="F2"/>
        </w:rPr>
        <w:t>1</w:t>
      </w:r>
      <w:r w:rsidR="004776FC">
        <w:rPr>
          <w:rFonts w:ascii="Consolas" w:hAnsi="Consolas" w:cs="Courier New"/>
          <w:b/>
          <w:shd w:val="clear" w:color="auto" w:fill="F2F2F2" w:themeFill="background1" w:themeFillShade="F2"/>
        </w:rPr>
        <w:t>/0</w:t>
      </w:r>
    </w:p>
    <w:p w14:paraId="6DD71B4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10.0.3.1 255.255.255.0</w:t>
      </w:r>
    </w:p>
    <w:p w14:paraId="703F7FF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4F1DE21A" w14:textId="065697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rPr>
        <w:t>Router1(config-</w:t>
      </w:r>
      <w:r w:rsidR="002B3F54">
        <w:rPr>
          <w:rFonts w:ascii="Consolas" w:hAnsi="Consolas" w:cs="Courier New"/>
        </w:rPr>
        <w:t>if</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4877ED84" w14:textId="4C0C978A" w:rsidR="008F034E" w:rsidRDefault="008F034E">
      <w:pPr>
        <w:spacing w:before="120" w:after="120" w:line="240" w:lineRule="auto"/>
        <w:ind w:left="360"/>
      </w:pPr>
      <w:r w:rsidRPr="008F034E">
        <w:t xml:space="preserve">The command </w:t>
      </w:r>
      <w:r w:rsidRPr="008F034E">
        <w:rPr>
          <w:rFonts w:ascii="Consolas" w:hAnsi="Consolas"/>
          <w:i/>
          <w:iCs/>
        </w:rPr>
        <w:t>ip routing</w:t>
      </w:r>
      <w:r w:rsidRPr="008F034E">
        <w:t xml:space="preserve"> enables IP forwarding on </w:t>
      </w:r>
      <w:r w:rsidRPr="002C2F2E">
        <w:rPr>
          <w:i/>
          <w:iCs/>
        </w:rPr>
        <w:t>Router1</w:t>
      </w:r>
      <w:r w:rsidRPr="008F034E">
        <w:t xml:space="preserve">. This is the command that turns Router1 in an IP router. The command </w:t>
      </w:r>
      <w:r w:rsidRPr="008F034E">
        <w:rPr>
          <w:rFonts w:ascii="Consolas" w:hAnsi="Consolas"/>
          <w:i/>
          <w:iCs/>
        </w:rPr>
        <w:t>no ip routing</w:t>
      </w:r>
      <w:r w:rsidRPr="008F034E">
        <w:t xml:space="preserve"> disables IP forwarding on Router1 and clears its routing table. The purpose of the latter command is to reset and clean up the routing table. </w:t>
      </w:r>
    </w:p>
    <w:p w14:paraId="3BDFB446" w14:textId="77777777" w:rsidR="008F034E" w:rsidRPr="008F034E" w:rsidRDefault="008F034E" w:rsidP="00BA5FB0">
      <w:pPr>
        <w:numPr>
          <w:ilvl w:val="0"/>
          <w:numId w:val="21"/>
        </w:numPr>
        <w:tabs>
          <w:tab w:val="clear" w:pos="2520"/>
          <w:tab w:val="clear" w:pos="2880"/>
        </w:tabs>
        <w:spacing w:before="120" w:after="120" w:line="240" w:lineRule="auto"/>
      </w:pPr>
      <w:r w:rsidRPr="008F034E">
        <w:t>When you are done, use the following commands to check the changes you made to the router configuration:</w:t>
      </w:r>
    </w:p>
    <w:p w14:paraId="1013BAA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protocols</w:t>
      </w:r>
    </w:p>
    <w:p w14:paraId="5FED18C5" w14:textId="77777777" w:rsidR="003D6E63" w:rsidRDefault="003D6E63"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interface brief</w:t>
      </w:r>
    </w:p>
    <w:p w14:paraId="25DC37ED" w14:textId="77777777" w:rsidR="009C4A78" w:rsidRDefault="009C4A78"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route</w:t>
      </w:r>
    </w:p>
    <w:p w14:paraId="7EE23A13" w14:textId="42F662D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snapToGrid w:val="0"/>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running-config</w:t>
      </w:r>
    </w:p>
    <w:p w14:paraId="47DAE8A2" w14:textId="2B4875FF" w:rsidR="008F034E" w:rsidRPr="008F034E" w:rsidRDefault="008F034E" w:rsidP="00BA5FB0">
      <w:pPr>
        <w:numPr>
          <w:ilvl w:val="0"/>
          <w:numId w:val="21"/>
        </w:numPr>
        <w:tabs>
          <w:tab w:val="clear" w:pos="2520"/>
          <w:tab w:val="clear" w:pos="2880"/>
        </w:tabs>
        <w:spacing w:before="120" w:after="120" w:line="240" w:lineRule="auto"/>
        <w:rPr>
          <w:snapToGrid w:val="0"/>
        </w:rPr>
      </w:pPr>
      <w:r w:rsidRPr="008F034E">
        <w:t>Analyze the output</w:t>
      </w:r>
      <w:r w:rsidR="00C87816">
        <w:t>s</w:t>
      </w:r>
      <w:r w:rsidRPr="008F034E">
        <w:t xml:space="preserve"> to ensure that you have configured the router correctly. </w:t>
      </w:r>
    </w:p>
    <w:p w14:paraId="341B60E6" w14:textId="77777777" w:rsidR="008F034E" w:rsidRPr="008F034E" w:rsidRDefault="008F034E" w:rsidP="00BF4838">
      <w:pPr>
        <w:pStyle w:val="Heading3"/>
      </w:pPr>
      <w:bookmarkStart w:id="38" w:name="_Toc601994"/>
      <w:bookmarkStart w:id="39" w:name="_Toc46166092"/>
      <w:bookmarkStart w:id="40" w:name="_Toc46927871"/>
      <w:bookmarkStart w:id="41" w:name="_Toc61874415"/>
      <w:r w:rsidRPr="008F034E">
        <w:t>Exercise 2-c. Setting static routing table entries on a Cisco router</w:t>
      </w:r>
      <w:bookmarkEnd w:id="38"/>
      <w:bookmarkEnd w:id="39"/>
      <w:bookmarkEnd w:id="40"/>
      <w:bookmarkEnd w:id="41"/>
    </w:p>
    <w:p w14:paraId="19612D6D" w14:textId="77777777" w:rsidR="008F034E" w:rsidRPr="008F034E" w:rsidRDefault="008F034E" w:rsidP="00BA5FB0">
      <w:pPr>
        <w:spacing w:before="120" w:after="120" w:line="240" w:lineRule="auto"/>
      </w:pPr>
      <w:r w:rsidRPr="008F034E">
        <w:t>Next you must add static routes to the routing table of Router1. The routing table must be configured so that it conforms to the network topology shown in Figure 3.1 and Table 3.1.</w:t>
      </w:r>
    </w:p>
    <w:p w14:paraId="6E9D0761" w14:textId="1DDD8C95" w:rsidR="00BB167C" w:rsidRPr="008F034E" w:rsidRDefault="008F034E" w:rsidP="00BA5FB0">
      <w:pPr>
        <w:spacing w:before="120" w:after="120" w:line="240" w:lineRule="auto"/>
      </w:pPr>
      <w:r w:rsidRPr="008F034E">
        <w:lastRenderedPageBreak/>
        <w:t xml:space="preserve">The IOS command to configure static routing is </w:t>
      </w:r>
      <w:r w:rsidRPr="008F034E">
        <w:rPr>
          <w:rFonts w:ascii="Consolas" w:hAnsi="Consolas"/>
        </w:rPr>
        <w:t>ip route</w:t>
      </w:r>
      <w:r w:rsidRPr="008F034E">
        <w:rPr>
          <w:i/>
        </w:rPr>
        <w:t xml:space="preserve">. </w:t>
      </w:r>
      <w:r w:rsidRPr="008F034E">
        <w:t xml:space="preserve">The command can be used to display, clear, add, and delete entries in the routing table. Below is a summary of the commands. </w:t>
      </w:r>
    </w:p>
    <w:p w14:paraId="0362F9F9" w14:textId="77777777" w:rsidR="008F034E" w:rsidRPr="008F034E" w:rsidRDefault="008F034E" w:rsidP="00BA5FB0">
      <w:pPr>
        <w:spacing w:before="120" w:after="120" w:line="240" w:lineRule="auto"/>
      </w:pPr>
    </w:p>
    <w:tbl>
      <w:tblPr>
        <w:tblStyle w:val="TableGrid5"/>
        <w:tblW w:w="9360" w:type="dxa"/>
        <w:jc w:val="right"/>
        <w:tblLook w:val="04A0" w:firstRow="1" w:lastRow="0" w:firstColumn="1" w:lastColumn="0" w:noHBand="0" w:noVBand="1"/>
      </w:tblPr>
      <w:tblGrid>
        <w:gridCol w:w="9360"/>
      </w:tblGrid>
      <w:tr w:rsidR="008F034E" w:rsidRPr="008F034E" w14:paraId="3D76A429" w14:textId="77777777" w:rsidTr="00184FB6">
        <w:trPr>
          <w:jc w:val="right"/>
        </w:trPr>
        <w:tc>
          <w:tcPr>
            <w:tcW w:w="9360" w:type="dxa"/>
            <w:tcBorders>
              <w:top w:val="nil"/>
              <w:left w:val="nil"/>
              <w:bottom w:val="nil"/>
              <w:right w:val="nil"/>
            </w:tcBorders>
            <w:shd w:val="clear" w:color="auto" w:fill="DEEAF6" w:themeFill="accent1" w:themeFillTint="33"/>
          </w:tcPr>
          <w:p w14:paraId="6B60AE99" w14:textId="77777777" w:rsidR="008F034E" w:rsidRPr="00F0104B" w:rsidRDefault="008F034E" w:rsidP="00BA5FB0">
            <w:pPr>
              <w:spacing w:after="120"/>
              <w:rPr>
                <w:b/>
                <w:bCs/>
                <w:u w:val="single"/>
              </w:rPr>
            </w:pPr>
            <w:r w:rsidRPr="00F0104B">
              <w:rPr>
                <w:b/>
                <w:bCs/>
                <w:sz w:val="24"/>
                <w:szCs w:val="28"/>
                <w:u w:val="single"/>
              </w:rPr>
              <w:t>IOS mode: privileged EXEC</w:t>
            </w:r>
          </w:p>
          <w:p w14:paraId="77170177" w14:textId="77777777" w:rsidR="008F034E" w:rsidRPr="008F034E" w:rsidRDefault="008F034E" w:rsidP="00F0104B">
            <w:pPr>
              <w:pStyle w:val="Code-NoSB"/>
            </w:pPr>
            <w:r w:rsidRPr="008F034E">
              <w:t>show ip route</w:t>
            </w:r>
          </w:p>
          <w:p w14:paraId="48A022FF" w14:textId="77777777" w:rsidR="008F034E" w:rsidRPr="008F034E" w:rsidRDefault="008F034E" w:rsidP="008F034E">
            <w:pPr>
              <w:ind w:left="720"/>
            </w:pPr>
            <w:r w:rsidRPr="008F034E">
              <w:t>Displays the contents of the routing table.</w:t>
            </w:r>
          </w:p>
          <w:p w14:paraId="426B78B6" w14:textId="77777777" w:rsidR="008F034E" w:rsidRPr="008F034E" w:rsidRDefault="008F034E" w:rsidP="008F034E">
            <w:pPr>
              <w:ind w:left="720"/>
            </w:pPr>
          </w:p>
          <w:p w14:paraId="3002C36C" w14:textId="77777777" w:rsidR="008F034E" w:rsidRPr="008F034E" w:rsidRDefault="008F034E" w:rsidP="00F0104B">
            <w:pPr>
              <w:pStyle w:val="Code-NoSB"/>
            </w:pPr>
            <w:r w:rsidRPr="008F034E">
              <w:t>clear ip route *</w:t>
            </w:r>
          </w:p>
          <w:p w14:paraId="750FCFE3" w14:textId="77777777" w:rsidR="008F034E" w:rsidRPr="008F034E" w:rsidRDefault="008F034E" w:rsidP="008F034E">
            <w:pPr>
              <w:ind w:left="720"/>
            </w:pPr>
            <w:r w:rsidRPr="008F034E">
              <w:t>Deletes all routing table entries.</w:t>
            </w:r>
          </w:p>
          <w:p w14:paraId="7AA72681" w14:textId="77777777" w:rsidR="008F034E" w:rsidRPr="008F034E" w:rsidRDefault="008F034E" w:rsidP="008F034E">
            <w:pPr>
              <w:ind w:left="720"/>
            </w:pPr>
          </w:p>
          <w:p w14:paraId="797D2A8E" w14:textId="77777777" w:rsidR="008F034E" w:rsidRPr="008F034E" w:rsidRDefault="008F034E" w:rsidP="00F0104B">
            <w:pPr>
              <w:pStyle w:val="Code-NoSB"/>
            </w:pPr>
            <w:r w:rsidRPr="008F034E">
              <w:t>show ip cache</w:t>
            </w:r>
          </w:p>
          <w:p w14:paraId="51D687FD" w14:textId="77777777" w:rsidR="008F034E" w:rsidRPr="008F034E" w:rsidRDefault="008F034E" w:rsidP="008F034E">
            <w:pPr>
              <w:ind w:left="720"/>
            </w:pPr>
            <w:r w:rsidRPr="008F034E">
              <w:t>Displays the routing cache.</w:t>
            </w:r>
          </w:p>
          <w:p w14:paraId="2E2BDF3C" w14:textId="77777777" w:rsidR="008F034E" w:rsidRPr="008F034E" w:rsidRDefault="008F034E" w:rsidP="008F034E"/>
          <w:p w14:paraId="641FD0F8" w14:textId="77777777" w:rsidR="008F034E" w:rsidRPr="00F0104B" w:rsidRDefault="008F034E" w:rsidP="00BA5FB0">
            <w:pPr>
              <w:spacing w:after="120"/>
              <w:rPr>
                <w:b/>
                <w:bCs/>
                <w:u w:val="single"/>
              </w:rPr>
            </w:pPr>
            <w:r w:rsidRPr="00F0104B">
              <w:rPr>
                <w:b/>
                <w:bCs/>
                <w:sz w:val="24"/>
                <w:szCs w:val="24"/>
                <w:u w:val="single"/>
              </w:rPr>
              <w:t>IOS mode: global Configuration</w:t>
            </w:r>
          </w:p>
          <w:p w14:paraId="33A0A192" w14:textId="77777777" w:rsidR="008F034E" w:rsidRPr="008F034E" w:rsidRDefault="008F034E" w:rsidP="00F0104B">
            <w:pPr>
              <w:pStyle w:val="Code-NoSB"/>
            </w:pPr>
            <w:r w:rsidRPr="008F034E">
              <w:t>ip routing</w:t>
            </w:r>
          </w:p>
          <w:p w14:paraId="346331F6" w14:textId="77777777" w:rsidR="008F034E" w:rsidRPr="008F034E" w:rsidRDefault="008F034E" w:rsidP="008F034E">
            <w:pPr>
              <w:ind w:left="720"/>
            </w:pPr>
            <w:r w:rsidRPr="008F034E">
              <w:t>Enables IP routing.</w:t>
            </w:r>
          </w:p>
          <w:p w14:paraId="5C806EA0" w14:textId="77777777" w:rsidR="008F034E" w:rsidRPr="008F034E" w:rsidRDefault="008F034E" w:rsidP="008F034E">
            <w:pPr>
              <w:ind w:left="720"/>
            </w:pPr>
          </w:p>
          <w:p w14:paraId="4620DC2C" w14:textId="77777777" w:rsidR="008F034E" w:rsidRPr="008F034E" w:rsidRDefault="008F034E" w:rsidP="00F0104B">
            <w:pPr>
              <w:pStyle w:val="Code-NoSB"/>
            </w:pPr>
            <w:r w:rsidRPr="008F034E">
              <w:t>no ip routing</w:t>
            </w:r>
          </w:p>
          <w:p w14:paraId="75AB5AF9" w14:textId="77777777" w:rsidR="008F034E" w:rsidRPr="008F034E" w:rsidRDefault="008F034E" w:rsidP="008F034E">
            <w:pPr>
              <w:ind w:left="720"/>
            </w:pPr>
            <w:r w:rsidRPr="008F034E">
              <w:t>Clears the routing table and disables IP routing.</w:t>
            </w:r>
          </w:p>
          <w:p w14:paraId="49CDFE3D" w14:textId="77777777" w:rsidR="008F034E" w:rsidRPr="008F034E" w:rsidRDefault="008F034E" w:rsidP="008F034E">
            <w:pPr>
              <w:ind w:left="720"/>
            </w:pPr>
          </w:p>
          <w:p w14:paraId="7E9F46B1" w14:textId="77777777" w:rsidR="008F034E" w:rsidRPr="00F73848" w:rsidRDefault="008F034E" w:rsidP="008F034E">
            <w:pPr>
              <w:rPr>
                <w:rFonts w:ascii="Consolas" w:hAnsi="Consolas"/>
                <w:b/>
                <w:bCs/>
              </w:rPr>
            </w:pPr>
            <w:r w:rsidRPr="00F73848">
              <w:rPr>
                <w:rFonts w:ascii="Consolas" w:hAnsi="Consolas"/>
                <w:b/>
                <w:bCs/>
              </w:rPr>
              <w:t>ip route-cache</w:t>
            </w:r>
          </w:p>
          <w:p w14:paraId="3F680104" w14:textId="77777777" w:rsidR="008F034E" w:rsidRPr="008F034E" w:rsidRDefault="008F034E" w:rsidP="008F034E">
            <w:pPr>
              <w:ind w:left="720"/>
            </w:pPr>
            <w:r w:rsidRPr="008F034E">
              <w:t>Enables route caching. By default, route caching is enabled on a router.</w:t>
            </w:r>
          </w:p>
          <w:p w14:paraId="13FBD517" w14:textId="77777777" w:rsidR="008F034E" w:rsidRPr="008F034E" w:rsidRDefault="008F034E" w:rsidP="008F034E">
            <w:pPr>
              <w:ind w:left="720"/>
            </w:pPr>
          </w:p>
          <w:p w14:paraId="3F2A96A4" w14:textId="77777777" w:rsidR="008F034E" w:rsidRPr="008F034E" w:rsidRDefault="008F034E" w:rsidP="00F0104B">
            <w:pPr>
              <w:pStyle w:val="Code-NoSB"/>
            </w:pPr>
            <w:r w:rsidRPr="008F034E">
              <w:t>no ip route-cache</w:t>
            </w:r>
          </w:p>
          <w:p w14:paraId="5FE1EFC3" w14:textId="77777777" w:rsidR="008F034E" w:rsidRPr="008F034E" w:rsidRDefault="008F034E" w:rsidP="008F034E">
            <w:pPr>
              <w:ind w:left="720"/>
            </w:pPr>
            <w:r w:rsidRPr="008F034E">
              <w:t>Disables route caching.</w:t>
            </w:r>
          </w:p>
          <w:p w14:paraId="79B7F20A" w14:textId="77777777" w:rsidR="008F034E" w:rsidRPr="008F034E" w:rsidRDefault="008F034E" w:rsidP="008F034E">
            <w:pPr>
              <w:ind w:left="720"/>
            </w:pPr>
          </w:p>
          <w:p w14:paraId="20CD608C" w14:textId="21841F7E"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Pr="00F0104B">
              <w:rPr>
                <w:i/>
                <w:iCs/>
              </w:rPr>
              <w:t>10.0.2.</w:t>
            </w:r>
            <w:r w:rsidR="00E0126F">
              <w:rPr>
                <w:i/>
                <w:iCs/>
              </w:rPr>
              <w:t>2</w:t>
            </w:r>
          </w:p>
          <w:p w14:paraId="01FD9888" w14:textId="64B8DB9E" w:rsidR="008F034E" w:rsidRPr="008F034E" w:rsidRDefault="008F034E" w:rsidP="008F034E">
            <w:pPr>
              <w:ind w:left="720"/>
            </w:pPr>
            <w:r w:rsidRPr="008F034E">
              <w:t xml:space="preserve">Adds a static routing table entry to subnet </w:t>
            </w:r>
            <w:r w:rsidRPr="00F0104B">
              <w:rPr>
                <w:rStyle w:val="Code-NoSChar"/>
                <w:i/>
                <w:iCs/>
              </w:rPr>
              <w:t>10.0.1.0/24</w:t>
            </w:r>
            <w:r w:rsidRPr="008F034E">
              <w:t xml:space="preserve"> with next hop router </w:t>
            </w:r>
            <w:r w:rsidRPr="00F0104B">
              <w:rPr>
                <w:rStyle w:val="Code-NoSChar"/>
                <w:i/>
                <w:iCs/>
              </w:rPr>
              <w:t>10.0.2.2</w:t>
            </w:r>
            <w:r w:rsidRPr="008F034E">
              <w:t xml:space="preserve">. Note that the prefix length of the subnet is provided in terms of a netmask. </w:t>
            </w:r>
          </w:p>
          <w:p w14:paraId="78D13953" w14:textId="77777777" w:rsidR="008F034E" w:rsidRPr="008F034E" w:rsidRDefault="008F034E" w:rsidP="008F034E">
            <w:pPr>
              <w:ind w:left="720"/>
            </w:pPr>
          </w:p>
          <w:p w14:paraId="0D910D88" w14:textId="2894D258"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00EF7B77" w:rsidRPr="002C2F2E">
              <w:rPr>
                <w:i/>
                <w:iCs/>
              </w:rPr>
              <w:t>Fast</w:t>
            </w:r>
            <w:r w:rsidRPr="00F0104B">
              <w:rPr>
                <w:i/>
                <w:iCs/>
              </w:rPr>
              <w:t>Ethernet</w:t>
            </w:r>
            <w:r w:rsidR="00EF7B77">
              <w:rPr>
                <w:i/>
                <w:iCs/>
              </w:rPr>
              <w:t>0/</w:t>
            </w:r>
            <w:r w:rsidRPr="00F0104B">
              <w:rPr>
                <w:i/>
                <w:iCs/>
              </w:rPr>
              <w:t>0</w:t>
            </w:r>
            <w:r w:rsidRPr="008F034E">
              <w:t xml:space="preserve"> </w:t>
            </w:r>
          </w:p>
          <w:p w14:paraId="10C0E5DD" w14:textId="4BA57CE9" w:rsidR="008F034E" w:rsidRPr="008F034E" w:rsidRDefault="008F034E" w:rsidP="008F034E">
            <w:pPr>
              <w:ind w:left="720"/>
            </w:pPr>
            <w:r w:rsidRPr="008F034E">
              <w:t xml:space="preserve">Adds a static routing table entry to destination subnet 10.0.1.0/24. Here, the next hop information is given as a network interface (e.g., </w:t>
            </w:r>
            <w:r w:rsidR="00AF0904">
              <w:t>Fast</w:t>
            </w:r>
            <w:r w:rsidRPr="008F034E">
              <w:t>Ethernet0</w:t>
            </w:r>
            <w:r w:rsidR="00AF0904">
              <w:t>/0</w:t>
            </w:r>
            <w:r w:rsidRPr="008F034E">
              <w:t>).</w:t>
            </w:r>
          </w:p>
          <w:p w14:paraId="533EFF63" w14:textId="77777777" w:rsidR="008F034E" w:rsidRPr="008F034E" w:rsidRDefault="008F034E" w:rsidP="008F034E">
            <w:pPr>
              <w:ind w:left="720"/>
            </w:pPr>
          </w:p>
          <w:p w14:paraId="32D86A55" w14:textId="22CE3B1B" w:rsidR="008F034E" w:rsidRPr="002A4B99" w:rsidRDefault="008F034E" w:rsidP="008F034E">
            <w:pPr>
              <w:rPr>
                <w:rFonts w:ascii="Consolas" w:hAnsi="Consolas"/>
                <w:b/>
              </w:rPr>
            </w:pPr>
            <w:r w:rsidRPr="002A4B99">
              <w:rPr>
                <w:rFonts w:ascii="Consolas" w:hAnsi="Consolas"/>
                <w:b/>
              </w:rPr>
              <w:t xml:space="preserve">ip route 0.0.0.0 0.0.0.0 </w:t>
            </w:r>
            <w:r w:rsidRPr="002A4B99">
              <w:rPr>
                <w:rFonts w:ascii="Consolas" w:hAnsi="Consolas"/>
                <w:b/>
                <w:i/>
                <w:iCs/>
              </w:rPr>
              <w:t>10.0.2.2</w:t>
            </w:r>
          </w:p>
          <w:p w14:paraId="337411E7" w14:textId="5CBE3434" w:rsidR="008F034E" w:rsidRPr="008F034E" w:rsidRDefault="008F034E" w:rsidP="008F034E">
            <w:pPr>
              <w:ind w:left="720"/>
            </w:pPr>
            <w:r w:rsidRPr="008F034E">
              <w:t>Adds router 10.0.2.2 as the default gateway. In Cisco, the default gateway is called the “gateway of last resort.”</w:t>
            </w:r>
          </w:p>
          <w:p w14:paraId="06DF884A" w14:textId="77777777" w:rsidR="008F034E" w:rsidRPr="008F034E" w:rsidRDefault="008F034E" w:rsidP="008F034E">
            <w:pPr>
              <w:ind w:left="720"/>
            </w:pPr>
          </w:p>
          <w:p w14:paraId="487C294B" w14:textId="07E58DFA" w:rsidR="008F034E" w:rsidRPr="002A4B99" w:rsidRDefault="008F034E" w:rsidP="008F034E">
            <w:pPr>
              <w:rPr>
                <w:rFonts w:ascii="Consolas" w:hAnsi="Consolas"/>
                <w:b/>
              </w:rPr>
            </w:pPr>
            <w:r w:rsidRPr="002A4B99">
              <w:rPr>
                <w:rFonts w:ascii="Consolas" w:hAnsi="Consolas"/>
                <w:b/>
              </w:rPr>
              <w:t xml:space="preserve">no ip route </w:t>
            </w:r>
            <w:r w:rsidRPr="002A4B99">
              <w:rPr>
                <w:rFonts w:ascii="Consolas" w:hAnsi="Consolas"/>
                <w:b/>
                <w:i/>
                <w:iCs/>
              </w:rPr>
              <w:t>10.0.1.0</w:t>
            </w:r>
            <w:r w:rsidRPr="002A4B99">
              <w:rPr>
                <w:rFonts w:ascii="Consolas" w:hAnsi="Consolas"/>
                <w:b/>
              </w:rPr>
              <w:t xml:space="preserve"> </w:t>
            </w:r>
            <w:r w:rsidRPr="002A4B99">
              <w:rPr>
                <w:rFonts w:ascii="Consolas" w:hAnsi="Consolas"/>
                <w:b/>
                <w:i/>
                <w:iCs/>
              </w:rPr>
              <w:t>255.255.255.0</w:t>
            </w:r>
            <w:r w:rsidRPr="002A4B99">
              <w:rPr>
                <w:rFonts w:ascii="Consolas" w:hAnsi="Consolas"/>
                <w:b/>
              </w:rPr>
              <w:t xml:space="preserve"> </w:t>
            </w:r>
            <w:r w:rsidRPr="002A4B99">
              <w:rPr>
                <w:rFonts w:ascii="Consolas" w:hAnsi="Consolas"/>
                <w:b/>
                <w:i/>
                <w:iCs/>
              </w:rPr>
              <w:t>10.0.2.2</w:t>
            </w:r>
          </w:p>
          <w:p w14:paraId="5E48F4BE" w14:textId="0C84768E" w:rsidR="008F034E" w:rsidRPr="002A4B99" w:rsidRDefault="008F034E" w:rsidP="008F034E">
            <w:pPr>
              <w:rPr>
                <w:rFonts w:ascii="Consolas" w:hAnsi="Consolas"/>
                <w:b/>
              </w:rPr>
            </w:pPr>
            <w:r w:rsidRPr="002A4B99">
              <w:rPr>
                <w:rFonts w:ascii="Consolas" w:hAnsi="Consolas"/>
                <w:b/>
              </w:rPr>
              <w:t xml:space="preserve">no ip route 0.0.0.0 0.0.0.0 </w:t>
            </w:r>
            <w:r w:rsidRPr="002A4B99">
              <w:rPr>
                <w:rFonts w:ascii="Consolas" w:hAnsi="Consolas"/>
                <w:b/>
                <w:i/>
                <w:iCs/>
              </w:rPr>
              <w:t>10.0.2.2</w:t>
            </w:r>
          </w:p>
          <w:p w14:paraId="0AB42EDE" w14:textId="50C4EB0B" w:rsidR="008F034E" w:rsidRPr="008F034E" w:rsidRDefault="008F034E" w:rsidP="00BA5FB0">
            <w:pPr>
              <w:spacing w:after="120"/>
            </w:pPr>
            <w:r w:rsidRPr="008F034E">
              <w:t xml:space="preserve"> </w:t>
            </w:r>
            <w:r w:rsidRPr="008F034E">
              <w:tab/>
            </w:r>
            <w:r w:rsidRPr="008F034E">
              <w:tab/>
              <w:t>Adding a “</w:t>
            </w:r>
            <w:r w:rsidRPr="008F034E">
              <w:rPr>
                <w:rFonts w:ascii="Consolas" w:hAnsi="Consolas"/>
              </w:rPr>
              <w:t>no</w:t>
            </w:r>
            <w:r w:rsidRPr="008F034E">
              <w:t xml:space="preserve">” before an </w:t>
            </w:r>
            <w:r w:rsidRPr="008F034E">
              <w:rPr>
                <w:rFonts w:ascii="Consolas" w:hAnsi="Consolas"/>
              </w:rPr>
              <w:t>‘ip route’</w:t>
            </w:r>
            <w:r w:rsidRPr="008F034E">
              <w:t xml:space="preserve"> command deletes a route table entry. </w:t>
            </w:r>
          </w:p>
        </w:tc>
      </w:tr>
    </w:tbl>
    <w:p w14:paraId="75DBE08A" w14:textId="77777777" w:rsidR="008F034E" w:rsidRPr="008F034E" w:rsidRDefault="008F034E" w:rsidP="00BA5FB0">
      <w:pPr>
        <w:spacing w:before="120" w:after="120" w:line="240" w:lineRule="auto"/>
      </w:pPr>
      <w:r w:rsidRPr="008F034E">
        <w:t>Now you are ready to configure the routing tables at Router1.</w:t>
      </w:r>
    </w:p>
    <w:p w14:paraId="0F41F743" w14:textId="77777777" w:rsidR="008F034E" w:rsidRPr="008F034E" w:rsidRDefault="008F034E" w:rsidP="00BA5FB0">
      <w:pPr>
        <w:numPr>
          <w:ilvl w:val="0"/>
          <w:numId w:val="22"/>
        </w:numPr>
        <w:tabs>
          <w:tab w:val="clear" w:pos="2520"/>
          <w:tab w:val="clear" w:pos="2880"/>
        </w:tabs>
        <w:spacing w:before="120" w:after="120" w:line="240" w:lineRule="auto"/>
      </w:pPr>
      <w:r w:rsidRPr="008F034E">
        <w:t xml:space="preserve">On </w:t>
      </w:r>
      <w:r w:rsidRPr="007D3335">
        <w:rPr>
          <w:i/>
          <w:iCs/>
        </w:rPr>
        <w:t>Router1</w:t>
      </w:r>
      <w:r w:rsidRPr="008F034E">
        <w:t xml:space="preserve">, display the content of the routing table with </w:t>
      </w:r>
      <w:r w:rsidRPr="008F034E">
        <w:rPr>
          <w:rFonts w:ascii="Consolas" w:hAnsi="Consolas"/>
        </w:rPr>
        <w:t>show ip route</w:t>
      </w:r>
      <w:r w:rsidRPr="008F034E">
        <w:rPr>
          <w:i/>
          <w:snapToGrid w:val="0"/>
        </w:rPr>
        <w:t>.</w:t>
      </w:r>
      <w:r w:rsidRPr="008F034E">
        <w:t xml:space="preserve">  Note the routing entries that are already present. </w:t>
      </w:r>
    </w:p>
    <w:p w14:paraId="70B772D2" w14:textId="77777777" w:rsidR="008F034E" w:rsidRPr="008F034E" w:rsidRDefault="008F034E" w:rsidP="00BA5FB0">
      <w:pPr>
        <w:spacing w:before="120" w:after="120" w:line="240" w:lineRule="auto"/>
        <w:ind w:left="360"/>
      </w:pPr>
      <w:r w:rsidRPr="008F034E">
        <w:lastRenderedPageBreak/>
        <w:t>As in Linux, whenever an IP address is configured for a network interface, a routing table entry for the directly connected network is added automatically.</w:t>
      </w:r>
    </w:p>
    <w:p w14:paraId="48BCC5F2" w14:textId="377D5ADC" w:rsidR="008F034E" w:rsidRPr="008F034E" w:rsidRDefault="008F034E" w:rsidP="00BA5FB0">
      <w:pPr>
        <w:numPr>
          <w:ilvl w:val="0"/>
          <w:numId w:val="22"/>
        </w:numPr>
        <w:tabs>
          <w:tab w:val="clear" w:pos="2520"/>
          <w:tab w:val="clear" w:pos="2880"/>
        </w:tabs>
        <w:spacing w:before="120" w:after="120" w:line="240" w:lineRule="auto"/>
      </w:pPr>
      <w:r w:rsidRPr="008F034E">
        <w:t xml:space="preserve">There are 3 subnets in Figure 3.1: 10.0.1.0/24, 10.0.2.0/24, and 10.0.3.0/24, and </w:t>
      </w:r>
      <w:r w:rsidRPr="007D3335">
        <w:rPr>
          <w:i/>
          <w:iCs/>
        </w:rPr>
        <w:t>Router1</w:t>
      </w:r>
      <w:r w:rsidRPr="008F034E">
        <w:t xml:space="preserve"> needs to have routing table entries for each subnet. Since </w:t>
      </w:r>
      <w:r w:rsidRPr="007D3335">
        <w:rPr>
          <w:i/>
          <w:iCs/>
        </w:rPr>
        <w:t>Router1</w:t>
      </w:r>
      <w:r w:rsidRPr="008F034E">
        <w:t xml:space="preserve"> already has table entries for 10.0.2.0/24 and 10.0.3.0/24, only the entry for 10.0.1.0/24 must be added. </w:t>
      </w:r>
      <w:r w:rsidR="00446BCB">
        <w:t>Likewise,</w:t>
      </w:r>
      <w:r w:rsidR="005B2866">
        <w:t xml:space="preserve"> </w:t>
      </w:r>
      <w:r w:rsidR="005B2866" w:rsidRPr="007D3335">
        <w:rPr>
          <w:i/>
          <w:iCs/>
        </w:rPr>
        <w:t>Router2</w:t>
      </w:r>
      <w:r w:rsidR="005B2866">
        <w:t xml:space="preserve"> has</w:t>
      </w:r>
      <w:r w:rsidR="00446BCB">
        <w:t xml:space="preserve"> table entries for 10.0.2.0/24 and 10.0.1.0/24, only the entry for 10.0.3.0/24 must be added.</w:t>
      </w:r>
    </w:p>
    <w:p w14:paraId="0D029EDF" w14:textId="2D79ED73" w:rsidR="008F034E" w:rsidRPr="008F034E" w:rsidRDefault="008F034E" w:rsidP="00BA5FB0">
      <w:pPr>
        <w:tabs>
          <w:tab w:val="clear" w:pos="2520"/>
          <w:tab w:val="clear" w:pos="2880"/>
        </w:tabs>
        <w:spacing w:before="120" w:after="120" w:line="240" w:lineRule="auto"/>
        <w:ind w:left="360"/>
      </w:pPr>
      <w:r w:rsidRPr="008F034E">
        <w:rPr>
          <w:rFonts w:cs="Calibri"/>
          <w:noProof/>
        </w:rPr>
        <w:drawing>
          <wp:anchor distT="0" distB="0" distL="114300" distR="114300" simplePos="0" relativeHeight="251669504" behindDoc="0" locked="0" layoutInCell="1" allowOverlap="1" wp14:anchorId="508C6388" wp14:editId="43C40061">
            <wp:simplePos x="0" y="0"/>
            <wp:positionH relativeFrom="column">
              <wp:posOffset>-577428</wp:posOffset>
            </wp:positionH>
            <wp:positionV relativeFrom="paragraph">
              <wp:posOffset>494238</wp:posOffset>
            </wp:positionV>
            <wp:extent cx="468000" cy="468000"/>
            <wp:effectExtent l="0" t="0" r="1905"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On </w:t>
      </w:r>
      <w:r w:rsidRPr="007D3335">
        <w:rPr>
          <w:i/>
          <w:iCs/>
        </w:rPr>
        <w:t>Router1</w:t>
      </w:r>
      <w:r w:rsidRPr="008F034E">
        <w:t xml:space="preserve">, add a routing table entry for network 10.0.1.0/24 with 10.0.2.2 as next hop router. Note that you must be in the global configuration mode. </w:t>
      </w:r>
      <w:r w:rsidR="00446BCB">
        <w:t xml:space="preserve">Repeat for </w:t>
      </w:r>
      <w:r w:rsidR="00446BCB" w:rsidRPr="007D3335">
        <w:rPr>
          <w:i/>
          <w:iCs/>
        </w:rPr>
        <w:t>Router2</w:t>
      </w:r>
      <w:r w:rsidR="00446BCB">
        <w:t xml:space="preserve"> adding network 10.0.3.0/24 with 10.0.2.1 as next hop router.</w:t>
      </w:r>
    </w:p>
    <w:p w14:paraId="38958F34" w14:textId="4627D523" w:rsidR="008F034E" w:rsidRPr="008F034E" w:rsidRDefault="008F034E" w:rsidP="00BA5FB0">
      <w:pPr>
        <w:numPr>
          <w:ilvl w:val="0"/>
          <w:numId w:val="22"/>
        </w:numPr>
        <w:tabs>
          <w:tab w:val="clear" w:pos="2520"/>
          <w:tab w:val="clear" w:pos="2880"/>
        </w:tabs>
        <w:spacing w:before="120" w:after="120" w:line="240" w:lineRule="auto"/>
      </w:pPr>
      <w:r w:rsidRPr="008F034E">
        <w:t xml:space="preserve">Return to the privileged EXEC mode. Display the routing table again with </w:t>
      </w:r>
      <w:r w:rsidRPr="008F034E">
        <w:rPr>
          <w:rFonts w:ascii="Consolas" w:hAnsi="Consolas"/>
        </w:rPr>
        <w:t>show ip route</w:t>
      </w:r>
      <w:r w:rsidRPr="008F034E">
        <w:rPr>
          <w:b/>
        </w:rPr>
        <w:t xml:space="preserve"> </w:t>
      </w:r>
      <w:r w:rsidRPr="008F034E">
        <w:t>and take a screenshot of the output</w:t>
      </w:r>
      <w:r w:rsidR="00E0126F">
        <w:t xml:space="preserve"> for each router</w:t>
      </w:r>
      <w:r w:rsidRPr="008F034E">
        <w:t>.</w:t>
      </w:r>
    </w:p>
    <w:p w14:paraId="0485C958" w14:textId="39971032" w:rsidR="00AC260B" w:rsidRDefault="008F034E" w:rsidP="00BA5FB0">
      <w:pPr>
        <w:spacing w:before="120" w:after="120" w:line="240" w:lineRule="auto"/>
        <w:ind w:left="360"/>
      </w:pPr>
      <w:r w:rsidRPr="008F034E">
        <w:t xml:space="preserve">After the configuration of </w:t>
      </w:r>
      <w:r w:rsidRPr="007D3335">
        <w:rPr>
          <w:i/>
          <w:iCs/>
        </w:rPr>
        <w:t>Router1</w:t>
      </w:r>
      <w:r w:rsidR="00E0126F">
        <w:t xml:space="preserve"> and </w:t>
      </w:r>
      <w:r w:rsidR="00E0126F" w:rsidRPr="007D3335">
        <w:rPr>
          <w:i/>
          <w:iCs/>
        </w:rPr>
        <w:t>Router2</w:t>
      </w:r>
      <w:r w:rsidR="00AC260B">
        <w:t xml:space="preserve"> we will have </w:t>
      </w:r>
      <w:r w:rsidR="00AC260B" w:rsidRPr="007D3335">
        <w:rPr>
          <w:i/>
          <w:iCs/>
        </w:rPr>
        <w:t>PC1</w:t>
      </w:r>
      <w:r w:rsidR="00AC260B">
        <w:t xml:space="preserve"> </w:t>
      </w:r>
      <w:r w:rsidR="00AC260B" w:rsidRPr="00711501">
        <w:rPr>
          <w:rFonts w:ascii="Consolas" w:hAnsi="Consolas" w:cs="Consolas"/>
        </w:rPr>
        <w:t>ping</w:t>
      </w:r>
      <w:r w:rsidR="00AC260B">
        <w:t xml:space="preserve"> </w:t>
      </w:r>
      <w:r w:rsidR="00AC260B" w:rsidRPr="007D3335">
        <w:rPr>
          <w:i/>
          <w:iCs/>
        </w:rPr>
        <w:t>PC3</w:t>
      </w:r>
      <w:r w:rsidR="00AC260B">
        <w:t xml:space="preserve"> and see what happens.</w:t>
      </w:r>
    </w:p>
    <w:p w14:paraId="4C3F609D" w14:textId="7854CA2F" w:rsidR="00170865" w:rsidRDefault="00AC260B" w:rsidP="00BA5FB0">
      <w:pPr>
        <w:pStyle w:val="ListParagraph"/>
        <w:numPr>
          <w:ilvl w:val="0"/>
          <w:numId w:val="22"/>
        </w:numPr>
        <w:spacing w:before="120" w:after="120" w:line="240" w:lineRule="auto"/>
        <w:contextualSpacing w:val="0"/>
      </w:pPr>
      <w:r>
        <w:t xml:space="preserve">Start Wireshark on </w:t>
      </w:r>
      <w:r w:rsidRPr="007D3335">
        <w:t xml:space="preserve">eth0 </w:t>
      </w:r>
      <w:r>
        <w:t xml:space="preserve">interface on </w:t>
      </w:r>
      <w:r w:rsidRPr="007D3335">
        <w:rPr>
          <w:i/>
          <w:iCs/>
        </w:rPr>
        <w:t>PC1</w:t>
      </w:r>
      <w:r>
        <w:t xml:space="preserve">. </w:t>
      </w:r>
    </w:p>
    <w:p w14:paraId="7B8F2A70" w14:textId="14011C29" w:rsidR="00170865" w:rsidRDefault="00170865" w:rsidP="002C2F2E">
      <w:pPr>
        <w:spacing w:before="120" w:after="120" w:line="240" w:lineRule="auto"/>
        <w:ind w:left="360"/>
      </w:pPr>
      <w:r w:rsidRPr="00170865">
        <w:rPr>
          <w:b/>
          <w:bCs/>
        </w:rPr>
        <w:t>Note</w:t>
      </w:r>
      <w:r>
        <w:t xml:space="preserve">: the following </w:t>
      </w:r>
      <w:r w:rsidRPr="00170865">
        <w:rPr>
          <w:i/>
          <w:iCs/>
        </w:rPr>
        <w:t>filter</w:t>
      </w:r>
      <w:r>
        <w:t xml:space="preserve"> in Wireshark will make reading the output much easier for any labs with </w:t>
      </w:r>
      <w:r w:rsidR="00D8123C">
        <w:t xml:space="preserve">the </w:t>
      </w:r>
      <w:r>
        <w:t>Cisco routers in the network configuration.</w:t>
      </w:r>
    </w:p>
    <w:p w14:paraId="6AB06EDE" w14:textId="07BA651D" w:rsidR="00170865" w:rsidRPr="002C2F2E" w:rsidRDefault="00170865" w:rsidP="002C2F2E">
      <w:pPr>
        <w:spacing w:before="120" w:after="120" w:line="240" w:lineRule="auto"/>
        <w:ind w:left="360"/>
      </w:pPr>
      <w:r w:rsidRPr="00EF13D4">
        <w:t>Open the add filter toolbar to add the expression “</w:t>
      </w:r>
      <w:r w:rsidRPr="00BA5FB0">
        <w:t>!(loop || cdp)</w:t>
      </w:r>
      <w:r w:rsidRPr="00170865">
        <w:rPr>
          <w:rFonts w:cs="Helvetica"/>
        </w:rPr>
        <w:t xml:space="preserve">” and </w:t>
      </w:r>
      <w:r>
        <w:rPr>
          <w:rFonts w:cs="Helvetica"/>
        </w:rPr>
        <w:t xml:space="preserve">give it a </w:t>
      </w:r>
      <w:r w:rsidRPr="00170865">
        <w:rPr>
          <w:rFonts w:cs="Helvetica"/>
        </w:rPr>
        <w:t xml:space="preserve">label </w:t>
      </w:r>
      <w:r w:rsidR="00D8123C">
        <w:rPr>
          <w:rFonts w:cs="Helvetica"/>
        </w:rPr>
        <w:t xml:space="preserve"> such as </w:t>
      </w:r>
      <w:r w:rsidRPr="00170865">
        <w:rPr>
          <w:rFonts w:cs="Helvetica"/>
        </w:rPr>
        <w:t>“No cisco data” or something</w:t>
      </w:r>
      <w:r w:rsidR="00D8123C">
        <w:rPr>
          <w:rFonts w:cs="Helvetica"/>
        </w:rPr>
        <w:t xml:space="preserve"> like that</w:t>
      </w:r>
      <w:r w:rsidRPr="00170865">
        <w:rPr>
          <w:rFonts w:cs="Helvetica"/>
        </w:rPr>
        <w:t>. Save the expression.</w:t>
      </w:r>
      <w:r w:rsidR="00D8123C">
        <w:rPr>
          <w:rFonts w:cs="Helvetica"/>
        </w:rPr>
        <w:t xml:space="preserve"> You can now invoke it every time you turn on Wireshark with routers in the configuration.</w:t>
      </w:r>
    </w:p>
    <w:p w14:paraId="6F1E8265" w14:textId="7F1C9CDA" w:rsidR="00170865" w:rsidRPr="00E23C29" w:rsidRDefault="00170865" w:rsidP="002C2F2E">
      <w:pPr>
        <w:pStyle w:val="BodyA"/>
        <w:ind w:left="360"/>
        <w:jc w:val="center"/>
      </w:pPr>
      <w:r>
        <w:rPr>
          <w:noProof/>
        </w:rPr>
        <w:drawing>
          <wp:inline distT="0" distB="0" distL="0" distR="0" wp14:anchorId="5FD56363" wp14:editId="1852C7B4">
            <wp:extent cx="5902634" cy="62865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63" t="10484" r="29424" b="76638"/>
                    <a:stretch/>
                  </pic:blipFill>
                  <pic:spPr bwMode="auto">
                    <a:xfrm>
                      <a:off x="0" y="0"/>
                      <a:ext cx="5908441" cy="629268"/>
                    </a:xfrm>
                    <a:prstGeom prst="rect">
                      <a:avLst/>
                    </a:prstGeom>
                    <a:ln>
                      <a:noFill/>
                    </a:ln>
                    <a:extLst>
                      <a:ext uri="{53640926-AAD7-44D8-BBD7-CCE9431645EC}">
                        <a14:shadowObscured xmlns:a14="http://schemas.microsoft.com/office/drawing/2010/main"/>
                      </a:ext>
                    </a:extLst>
                  </pic:spPr>
                </pic:pic>
              </a:graphicData>
            </a:graphic>
          </wp:inline>
        </w:drawing>
      </w:r>
    </w:p>
    <w:p w14:paraId="67DD573F" w14:textId="611BBA98" w:rsidR="00170865" w:rsidRDefault="00170865" w:rsidP="002C2F2E">
      <w:pPr>
        <w:spacing w:before="120" w:after="120" w:line="240" w:lineRule="auto"/>
        <w:ind w:left="360"/>
      </w:pPr>
      <w:r w:rsidRPr="002C2F2E">
        <w:rPr>
          <w:rFonts w:hAnsi="Helvetica" w:cs="Helvetica"/>
        </w:rPr>
        <w:t xml:space="preserve">This will filter out the </w:t>
      </w:r>
      <w:r w:rsidRPr="002C2F2E">
        <w:rPr>
          <w:rFonts w:hAnsi="Helvetica" w:cs="Helvetica"/>
        </w:rPr>
        <w:t>“</w:t>
      </w:r>
      <w:r w:rsidRPr="002C2F2E">
        <w:rPr>
          <w:rFonts w:hAnsi="Helvetica" w:cs="Helvetica"/>
        </w:rPr>
        <w:t>loop</w:t>
      </w:r>
      <w:r w:rsidRPr="002C2F2E">
        <w:rPr>
          <w:rFonts w:hAnsi="Helvetica" w:cs="Helvetica"/>
        </w:rPr>
        <w:t>”</w:t>
      </w:r>
      <w:r w:rsidRPr="002C2F2E">
        <w:rPr>
          <w:rFonts w:hAnsi="Helvetica" w:cs="Helvetica"/>
        </w:rPr>
        <w:t xml:space="preserve"> and </w:t>
      </w:r>
      <w:r w:rsidRPr="002C2F2E">
        <w:rPr>
          <w:rFonts w:hAnsi="Helvetica" w:cs="Helvetica"/>
        </w:rPr>
        <w:t>“</w:t>
      </w:r>
      <w:r w:rsidRPr="002C2F2E">
        <w:rPr>
          <w:rFonts w:hAnsi="Helvetica" w:cs="Helvetica"/>
        </w:rPr>
        <w:t>cdp</w:t>
      </w:r>
      <w:r w:rsidRPr="002C2F2E">
        <w:rPr>
          <w:rFonts w:hAnsi="Helvetica" w:cs="Helvetica"/>
        </w:rPr>
        <w:t>”</w:t>
      </w:r>
      <w:r w:rsidRPr="002C2F2E">
        <w:rPr>
          <w:rFonts w:hAnsi="Helvetica" w:cs="Helvetica"/>
        </w:rPr>
        <w:t xml:space="preserve"> packets that the Cisco routers send periodically and </w:t>
      </w:r>
      <w:r w:rsidR="00D8123C">
        <w:rPr>
          <w:rFonts w:hAnsi="Helvetica" w:cs="Helvetica"/>
        </w:rPr>
        <w:t xml:space="preserve">that  </w:t>
      </w:r>
      <w:r w:rsidRPr="002C2F2E">
        <w:rPr>
          <w:rFonts w:hAnsi="Helvetica" w:cs="Helvetica"/>
        </w:rPr>
        <w:t>can fill up your Wireshark capture data quickly. Anytime we use the Cisco routers in any of the labs be sure to</w:t>
      </w:r>
      <w:r w:rsidR="00D8123C">
        <w:rPr>
          <w:rFonts w:hAnsi="Helvetica" w:cs="Helvetica"/>
        </w:rPr>
        <w:t xml:space="preserve"> use</w:t>
      </w:r>
      <w:r w:rsidRPr="002C2F2E">
        <w:rPr>
          <w:rFonts w:hAnsi="Helvetica" w:cs="Helvetica"/>
        </w:rPr>
        <w:t xml:space="preserve"> this </w:t>
      </w:r>
      <w:r w:rsidR="00D8123C">
        <w:rPr>
          <w:rFonts w:hAnsi="Helvetica" w:cs="Helvetica"/>
        </w:rPr>
        <w:t>filter for your</w:t>
      </w:r>
      <w:r w:rsidRPr="002C2F2E">
        <w:rPr>
          <w:rFonts w:hAnsi="Helvetica" w:cs="Helvetica"/>
        </w:rPr>
        <w:t xml:space="preserve"> Wireshar</w:t>
      </w:r>
      <w:r w:rsidR="00D8123C">
        <w:rPr>
          <w:rFonts w:hAnsi="Helvetica" w:cs="Helvetica"/>
        </w:rPr>
        <w:t>k captures.</w:t>
      </w:r>
    </w:p>
    <w:p w14:paraId="0181ED28" w14:textId="61DF9968" w:rsidR="00AC260B" w:rsidRDefault="00170865" w:rsidP="00BA5FB0">
      <w:pPr>
        <w:pStyle w:val="ListParagraph"/>
        <w:numPr>
          <w:ilvl w:val="0"/>
          <w:numId w:val="22"/>
        </w:numPr>
        <w:spacing w:before="120" w:after="120" w:line="240" w:lineRule="auto"/>
        <w:contextualSpacing w:val="0"/>
      </w:pPr>
      <w:r>
        <w:rPr>
          <w:rFonts w:ascii="Consolas" w:hAnsi="Consolas" w:cs="Consolas"/>
        </w:rPr>
        <w:t>P</w:t>
      </w:r>
      <w:r w:rsidR="00AC260B" w:rsidRPr="00711501">
        <w:rPr>
          <w:rFonts w:ascii="Consolas" w:hAnsi="Consolas" w:cs="Consolas"/>
        </w:rPr>
        <w:t>ing</w:t>
      </w:r>
      <w:r w:rsidR="00AC260B">
        <w:t xml:space="preserve"> </w:t>
      </w:r>
      <w:r w:rsidR="00AC260B" w:rsidRPr="007D3335">
        <w:rPr>
          <w:i/>
          <w:iCs/>
        </w:rPr>
        <w:t>PC3</w:t>
      </w:r>
      <w:r w:rsidR="00AC260B">
        <w:t>:</w:t>
      </w:r>
    </w:p>
    <w:p w14:paraId="492DA7FD" w14:textId="513C4D1A" w:rsidR="00AC260B" w:rsidRDefault="00AC260B" w:rsidP="00BA5FB0">
      <w:pPr>
        <w:spacing w:before="120" w:after="120" w:line="240" w:lineRule="auto"/>
        <w:ind w:left="360"/>
      </w:pPr>
      <w:r>
        <w:rPr>
          <w:rFonts w:ascii="Consolas" w:hAnsi="Consolas" w:cs="Courier New"/>
          <w:b/>
          <w:shd w:val="clear" w:color="auto" w:fill="F2F2F2"/>
        </w:rPr>
        <w:t>PC1$ p</w:t>
      </w:r>
      <w:r w:rsidRPr="003923F6">
        <w:rPr>
          <w:rFonts w:ascii="Consolas" w:hAnsi="Consolas" w:cs="Courier New"/>
          <w:b/>
          <w:shd w:val="clear" w:color="auto" w:fill="F2F2F2"/>
        </w:rPr>
        <w:t>ing -c3 10.0.3.33</w:t>
      </w:r>
    </w:p>
    <w:p w14:paraId="78A87ADD" w14:textId="11F0872C" w:rsidR="00BB167C" w:rsidRPr="008F034E" w:rsidRDefault="00AC260B" w:rsidP="00BA5FB0">
      <w:pPr>
        <w:spacing w:before="120" w:after="120" w:line="240" w:lineRule="auto"/>
      </w:pPr>
      <w:r>
        <w:t>From the Wiresh</w:t>
      </w:r>
      <w:r w:rsidR="007C6948">
        <w:t>a</w:t>
      </w:r>
      <w:r>
        <w:t xml:space="preserve">rk output you will observe that </w:t>
      </w:r>
      <w:r w:rsidR="008F034E" w:rsidRPr="007D3335">
        <w:rPr>
          <w:i/>
          <w:iCs/>
        </w:rPr>
        <w:t>PC1</w:t>
      </w:r>
      <w:r w:rsidR="008F034E" w:rsidRPr="008F034E">
        <w:t xml:space="preserve"> and </w:t>
      </w:r>
      <w:r w:rsidR="008F034E" w:rsidRPr="007D3335">
        <w:rPr>
          <w:i/>
          <w:iCs/>
        </w:rPr>
        <w:t>PC3</w:t>
      </w:r>
      <w:r w:rsidR="008F034E" w:rsidRPr="008F034E">
        <w:t xml:space="preserve"> can still not talk to each other. There </w:t>
      </w:r>
      <w:r w:rsidR="00E0126F">
        <w:t>is</w:t>
      </w:r>
      <w:r w:rsidR="008F034E" w:rsidRPr="008F034E">
        <w:t xml:space="preserve"> </w:t>
      </w:r>
      <w:r w:rsidR="00D212E7">
        <w:t>o</w:t>
      </w:r>
      <w:r w:rsidR="00E0126F">
        <w:t>ne</w:t>
      </w:r>
      <w:r w:rsidR="008F034E" w:rsidRPr="008F034E">
        <w:t xml:space="preserve"> piece missing: (1) the routing tables of all PCs must be configured</w:t>
      </w:r>
      <w:r w:rsidR="00A64D35">
        <w:t xml:space="preserve"> to include remote subnets</w:t>
      </w:r>
      <w:r w:rsidR="008F034E" w:rsidRPr="008F034E">
        <w:t>. This will be done in the next</w:t>
      </w:r>
      <w:r>
        <w:t xml:space="preserve"> exercise</w:t>
      </w:r>
      <w:r w:rsidR="008F034E" w:rsidRPr="008F034E">
        <w:t xml:space="preserve">. </w:t>
      </w:r>
    </w:p>
    <w:p w14:paraId="2742470A" w14:textId="77777777" w:rsidR="008F034E" w:rsidRPr="008F034E" w:rsidRDefault="008F034E" w:rsidP="00322697">
      <w:pPr>
        <w:pStyle w:val="LabTitle"/>
      </w:pPr>
      <w:r w:rsidRPr="008F034E">
        <w:drawing>
          <wp:anchor distT="0" distB="0" distL="114300" distR="114300" simplePos="0" relativeHeight="251667456" behindDoc="0" locked="0" layoutInCell="1" allowOverlap="1" wp14:anchorId="23BFFDA2" wp14:editId="1771E9C6">
            <wp:simplePos x="0" y="0"/>
            <wp:positionH relativeFrom="leftMargin">
              <wp:align>right</wp:align>
            </wp:positionH>
            <wp:positionV relativeFrom="paragraph">
              <wp:posOffset>2540</wp:posOffset>
            </wp:positionV>
            <wp:extent cx="466725" cy="381000"/>
            <wp:effectExtent l="0" t="0" r="952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4828C859" w14:textId="1E9B5D04" w:rsidR="008F034E" w:rsidRDefault="008F034E" w:rsidP="00D9799C">
      <w:pPr>
        <w:numPr>
          <w:ilvl w:val="0"/>
          <w:numId w:val="20"/>
        </w:numPr>
        <w:tabs>
          <w:tab w:val="clear" w:pos="2520"/>
          <w:tab w:val="clear" w:pos="2880"/>
        </w:tabs>
      </w:pPr>
      <w:r w:rsidRPr="008F034E">
        <w:t>Include the routing table saved in Step 3. Explain the fields of the routing table entries of the Cisco router. Explain how the routing table has changed from Step 1 to Step 3.</w:t>
      </w:r>
    </w:p>
    <w:p w14:paraId="2B95F1BC" w14:textId="603B99F9" w:rsidR="00A64D35" w:rsidRDefault="00AC260B" w:rsidP="00BA5FB0">
      <w:pPr>
        <w:numPr>
          <w:ilvl w:val="0"/>
          <w:numId w:val="20"/>
        </w:numPr>
        <w:tabs>
          <w:tab w:val="clear" w:pos="2520"/>
          <w:tab w:val="clear" w:pos="2880"/>
        </w:tabs>
      </w:pPr>
      <w:r>
        <w:t xml:space="preserve">What reason is given for the failed </w:t>
      </w:r>
      <w:r w:rsidRPr="008837DF">
        <w:rPr>
          <w:rFonts w:ascii="Consolas" w:hAnsi="Consolas" w:cs="Consolas"/>
        </w:rPr>
        <w:t>ping</w:t>
      </w:r>
      <w:r>
        <w:t xml:space="preserve"> on P</w:t>
      </w:r>
      <w:r w:rsidRPr="007D3335">
        <w:rPr>
          <w:i/>
          <w:iCs/>
        </w:rPr>
        <w:t>C1’s</w:t>
      </w:r>
      <w:r>
        <w:t xml:space="preserve"> console? Can you explain?</w:t>
      </w:r>
    </w:p>
    <w:p w14:paraId="388DAB73" w14:textId="77777777" w:rsidR="00A64D35" w:rsidRPr="008F034E" w:rsidRDefault="00A64D35" w:rsidP="00A64D35">
      <w:pPr>
        <w:pStyle w:val="Heading2"/>
      </w:pPr>
      <w:bookmarkStart w:id="42" w:name="_Toc61874416"/>
      <w:r w:rsidRPr="008F034E">
        <w:lastRenderedPageBreak/>
        <w:t>Part 3.  Configuring a Linux PC</w:t>
      </w:r>
      <w:r>
        <w:t xml:space="preserve"> for a multi segment network</w:t>
      </w:r>
      <w:bookmarkEnd w:id="42"/>
    </w:p>
    <w:p w14:paraId="67EE35AA" w14:textId="4C62A49D" w:rsidR="00A64D35" w:rsidRDefault="00A64D35" w:rsidP="00BA5FB0">
      <w:pPr>
        <w:tabs>
          <w:tab w:val="clear" w:pos="2520"/>
          <w:tab w:val="clear" w:pos="2880"/>
        </w:tabs>
        <w:spacing w:before="120" w:after="120" w:line="240" w:lineRule="auto"/>
      </w:pPr>
      <w:r w:rsidRPr="00D212E7">
        <w:t xml:space="preserve">Enabling PCs and Cisco routers to perform IPv4 forwarding is not sufficient to solve the problem of failing </w:t>
      </w:r>
      <w:r w:rsidRPr="00711501">
        <w:rPr>
          <w:rFonts w:ascii="Consolas" w:hAnsi="Consolas" w:cs="Consolas"/>
        </w:rPr>
        <w:t>pings</w:t>
      </w:r>
      <w:r w:rsidRPr="00D212E7">
        <w:t xml:space="preserve">. The reason is that the PCs need to know how to reach other subnets. </w:t>
      </w:r>
    </w:p>
    <w:p w14:paraId="53A1EC57" w14:textId="1BAF772E" w:rsidR="00D212E7" w:rsidRPr="00D212E7" w:rsidRDefault="00D212E7" w:rsidP="00BA5FB0">
      <w:pPr>
        <w:pStyle w:val="Heading3"/>
      </w:pPr>
      <w:bookmarkStart w:id="43" w:name="_Toc61874417"/>
      <w:r w:rsidRPr="00D212E7">
        <w:t xml:space="preserve">Exercise </w:t>
      </w:r>
      <w:r w:rsidR="00A64D35">
        <w:t>3</w:t>
      </w:r>
      <w:r w:rsidRPr="00D212E7">
        <w:t>-</w:t>
      </w:r>
      <w:r w:rsidR="00A64D35">
        <w:t>a</w:t>
      </w:r>
      <w:r w:rsidRPr="00D212E7">
        <w:t>. Setting static routing table entries for a Linux PC</w:t>
      </w:r>
      <w:bookmarkEnd w:id="43"/>
    </w:p>
    <w:p w14:paraId="159B3E52" w14:textId="12D89BFE" w:rsidR="00D212E7" w:rsidRPr="00D212E7" w:rsidRDefault="00D212E7" w:rsidP="00BA5FB0">
      <w:pPr>
        <w:tabs>
          <w:tab w:val="clear" w:pos="2520"/>
          <w:tab w:val="clear" w:pos="2880"/>
        </w:tabs>
        <w:spacing w:before="120" w:after="120" w:line="240" w:lineRule="auto"/>
      </w:pPr>
      <w:r w:rsidRPr="00D212E7">
        <w:t>The next step is to set up the routing tables of the Linux PCs</w:t>
      </w:r>
      <w:r>
        <w:t xml:space="preserve">, </w:t>
      </w:r>
      <w:r w:rsidRPr="00D212E7">
        <w:rPr>
          <w:i/>
        </w:rPr>
        <w:t>PC1</w:t>
      </w:r>
      <w:r w:rsidRPr="00D212E7">
        <w:t xml:space="preserve"> and </w:t>
      </w:r>
      <w:r w:rsidRPr="00D212E7">
        <w:rPr>
          <w:i/>
        </w:rPr>
        <w:t>PC3</w:t>
      </w:r>
      <w:r>
        <w:t xml:space="preserve">. </w:t>
      </w:r>
      <w:r w:rsidRPr="00D212E7">
        <w:t xml:space="preserve">The routing tables need to be set so that they conform to the network topology shown in Figure 3.1 and Table 3.1. The routes will be configured manually, which is also referred to as </w:t>
      </w:r>
      <w:r w:rsidRPr="00D212E7">
        <w:rPr>
          <w:i/>
          <w:iCs/>
        </w:rPr>
        <w:t>static routing</w:t>
      </w:r>
      <w:r w:rsidRPr="00D212E7">
        <w:t>.</w:t>
      </w:r>
    </w:p>
    <w:p w14:paraId="7FB28B6E" w14:textId="5109D96D" w:rsidR="00D212E7" w:rsidRDefault="00D212E7" w:rsidP="00D212E7">
      <w:pPr>
        <w:tabs>
          <w:tab w:val="clear" w:pos="2520"/>
          <w:tab w:val="clear" w:pos="2880"/>
        </w:tabs>
        <w:spacing w:before="120" w:after="120" w:line="240" w:lineRule="auto"/>
        <w:rPr>
          <w:iCs/>
        </w:rPr>
      </w:pPr>
      <w:r w:rsidRPr="00D212E7">
        <w:t xml:space="preserve">Configuring static routes in Linux is done with the command </w:t>
      </w:r>
      <w:r w:rsidRPr="00C51DC5">
        <w:rPr>
          <w:rFonts w:ascii="Consolas" w:hAnsi="Consolas"/>
        </w:rPr>
        <w:t>ip route</w:t>
      </w:r>
      <w:r w:rsidRPr="00D212E7">
        <w:t xml:space="preserve">, which has numerous options for viewing, adding, </w:t>
      </w:r>
      <w:r w:rsidR="009B7076" w:rsidRPr="00D212E7">
        <w:t>deleting,</w:t>
      </w:r>
      <w:r w:rsidRPr="00D212E7">
        <w:t xml:space="preserve"> or modifying routing entries. The various uses of </w:t>
      </w:r>
      <w:r w:rsidR="000C289A">
        <w:t xml:space="preserve">the </w:t>
      </w:r>
      <w:r w:rsidRPr="00C51DC5">
        <w:rPr>
          <w:rFonts w:ascii="Consolas" w:hAnsi="Consolas"/>
        </w:rPr>
        <w:t>ip route</w:t>
      </w:r>
      <w:r w:rsidRPr="00D212E7">
        <w:t xml:space="preserve"> command are summarized below. </w:t>
      </w:r>
      <w:r w:rsidR="00785FF3">
        <w:t xml:space="preserve">The </w:t>
      </w:r>
      <w:r w:rsidRPr="00C51DC5">
        <w:rPr>
          <w:rFonts w:ascii="Consolas" w:hAnsi="Consolas"/>
        </w:rPr>
        <w:t>ip route</w:t>
      </w:r>
      <w:r w:rsidRPr="00D212E7">
        <w:rPr>
          <w:iCs/>
        </w:rPr>
        <w:t xml:space="preserve"> command can be used for both IPv4 and IPv6 routes. </w:t>
      </w:r>
    </w:p>
    <w:p w14:paraId="17F5D4A1" w14:textId="77777777" w:rsidR="00761D1F" w:rsidRPr="00D212E7" w:rsidRDefault="00761D1F" w:rsidP="00BA5FB0">
      <w:pPr>
        <w:tabs>
          <w:tab w:val="clear" w:pos="2520"/>
          <w:tab w:val="clear" w:pos="2880"/>
        </w:tabs>
        <w:spacing w:before="120" w:after="120" w:line="240" w:lineRule="auto"/>
        <w:rPr>
          <w:iCs/>
        </w:rPr>
      </w:pPr>
    </w:p>
    <w:tbl>
      <w:tblPr>
        <w:tblStyle w:val="TableGrid5"/>
        <w:tblW w:w="9360" w:type="dxa"/>
        <w:jc w:val="right"/>
        <w:tblLook w:val="04A0" w:firstRow="1" w:lastRow="0" w:firstColumn="1" w:lastColumn="0" w:noHBand="0" w:noVBand="1"/>
      </w:tblPr>
      <w:tblGrid>
        <w:gridCol w:w="9360"/>
      </w:tblGrid>
      <w:tr w:rsidR="00D212E7" w:rsidRPr="00D212E7" w14:paraId="223CF9D1" w14:textId="77777777" w:rsidTr="005D4276">
        <w:trPr>
          <w:cantSplit/>
          <w:jc w:val="right"/>
        </w:trPr>
        <w:tc>
          <w:tcPr>
            <w:tcW w:w="9360" w:type="dxa"/>
            <w:tcBorders>
              <w:top w:val="nil"/>
              <w:left w:val="nil"/>
              <w:bottom w:val="nil"/>
              <w:right w:val="nil"/>
            </w:tcBorders>
            <w:shd w:val="clear" w:color="auto" w:fill="DEEAF6" w:themeFill="accent1" w:themeFillTint="33"/>
          </w:tcPr>
          <w:p w14:paraId="13C3F1FA" w14:textId="459B2FD9" w:rsidR="00D212E7" w:rsidRPr="00BA5FB0" w:rsidRDefault="00D212E7" w:rsidP="00D212E7">
            <w:pPr>
              <w:tabs>
                <w:tab w:val="clear" w:pos="2520"/>
                <w:tab w:val="clear" w:pos="2880"/>
              </w:tabs>
              <w:spacing w:after="160" w:line="259" w:lineRule="auto"/>
              <w:rPr>
                <w:b/>
                <w:bCs/>
                <w:u w:val="single"/>
              </w:rPr>
            </w:pPr>
            <w:r w:rsidRPr="00D212E7">
              <w:rPr>
                <w:b/>
                <w:bCs/>
                <w:u w:val="single"/>
              </w:rPr>
              <w:t>Defining Static Routes in Linux</w:t>
            </w:r>
          </w:p>
          <w:p w14:paraId="5F26D232" w14:textId="1C32FA62" w:rsidR="00D212E7" w:rsidRPr="00D212E7" w:rsidRDefault="00D212E7" w:rsidP="00D212E7">
            <w:pPr>
              <w:tabs>
                <w:tab w:val="clear" w:pos="2520"/>
                <w:tab w:val="clear" w:pos="2880"/>
              </w:tabs>
              <w:spacing w:after="160" w:line="259" w:lineRule="auto"/>
              <w:rPr>
                <w:b/>
              </w:rPr>
            </w:pPr>
            <w:r w:rsidRPr="00D212E7">
              <w:rPr>
                <w:b/>
              </w:rPr>
              <w:t xml:space="preserve">sudo ip route add </w:t>
            </w:r>
            <w:r w:rsidRPr="00D212E7">
              <w:rPr>
                <w:b/>
                <w:i/>
                <w:iCs/>
              </w:rPr>
              <w:t>10.0.2.0/24</w:t>
            </w:r>
            <w:r w:rsidRPr="00D212E7">
              <w:rPr>
                <w:b/>
              </w:rPr>
              <w:t xml:space="preserve"> via </w:t>
            </w:r>
            <w:r w:rsidRPr="00D212E7">
              <w:rPr>
                <w:b/>
                <w:i/>
                <w:iCs/>
              </w:rPr>
              <w:t>10.0.1.</w:t>
            </w:r>
            <w:r w:rsidR="00106625">
              <w:rPr>
                <w:b/>
                <w:i/>
                <w:iCs/>
              </w:rPr>
              <w:t>2</w:t>
            </w:r>
          </w:p>
          <w:p w14:paraId="0300124C" w14:textId="53BCD5DF" w:rsidR="00D212E7" w:rsidRPr="00D212E7" w:rsidRDefault="00D212E7" w:rsidP="00D212E7">
            <w:pPr>
              <w:tabs>
                <w:tab w:val="clear" w:pos="2520"/>
                <w:tab w:val="clear" w:pos="2880"/>
              </w:tabs>
              <w:spacing w:after="160" w:line="259" w:lineRule="auto"/>
            </w:pPr>
            <w:r w:rsidRPr="00D212E7">
              <w:t xml:space="preserve">Adds a routing table entry for the subnet 10.0.2.0/24 with next hop 10.0.1.2. IP packets with a destination address in this subnet will be forwarded to IP address 10.0.1.2. The next hop is an IP router that must be on the same subnet as the system where the routing table entry is added. </w:t>
            </w:r>
          </w:p>
          <w:p w14:paraId="34CAA8E1" w14:textId="707DE0FD" w:rsidR="00D212E7" w:rsidRPr="00D212E7" w:rsidRDefault="00D212E7" w:rsidP="00D212E7">
            <w:pPr>
              <w:tabs>
                <w:tab w:val="clear" w:pos="2520"/>
                <w:tab w:val="clear" w:pos="2880"/>
              </w:tabs>
              <w:spacing w:after="160" w:line="259" w:lineRule="auto"/>
              <w:rPr>
                <w:b/>
              </w:rPr>
            </w:pPr>
            <w:r w:rsidRPr="00D212E7">
              <w:rPr>
                <w:b/>
              </w:rPr>
              <w:t xml:space="preserve">sudo ip route add default via </w:t>
            </w:r>
            <w:r w:rsidRPr="00D212E7">
              <w:rPr>
                <w:b/>
                <w:i/>
                <w:iCs/>
              </w:rPr>
              <w:t>10.0.1.</w:t>
            </w:r>
            <w:r w:rsidR="00106625">
              <w:rPr>
                <w:b/>
                <w:i/>
                <w:iCs/>
              </w:rPr>
              <w:t>2</w:t>
            </w:r>
          </w:p>
          <w:p w14:paraId="4BDF60C7" w14:textId="6ADA7F37" w:rsidR="00D212E7" w:rsidRPr="00D212E7" w:rsidRDefault="00D212E7" w:rsidP="00D212E7">
            <w:pPr>
              <w:tabs>
                <w:tab w:val="clear" w:pos="2520"/>
                <w:tab w:val="clear" w:pos="2880"/>
              </w:tabs>
              <w:spacing w:after="160" w:line="259" w:lineRule="auto"/>
            </w:pPr>
            <w:r w:rsidRPr="00D212E7">
              <w:t>Adds the router with IP address 10.0.1.</w:t>
            </w:r>
            <w:r w:rsidR="00106625">
              <w:t>2</w:t>
            </w:r>
            <w:r w:rsidRPr="00D212E7">
              <w:t xml:space="preserve"> as default gateway. This means that, if there is no other match in the routing table for an IP destination address, the IP packet will be forwarded to the default gateway.</w:t>
            </w:r>
          </w:p>
          <w:p w14:paraId="53909E6A"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w:t>
            </w:r>
            <w:r w:rsidRPr="00D212E7">
              <w:rPr>
                <w:b/>
                <w:i/>
                <w:iCs/>
              </w:rPr>
              <w:t>10.0.2.0/24</w:t>
            </w:r>
            <w:r w:rsidRPr="00D212E7">
              <w:rPr>
                <w:b/>
              </w:rPr>
              <w:t xml:space="preserve"> </w:t>
            </w:r>
          </w:p>
          <w:p w14:paraId="6E1A2677"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default </w:t>
            </w:r>
          </w:p>
          <w:p w14:paraId="7C429AE3" w14:textId="77777777" w:rsidR="00D212E7" w:rsidRPr="00D212E7" w:rsidRDefault="00D212E7" w:rsidP="00D212E7">
            <w:pPr>
              <w:tabs>
                <w:tab w:val="clear" w:pos="2520"/>
                <w:tab w:val="clear" w:pos="2880"/>
              </w:tabs>
              <w:spacing w:after="160" w:line="259" w:lineRule="auto"/>
            </w:pPr>
            <w:r w:rsidRPr="00D212E7">
              <w:t xml:space="preserve">The commands delete an entry from the routing table. </w:t>
            </w:r>
          </w:p>
        </w:tc>
      </w:tr>
    </w:tbl>
    <w:p w14:paraId="18488A70" w14:textId="77777777" w:rsidR="00D212E7" w:rsidRPr="00D212E7" w:rsidRDefault="00D212E7" w:rsidP="00D212E7">
      <w:pPr>
        <w:tabs>
          <w:tab w:val="clear" w:pos="2520"/>
          <w:tab w:val="clear" w:pos="2880"/>
        </w:tabs>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D212E7" w:rsidRPr="00D212E7" w14:paraId="70DC9814" w14:textId="77777777" w:rsidTr="005D4276">
        <w:trPr>
          <w:jc w:val="right"/>
        </w:trPr>
        <w:tc>
          <w:tcPr>
            <w:tcW w:w="864" w:type="dxa"/>
            <w:tcBorders>
              <w:top w:val="nil"/>
              <w:left w:val="double" w:sz="4" w:space="0" w:color="5B9BD5" w:themeColor="accent1"/>
              <w:bottom w:val="nil"/>
              <w:right w:val="nil"/>
            </w:tcBorders>
            <w:shd w:val="clear" w:color="auto" w:fill="DEEAF6" w:themeFill="accent1" w:themeFillTint="33"/>
          </w:tcPr>
          <w:p w14:paraId="31F3B76A" w14:textId="77777777" w:rsidR="00D212E7" w:rsidRPr="00D212E7" w:rsidRDefault="00D212E7" w:rsidP="00D212E7">
            <w:pPr>
              <w:tabs>
                <w:tab w:val="clear" w:pos="2520"/>
                <w:tab w:val="clear" w:pos="2880"/>
              </w:tabs>
              <w:spacing w:after="160" w:line="259" w:lineRule="auto"/>
              <w:rPr>
                <w:bCs/>
              </w:rPr>
            </w:pPr>
            <w:r w:rsidRPr="00D212E7">
              <w:rPr>
                <w:bCs/>
                <w:noProof/>
              </w:rPr>
              <w:drawing>
                <wp:anchor distT="0" distB="0" distL="114300" distR="114300" simplePos="0" relativeHeight="251716608" behindDoc="0" locked="0" layoutInCell="1" allowOverlap="1" wp14:anchorId="47F87F6F" wp14:editId="233D9979">
                  <wp:simplePos x="0" y="0"/>
                  <wp:positionH relativeFrom="margin">
                    <wp:posOffset>76200</wp:posOffset>
                  </wp:positionH>
                  <wp:positionV relativeFrom="paragraph">
                    <wp:posOffset>-455295</wp:posOffset>
                  </wp:positionV>
                  <wp:extent cx="304800" cy="304800"/>
                  <wp:effectExtent l="0" t="0" r="0" b="0"/>
                  <wp:wrapTopAndBottom/>
                  <wp:docPr id="61" name="Picture 6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DD03758" w14:textId="77777777" w:rsidR="00D212E7" w:rsidRPr="00D212E7" w:rsidRDefault="00D212E7" w:rsidP="00D212E7">
            <w:pPr>
              <w:tabs>
                <w:tab w:val="clear" w:pos="2520"/>
                <w:tab w:val="clear" w:pos="2880"/>
              </w:tabs>
              <w:spacing w:after="160" w:line="259" w:lineRule="auto"/>
            </w:pPr>
            <w:r w:rsidRPr="00D212E7">
              <w:rPr>
                <w:b/>
                <w:bCs/>
              </w:rPr>
              <w:t>Deleting all static routing table entries</w:t>
            </w:r>
            <w:r w:rsidRPr="00D212E7">
              <w:rPr>
                <w:bCs/>
              </w:rPr>
              <w:t xml:space="preserve"> </w:t>
            </w:r>
            <w:r w:rsidRPr="00D212E7">
              <w:rPr>
                <w:bCs/>
              </w:rPr>
              <w:br/>
            </w:r>
            <w:r w:rsidRPr="00D212E7">
              <w:t xml:space="preserve">Another way to delete all static routing entries in the routing table associated with an interface is to bring down that interface, and then bring it up. </w:t>
            </w:r>
          </w:p>
          <w:p w14:paraId="67E82300" w14:textId="77777777" w:rsidR="00D212E7" w:rsidRPr="00D212E7" w:rsidRDefault="00D212E7" w:rsidP="00D212E7">
            <w:pPr>
              <w:tabs>
                <w:tab w:val="clear" w:pos="2520"/>
                <w:tab w:val="clear" w:pos="2880"/>
              </w:tabs>
              <w:spacing w:after="160" w:line="259" w:lineRule="auto"/>
            </w:pPr>
            <w:r w:rsidRPr="00D212E7">
              <w:rPr>
                <w:b/>
              </w:rPr>
              <w:t>sudo ip link set dev eth0 down</w:t>
            </w:r>
            <w:r w:rsidRPr="00D212E7">
              <w:br/>
            </w:r>
            <w:r w:rsidRPr="00D212E7">
              <w:rPr>
                <w:b/>
              </w:rPr>
              <w:t>sudo ip link set dev eth0 up</w:t>
            </w:r>
          </w:p>
          <w:p w14:paraId="4F93B6E7" w14:textId="77777777" w:rsidR="00D212E7" w:rsidRPr="00D212E7" w:rsidRDefault="00D212E7" w:rsidP="00D212E7">
            <w:pPr>
              <w:tabs>
                <w:tab w:val="clear" w:pos="2520"/>
                <w:tab w:val="clear" w:pos="2880"/>
              </w:tabs>
              <w:spacing w:after="160" w:line="259" w:lineRule="auto"/>
            </w:pPr>
            <w:r w:rsidRPr="00D212E7">
              <w:t xml:space="preserve">With these commands, the routing table entries for the configured IP addresses will remain. </w:t>
            </w:r>
          </w:p>
        </w:tc>
      </w:tr>
    </w:tbl>
    <w:p w14:paraId="6951E60E" w14:textId="77777777" w:rsidR="00761D1F" w:rsidRDefault="00761D1F" w:rsidP="00761D1F">
      <w:pPr>
        <w:tabs>
          <w:tab w:val="clear" w:pos="2520"/>
          <w:tab w:val="clear" w:pos="2880"/>
        </w:tabs>
        <w:spacing w:before="120" w:after="120" w:line="240" w:lineRule="auto"/>
      </w:pPr>
    </w:p>
    <w:p w14:paraId="6BEA7BA5" w14:textId="77777777" w:rsidR="00761D1F" w:rsidRDefault="00761D1F" w:rsidP="00761D1F">
      <w:pPr>
        <w:tabs>
          <w:tab w:val="clear" w:pos="2520"/>
          <w:tab w:val="clear" w:pos="2880"/>
        </w:tabs>
        <w:spacing w:before="120" w:after="120" w:line="240" w:lineRule="auto"/>
      </w:pPr>
    </w:p>
    <w:p w14:paraId="2DDB2EE2" w14:textId="05F39010" w:rsidR="00D212E7" w:rsidRPr="00D212E7" w:rsidRDefault="00D212E7" w:rsidP="00BA5FB0">
      <w:pPr>
        <w:tabs>
          <w:tab w:val="clear" w:pos="2520"/>
          <w:tab w:val="clear" w:pos="2880"/>
        </w:tabs>
        <w:spacing w:before="120" w:after="120" w:line="240" w:lineRule="auto"/>
      </w:pPr>
      <w:r w:rsidRPr="00D212E7">
        <w:lastRenderedPageBreak/>
        <w:t xml:space="preserve">The following steps ask you to configure the routing tables of </w:t>
      </w:r>
      <w:r w:rsidRPr="00D212E7">
        <w:rPr>
          <w:i/>
        </w:rPr>
        <w:t>PC1</w:t>
      </w:r>
      <w:r w:rsidR="00AC260B">
        <w:t xml:space="preserve"> </w:t>
      </w:r>
      <w:r w:rsidRPr="00D212E7">
        <w:t xml:space="preserve">and </w:t>
      </w:r>
      <w:r w:rsidRPr="00D212E7">
        <w:rPr>
          <w:i/>
        </w:rPr>
        <w:t>PC3</w:t>
      </w:r>
      <w:r w:rsidRPr="00D212E7">
        <w:t xml:space="preserve">. </w:t>
      </w:r>
    </w:p>
    <w:p w14:paraId="4CA24E8C" w14:textId="61EE9BB4" w:rsidR="00D212E7" w:rsidRPr="00D212E7" w:rsidRDefault="00357E39" w:rsidP="00BA5FB0">
      <w:pPr>
        <w:numPr>
          <w:ilvl w:val="0"/>
          <w:numId w:val="17"/>
        </w:numPr>
        <w:tabs>
          <w:tab w:val="clear" w:pos="2520"/>
          <w:tab w:val="clear" w:pos="2880"/>
        </w:tabs>
        <w:spacing w:before="120" w:after="120" w:line="240" w:lineRule="auto"/>
      </w:pPr>
      <w:r w:rsidRPr="00D212E7">
        <w:rPr>
          <w:noProof/>
        </w:rPr>
        <w:drawing>
          <wp:anchor distT="0" distB="0" distL="114300" distR="114300" simplePos="0" relativeHeight="251717632" behindDoc="0" locked="0" layoutInCell="1" allowOverlap="1" wp14:anchorId="0D3569C3" wp14:editId="790EC65C">
            <wp:simplePos x="0" y="0"/>
            <wp:positionH relativeFrom="column">
              <wp:posOffset>-688975</wp:posOffset>
            </wp:positionH>
            <wp:positionV relativeFrom="paragraph">
              <wp:posOffset>407670</wp:posOffset>
            </wp:positionV>
            <wp:extent cx="466090" cy="462915"/>
            <wp:effectExtent l="0" t="0" r="3810" b="0"/>
            <wp:wrapNone/>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90" cy="46291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Configure a default route on </w:t>
      </w:r>
      <w:r w:rsidR="00D212E7" w:rsidRPr="00D212E7">
        <w:rPr>
          <w:i/>
        </w:rPr>
        <w:t>PC1</w:t>
      </w:r>
      <w:r w:rsidR="00D212E7" w:rsidRPr="00D212E7">
        <w:t xml:space="preserve"> </w:t>
      </w:r>
      <w:r w:rsidR="0055144E">
        <w:t xml:space="preserve">via </w:t>
      </w:r>
      <w:r w:rsidR="0055144E" w:rsidRPr="00BA5FB0">
        <w:rPr>
          <w:i/>
          <w:iCs/>
        </w:rPr>
        <w:t>Router2</w:t>
      </w:r>
      <w:r w:rsidR="0055144E">
        <w:t xml:space="preserve"> </w:t>
      </w:r>
      <w:r w:rsidR="00761D1F">
        <w:t xml:space="preserve">(interface </w:t>
      </w:r>
      <w:r w:rsidR="00AC1108">
        <w:t>Fast</w:t>
      </w:r>
      <w:r w:rsidR="0055144E">
        <w:t>Ethernet0</w:t>
      </w:r>
      <w:r w:rsidR="00AC1108">
        <w:t>/0</w:t>
      </w:r>
      <w:r w:rsidR="0055144E">
        <w:t xml:space="preserve"> on subnet 10.0.1.0</w:t>
      </w:r>
      <w:r w:rsidR="00761D1F">
        <w:t>)</w:t>
      </w:r>
      <w:r w:rsidR="0055144E">
        <w:t xml:space="preserve"> </w:t>
      </w:r>
      <w:r w:rsidR="00D212E7" w:rsidRPr="00D212E7">
        <w:t xml:space="preserve">with the configuration </w:t>
      </w:r>
      <w:r w:rsidR="009B7076" w:rsidRPr="00D212E7">
        <w:t>command</w:t>
      </w:r>
    </w:p>
    <w:p w14:paraId="1EB31CF0" w14:textId="0B5A62AD"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rPr>
        <w:t>sudo ip route add default via 10.0.</w:t>
      </w:r>
      <w:r>
        <w:rPr>
          <w:rFonts w:ascii="Consolas" w:hAnsi="Consolas" w:cs="Courier New"/>
          <w:b/>
          <w:shd w:val="clear" w:color="auto" w:fill="F2F2F2"/>
        </w:rPr>
        <w:t>1</w:t>
      </w:r>
      <w:r w:rsidRPr="00BA5FB0">
        <w:rPr>
          <w:rFonts w:ascii="Consolas" w:hAnsi="Consolas" w:cs="Courier New"/>
          <w:b/>
          <w:shd w:val="clear" w:color="auto" w:fill="F2F2F2"/>
        </w:rPr>
        <w:t>.</w:t>
      </w:r>
      <w:r w:rsidR="00106625">
        <w:rPr>
          <w:rFonts w:ascii="Consolas" w:hAnsi="Consolas" w:cs="Courier New"/>
          <w:b/>
          <w:shd w:val="clear" w:color="auto" w:fill="F2F2F2"/>
        </w:rPr>
        <w:t>2</w:t>
      </w:r>
    </w:p>
    <w:p w14:paraId="2B177BE9" w14:textId="758F6C00" w:rsidR="00D212E7" w:rsidRPr="00914163" w:rsidRDefault="00357E39" w:rsidP="00BA5FB0">
      <w:pPr>
        <w:pStyle w:val="ListParagraph"/>
        <w:numPr>
          <w:ilvl w:val="0"/>
          <w:numId w:val="17"/>
        </w:numPr>
        <w:tabs>
          <w:tab w:val="clear" w:pos="2520"/>
          <w:tab w:val="clear" w:pos="2880"/>
        </w:tabs>
        <w:spacing w:before="120" w:after="120" w:line="240" w:lineRule="auto"/>
        <w:contextualSpacing w:val="0"/>
        <w:rPr>
          <w:b/>
        </w:rPr>
      </w:pPr>
      <w:r w:rsidRPr="00D212E7">
        <w:rPr>
          <w:noProof/>
        </w:rPr>
        <w:drawing>
          <wp:anchor distT="0" distB="0" distL="114300" distR="114300" simplePos="0" relativeHeight="251719680" behindDoc="0" locked="0" layoutInCell="1" allowOverlap="1" wp14:anchorId="57B05802" wp14:editId="395795FD">
            <wp:simplePos x="0" y="0"/>
            <wp:positionH relativeFrom="column">
              <wp:posOffset>-680071</wp:posOffset>
            </wp:positionH>
            <wp:positionV relativeFrom="paragraph">
              <wp:posOffset>249091</wp:posOffset>
            </wp:positionV>
            <wp:extent cx="467995" cy="467995"/>
            <wp:effectExtent l="0" t="0" r="1905" b="1905"/>
            <wp:wrapNone/>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Display the routing table of </w:t>
      </w:r>
      <w:r w:rsidR="00D212E7" w:rsidRPr="002A7D4F">
        <w:rPr>
          <w:i/>
          <w:iCs/>
        </w:rPr>
        <w:t>PC1</w:t>
      </w:r>
      <w:r w:rsidR="00D212E7" w:rsidRPr="00D212E7">
        <w:t xml:space="preserve"> with </w:t>
      </w:r>
      <w:r w:rsidR="00D212E7" w:rsidRPr="00862D63">
        <w:rPr>
          <w:rFonts w:ascii="Consolas" w:hAnsi="Consolas" w:cs="Consolas"/>
        </w:rPr>
        <w:t>netstat</w:t>
      </w:r>
      <w:r w:rsidR="00862D63">
        <w:rPr>
          <w:rFonts w:ascii="Consolas" w:hAnsi="Consolas" w:cs="Consolas"/>
        </w:rPr>
        <w:t xml:space="preserve"> </w:t>
      </w:r>
      <w:r w:rsidR="00D212E7" w:rsidRPr="00862D63">
        <w:rPr>
          <w:rFonts w:ascii="Consolas" w:hAnsi="Consolas" w:cs="Consolas"/>
        </w:rPr>
        <w:t>-rn</w:t>
      </w:r>
      <w:r w:rsidR="00D212E7" w:rsidRPr="00D212E7">
        <w:t xml:space="preserve"> and take a screenshot of the routing table. </w:t>
      </w:r>
    </w:p>
    <w:p w14:paraId="3EF96459" w14:textId="30CC6CC1"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Retry the </w:t>
      </w:r>
      <w:r w:rsidRPr="00711501">
        <w:rPr>
          <w:rFonts w:ascii="Consolas" w:hAnsi="Consolas" w:cs="Consolas"/>
        </w:rPr>
        <w:t>ping</w:t>
      </w:r>
      <w:r w:rsidRPr="00D212E7">
        <w:t xml:space="preserve"> commands from Step 6 in Exercise 1. Observe the output of the </w:t>
      </w:r>
      <w:r w:rsidRPr="00711501">
        <w:rPr>
          <w:rFonts w:ascii="Consolas" w:hAnsi="Consolas" w:cs="Consolas"/>
        </w:rPr>
        <w:t>ping</w:t>
      </w:r>
      <w:r w:rsidRPr="00D212E7">
        <w:t xml:space="preserve"> command and the traffic that is captured by </w:t>
      </w:r>
      <w:r w:rsidRPr="009F6BEE">
        <w:rPr>
          <w:iCs/>
        </w:rPr>
        <w:t>Wireshark</w:t>
      </w:r>
      <w:r w:rsidRPr="00D212E7">
        <w:t xml:space="preserve">. Take a snapshot of the output at </w:t>
      </w:r>
      <w:r w:rsidRPr="00D212E7">
        <w:rPr>
          <w:i/>
        </w:rPr>
        <w:t>PC1</w:t>
      </w:r>
      <w:r w:rsidRPr="00D212E7">
        <w:t>.</w:t>
      </w:r>
    </w:p>
    <w:p w14:paraId="008B87D9" w14:textId="4FB87898" w:rsidR="00D212E7" w:rsidRP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now work. Which ones are they, and why do they now work?</w:t>
      </w:r>
    </w:p>
    <w:p w14:paraId="03E73753" w14:textId="7E2A965C" w:rsidR="00D212E7" w:rsidRP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still </w:t>
      </w:r>
      <w:r w:rsidR="0065627C">
        <w:t>fail</w:t>
      </w:r>
      <w:r w:rsidRPr="00D212E7">
        <w:t>. Which ones are they it, and why do they fail?</w:t>
      </w:r>
    </w:p>
    <w:p w14:paraId="58421410" w14:textId="77777777"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Start traffic capture with Wireshark for </w:t>
      </w:r>
    </w:p>
    <w:p w14:paraId="7A0895E3" w14:textId="77777777"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PC1</w:t>
      </w:r>
      <w:r w:rsidRPr="00D212E7">
        <w:t xml:space="preserve"> (for </w:t>
      </w:r>
      <w:r w:rsidRPr="00711501">
        <w:rPr>
          <w:iCs/>
        </w:rPr>
        <w:t>eth0</w:t>
      </w:r>
      <w:r w:rsidRPr="00D212E7">
        <w:t>),</w:t>
      </w:r>
    </w:p>
    <w:p w14:paraId="62669587" w14:textId="1C94079A" w:rsidR="00D212E7" w:rsidRDefault="00D212E7" w:rsidP="00BA5FB0">
      <w:pPr>
        <w:numPr>
          <w:ilvl w:val="1"/>
          <w:numId w:val="28"/>
        </w:numPr>
        <w:tabs>
          <w:tab w:val="clear" w:pos="2520"/>
          <w:tab w:val="clear" w:pos="2880"/>
        </w:tabs>
        <w:spacing w:before="120" w:after="120" w:line="240" w:lineRule="auto"/>
        <w:rPr>
          <w:b/>
        </w:rPr>
      </w:pPr>
      <w:r>
        <w:rPr>
          <w:i/>
        </w:rPr>
        <w:t>Router2</w:t>
      </w:r>
      <w:r w:rsidRPr="00D212E7">
        <w:t xml:space="preserve"> (</w:t>
      </w:r>
      <w:r>
        <w:t xml:space="preserve">for </w:t>
      </w:r>
      <w:r w:rsidR="00576DC3">
        <w:t>Fast</w:t>
      </w:r>
      <w:r w:rsidR="0065627C" w:rsidRPr="00711501">
        <w:t>Ethernet</w:t>
      </w:r>
      <w:r w:rsidRPr="00711501">
        <w:t>1</w:t>
      </w:r>
      <w:r w:rsidR="00576DC3">
        <w:t>/0</w:t>
      </w:r>
      <w:r w:rsidRPr="00D212E7">
        <w:t xml:space="preserve">), and </w:t>
      </w:r>
    </w:p>
    <w:p w14:paraId="49656DDD" w14:textId="08A94FC9"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PC3</w:t>
      </w:r>
      <w:r w:rsidRPr="00D212E7">
        <w:t xml:space="preserve"> (for </w:t>
      </w:r>
      <w:r w:rsidRPr="00711501">
        <w:rPr>
          <w:iCs/>
        </w:rPr>
        <w:t>eth0</w:t>
      </w:r>
      <w:r w:rsidRPr="00D212E7">
        <w:rPr>
          <w:i/>
        </w:rPr>
        <w:t>)</w:t>
      </w:r>
    </w:p>
    <w:p w14:paraId="53348B0E"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On </w:t>
      </w:r>
      <w:r w:rsidRPr="00D212E7">
        <w:rPr>
          <w:i/>
        </w:rPr>
        <w:t>PC1</w:t>
      </w:r>
      <w:r w:rsidRPr="00D212E7">
        <w:t xml:space="preserve">, run a </w:t>
      </w:r>
      <w:r w:rsidRPr="00711501">
        <w:rPr>
          <w:rFonts w:ascii="Consolas" w:hAnsi="Consolas" w:cs="Consolas"/>
        </w:rPr>
        <w:t>ping</w:t>
      </w:r>
      <w:r w:rsidRPr="00D212E7">
        <w:t xml:space="preserve"> command that continuously probes the IP address of </w:t>
      </w:r>
      <w:r w:rsidRPr="00D212E7">
        <w:rPr>
          <w:i/>
        </w:rPr>
        <w:t>PC3</w:t>
      </w:r>
      <w:r w:rsidRPr="00D212E7">
        <w:t>, with the command</w:t>
      </w:r>
    </w:p>
    <w:p w14:paraId="21C774C6" w14:textId="063B9E17" w:rsidR="00D212E7" w:rsidRPr="00BA5FB0"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 xml:space="preserve">PC1$ </w:t>
      </w:r>
      <w:r w:rsidRPr="00BA5FB0">
        <w:rPr>
          <w:rFonts w:ascii="Consolas" w:hAnsi="Consolas" w:cs="Courier New"/>
          <w:b/>
          <w:shd w:val="clear" w:color="auto" w:fill="F2F2F2"/>
        </w:rPr>
        <w:t>ping 10.0.3.33</w:t>
      </w:r>
    </w:p>
    <w:p w14:paraId="7BD79DDA" w14:textId="77777777" w:rsidR="00D212E7" w:rsidRPr="00D212E7" w:rsidRDefault="00D212E7" w:rsidP="00BA5FB0">
      <w:pPr>
        <w:tabs>
          <w:tab w:val="clear" w:pos="2520"/>
          <w:tab w:val="clear" w:pos="2880"/>
        </w:tabs>
        <w:spacing w:before="120" w:after="120" w:line="240" w:lineRule="auto"/>
        <w:ind w:left="360"/>
      </w:pPr>
      <w:r w:rsidRPr="00D212E7">
        <w:t xml:space="preserve">Describe the traffic that is captured by the </w:t>
      </w:r>
      <w:r w:rsidRPr="002A7D4F">
        <w:rPr>
          <w:iCs/>
        </w:rPr>
        <w:t>Wireshark</w:t>
      </w:r>
      <w:r w:rsidRPr="00D212E7">
        <w:t xml:space="preserve"> applications.  </w:t>
      </w:r>
    </w:p>
    <w:p w14:paraId="6434D1C0" w14:textId="48BAB5DB" w:rsidR="00D212E7" w:rsidRPr="00D212E7" w:rsidRDefault="00D212E7" w:rsidP="00BA5FB0">
      <w:pPr>
        <w:numPr>
          <w:ilvl w:val="0"/>
          <w:numId w:val="17"/>
        </w:numPr>
        <w:tabs>
          <w:tab w:val="clear" w:pos="2520"/>
          <w:tab w:val="clear" w:pos="2880"/>
        </w:tabs>
        <w:spacing w:before="120" w:after="120" w:line="240" w:lineRule="auto"/>
      </w:pPr>
      <w:r w:rsidRPr="00D212E7">
        <w:t xml:space="preserve">The </w:t>
      </w:r>
      <w:r w:rsidRPr="00711501">
        <w:rPr>
          <w:rFonts w:ascii="Consolas" w:hAnsi="Consolas" w:cs="Consolas"/>
          <w:iCs/>
        </w:rPr>
        <w:t>ping</w:t>
      </w:r>
      <w:r w:rsidRPr="00D212E7">
        <w:t xml:space="preserve"> from </w:t>
      </w:r>
      <w:r w:rsidRPr="00D212E7">
        <w:rPr>
          <w:i/>
        </w:rPr>
        <w:t>PC1</w:t>
      </w:r>
      <w:r w:rsidRPr="00D212E7">
        <w:t xml:space="preserve"> to </w:t>
      </w:r>
      <w:r w:rsidRPr="00D212E7">
        <w:rPr>
          <w:i/>
        </w:rPr>
        <w:t>PC3</w:t>
      </w:r>
      <w:r w:rsidRPr="00D212E7">
        <w:t xml:space="preserve"> continues to fail! 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w:t>
      </w:r>
      <w:r w:rsidR="00EC0D0F">
        <w:rPr>
          <w:i/>
        </w:rPr>
        <w:t>1</w:t>
      </w:r>
      <w:r w:rsidRPr="00D212E7">
        <w:t xml:space="preserve">. We can provide such a route by defining a default gateway for </w:t>
      </w:r>
      <w:r w:rsidRPr="00D212E7">
        <w:rPr>
          <w:i/>
        </w:rPr>
        <w:t>PC3</w:t>
      </w:r>
      <w:r w:rsidRPr="00D212E7">
        <w:t xml:space="preserve"> (we could also define a static route for this purpose). The command is</w:t>
      </w:r>
    </w:p>
    <w:p w14:paraId="5AD94780" w14:textId="10E2ED46"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3</w:t>
      </w:r>
      <w:r w:rsidRPr="00BA5FB0">
        <w:rPr>
          <w:rFonts w:ascii="Consolas" w:hAnsi="Consolas" w:cs="Courier New"/>
        </w:rPr>
        <w:t xml:space="preserve">$ </w:t>
      </w:r>
      <w:r>
        <w:rPr>
          <w:rFonts w:ascii="Consolas" w:hAnsi="Consolas" w:cs="Courier New"/>
          <w:b/>
          <w:shd w:val="clear" w:color="auto" w:fill="F2F2F2"/>
        </w:rPr>
        <w:t>sudo ip route add default via</w:t>
      </w:r>
      <w:r w:rsidRPr="00BA5FB0">
        <w:rPr>
          <w:rFonts w:ascii="Consolas" w:hAnsi="Consolas" w:cs="Courier New"/>
          <w:b/>
          <w:shd w:val="clear" w:color="auto" w:fill="F2F2F2"/>
        </w:rPr>
        <w:t xml:space="preserve"> 10.0.3.</w:t>
      </w:r>
      <w:r>
        <w:rPr>
          <w:rFonts w:ascii="Consolas" w:hAnsi="Consolas" w:cs="Courier New"/>
          <w:b/>
          <w:shd w:val="clear" w:color="auto" w:fill="F2F2F2"/>
        </w:rPr>
        <w:t>1</w:t>
      </w:r>
    </w:p>
    <w:p w14:paraId="41E92B4B" w14:textId="53E8FF5D" w:rsidR="00D212E7" w:rsidRPr="00D212E7" w:rsidRDefault="00D212E7" w:rsidP="00BA5FB0">
      <w:pPr>
        <w:tabs>
          <w:tab w:val="clear" w:pos="2520"/>
          <w:tab w:val="clear" w:pos="2880"/>
        </w:tabs>
        <w:spacing w:before="120" w:after="120" w:line="240" w:lineRule="auto"/>
        <w:ind w:left="360"/>
      </w:pPr>
      <w:r w:rsidRPr="00D212E7">
        <w:rPr>
          <w:noProof/>
        </w:rPr>
        <w:drawing>
          <wp:anchor distT="0" distB="0" distL="114300" distR="114300" simplePos="0" relativeHeight="251718656" behindDoc="0" locked="0" layoutInCell="1" allowOverlap="1" wp14:anchorId="187B4A00" wp14:editId="5A74157E">
            <wp:simplePos x="0" y="0"/>
            <wp:positionH relativeFrom="column">
              <wp:posOffset>-593952</wp:posOffset>
            </wp:positionH>
            <wp:positionV relativeFrom="paragraph">
              <wp:posOffset>307340</wp:posOffset>
            </wp:positionV>
            <wp:extent cx="467995" cy="467995"/>
            <wp:effectExtent l="0" t="0" r="1905" b="1905"/>
            <wp:wrapNone/>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D212E7">
        <w:t xml:space="preserve">Once the route is added, observe how the captured traffic by </w:t>
      </w:r>
      <w:r w:rsidRPr="002A7D4F">
        <w:rPr>
          <w:iCs/>
        </w:rPr>
        <w:t>Wireshark</w:t>
      </w:r>
      <w:r w:rsidRPr="00D212E7">
        <w:t xml:space="preserve"> </w:t>
      </w:r>
      <w:r w:rsidR="00914163">
        <w:t xml:space="preserve">at </w:t>
      </w:r>
      <w:r w:rsidR="00914163" w:rsidRPr="00BA5FB0">
        <w:rPr>
          <w:i/>
          <w:iCs/>
        </w:rPr>
        <w:t>PC1</w:t>
      </w:r>
      <w:r w:rsidR="00914163">
        <w:t xml:space="preserve"> and </w:t>
      </w:r>
      <w:r w:rsidR="00914163" w:rsidRPr="00BA5FB0">
        <w:rPr>
          <w:i/>
          <w:iCs/>
        </w:rPr>
        <w:t>Router2</w:t>
      </w:r>
      <w:r w:rsidR="00914163">
        <w:t xml:space="preserve">, </w:t>
      </w:r>
      <w:r w:rsidRPr="00D212E7">
        <w:t xml:space="preserve">changes. </w:t>
      </w:r>
      <w:r w:rsidR="00914163">
        <w:t xml:space="preserve">Also the output at </w:t>
      </w:r>
      <w:r w:rsidR="00914163" w:rsidRPr="00BA5FB0">
        <w:rPr>
          <w:i/>
          <w:iCs/>
        </w:rPr>
        <w:t>PC1</w:t>
      </w:r>
      <w:r w:rsidR="00914163">
        <w:t xml:space="preserve"> changes. </w:t>
      </w:r>
      <w:r w:rsidRPr="00D212E7">
        <w:t xml:space="preserve">Is the </w:t>
      </w:r>
      <w:r w:rsidRPr="002A7D4F">
        <w:rPr>
          <w:rFonts w:ascii="Consolas" w:hAnsi="Consolas" w:cs="Consolas"/>
          <w:iCs/>
        </w:rPr>
        <w:t>ping</w:t>
      </w:r>
      <w:r w:rsidRPr="00D212E7">
        <w:t xml:space="preserve"> now successful?</w:t>
      </w:r>
      <w:r w:rsidR="00914163">
        <w:t xml:space="preserve"> </w:t>
      </w:r>
      <w:r w:rsidR="00914163" w:rsidRPr="00D212E7">
        <w:t>.Describe your observation.</w:t>
      </w:r>
    </w:p>
    <w:p w14:paraId="292EC1B3" w14:textId="20986DE7" w:rsidR="00D212E7" w:rsidRPr="00D212E7" w:rsidRDefault="00D212E7" w:rsidP="00BA5FB0">
      <w:pPr>
        <w:numPr>
          <w:ilvl w:val="0"/>
          <w:numId w:val="17"/>
        </w:numPr>
        <w:tabs>
          <w:tab w:val="clear" w:pos="2520"/>
          <w:tab w:val="clear" w:pos="2880"/>
        </w:tabs>
        <w:spacing w:before="120" w:after="120" w:line="240" w:lineRule="auto"/>
      </w:pPr>
      <w:r w:rsidRPr="00D212E7">
        <w:t xml:space="preserve">Display the routing table of </w:t>
      </w:r>
      <w:r w:rsidR="00913BF7">
        <w:rPr>
          <w:i/>
        </w:rPr>
        <w:t xml:space="preserve">PC3 </w:t>
      </w:r>
      <w:r w:rsidRPr="00D212E7">
        <w:t>with ‘</w:t>
      </w:r>
      <w:r w:rsidRPr="00BA5FB0">
        <w:rPr>
          <w:rFonts w:ascii="Consolas" w:hAnsi="Consolas" w:cs="Consolas"/>
        </w:rPr>
        <w:t>’</w:t>
      </w:r>
      <w:r w:rsidR="00913BF7" w:rsidRPr="00BA5FB0">
        <w:rPr>
          <w:rFonts w:ascii="Consolas" w:hAnsi="Consolas" w:cs="Consolas"/>
        </w:rPr>
        <w:t>netstat -rn</w:t>
      </w:r>
      <w:r w:rsidR="00913BF7">
        <w:t>”</w:t>
      </w:r>
      <w:r w:rsidRPr="00D212E7">
        <w:t xml:space="preserve"> and take a screenshot of the result. </w:t>
      </w:r>
    </w:p>
    <w:p w14:paraId="34FBDF33" w14:textId="1783A421" w:rsidR="00D212E7" w:rsidRPr="00D212E7" w:rsidRDefault="00D212E7" w:rsidP="00D212E7">
      <w:pPr>
        <w:numPr>
          <w:ilvl w:val="0"/>
          <w:numId w:val="17"/>
        </w:numPr>
        <w:tabs>
          <w:tab w:val="clear" w:pos="2520"/>
          <w:tab w:val="clear" w:pos="2880"/>
        </w:tabs>
        <w:spacing w:before="120" w:after="120" w:line="240" w:lineRule="auto"/>
      </w:pPr>
      <w:r w:rsidRPr="00D212E7">
        <w:t xml:space="preserve">Stop the instances of </w:t>
      </w:r>
      <w:r w:rsidRPr="002A7D4F">
        <w:rPr>
          <w:iCs/>
        </w:rPr>
        <w:t>Wireshark</w:t>
      </w:r>
      <w:r w:rsidRPr="00D212E7">
        <w:t>.</w:t>
      </w:r>
      <w:r w:rsidRPr="00D212E7">
        <w:rPr>
          <w:noProof/>
        </w:rPr>
        <w:drawing>
          <wp:anchor distT="0" distB="0" distL="114300" distR="114300" simplePos="0" relativeHeight="251715584" behindDoc="0" locked="0" layoutInCell="1" allowOverlap="1" wp14:anchorId="4874DBB2" wp14:editId="3F4B04A7">
            <wp:simplePos x="0" y="0"/>
            <wp:positionH relativeFrom="leftMargin">
              <wp:posOffset>442182</wp:posOffset>
            </wp:positionH>
            <wp:positionV relativeFrom="paragraph">
              <wp:posOffset>223408</wp:posOffset>
            </wp:positionV>
            <wp:extent cx="466725" cy="381000"/>
            <wp:effectExtent l="0" t="0" r="317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E8976" w14:textId="77777777" w:rsidR="00D212E7" w:rsidRPr="00D212E7" w:rsidRDefault="00D212E7" w:rsidP="00D212E7">
      <w:pPr>
        <w:tabs>
          <w:tab w:val="clear" w:pos="2520"/>
          <w:tab w:val="clear" w:pos="2880"/>
        </w:tabs>
      </w:pPr>
      <w:r w:rsidRPr="00D212E7">
        <w:t>Lab Questions/Report:</w:t>
      </w:r>
    </w:p>
    <w:p w14:paraId="6BDC4DDB" w14:textId="5C04EF83" w:rsidR="00D212E7" w:rsidRPr="00D212E7" w:rsidRDefault="00D212E7" w:rsidP="00D212E7">
      <w:pPr>
        <w:numPr>
          <w:ilvl w:val="0"/>
          <w:numId w:val="47"/>
        </w:numPr>
        <w:tabs>
          <w:tab w:val="clear" w:pos="2520"/>
          <w:tab w:val="clear" w:pos="2880"/>
        </w:tabs>
      </w:pPr>
      <w:r w:rsidRPr="00D212E7">
        <w:t xml:space="preserve">Include the screenshot of the routing table of PC1 from Step 1. Explain how you identify the default route. </w:t>
      </w:r>
    </w:p>
    <w:p w14:paraId="7DA3AA2A" w14:textId="36ECE2E2" w:rsidR="00D212E7" w:rsidRPr="00D212E7" w:rsidRDefault="00D212E7" w:rsidP="00D212E7">
      <w:pPr>
        <w:numPr>
          <w:ilvl w:val="0"/>
          <w:numId w:val="47"/>
        </w:numPr>
        <w:tabs>
          <w:tab w:val="clear" w:pos="2520"/>
          <w:tab w:val="clear" w:pos="2880"/>
        </w:tabs>
      </w:pPr>
      <w:r w:rsidRPr="00D212E7">
        <w:t xml:space="preserve">Include the screenshot in Step 3 and provide the answer to the question in Step 3. </w:t>
      </w:r>
    </w:p>
    <w:p w14:paraId="0AC404C6" w14:textId="77777777" w:rsidR="00D212E7" w:rsidRPr="00D212E7" w:rsidRDefault="00D212E7" w:rsidP="00D212E7">
      <w:pPr>
        <w:numPr>
          <w:ilvl w:val="0"/>
          <w:numId w:val="47"/>
        </w:numPr>
        <w:tabs>
          <w:tab w:val="clear" w:pos="2520"/>
          <w:tab w:val="clear" w:pos="2880"/>
        </w:tabs>
      </w:pPr>
      <w:r w:rsidRPr="00D212E7">
        <w:t>Describe your observations in Step 5.</w:t>
      </w:r>
    </w:p>
    <w:p w14:paraId="1CF7C89E" w14:textId="77777777" w:rsidR="00D212E7" w:rsidRPr="00D212E7" w:rsidRDefault="00D212E7" w:rsidP="00D212E7">
      <w:pPr>
        <w:numPr>
          <w:ilvl w:val="0"/>
          <w:numId w:val="47"/>
        </w:numPr>
        <w:tabs>
          <w:tab w:val="clear" w:pos="2520"/>
          <w:tab w:val="clear" w:pos="2880"/>
        </w:tabs>
      </w:pPr>
      <w:r w:rsidRPr="00D212E7">
        <w:t>Describe your observations in Step 6.</w:t>
      </w:r>
    </w:p>
    <w:p w14:paraId="4679C146" w14:textId="1348DB7D" w:rsidR="00D212E7" w:rsidRPr="00D212E7" w:rsidRDefault="00D212E7" w:rsidP="00D212E7">
      <w:pPr>
        <w:numPr>
          <w:ilvl w:val="0"/>
          <w:numId w:val="47"/>
        </w:numPr>
        <w:tabs>
          <w:tab w:val="clear" w:pos="2520"/>
          <w:tab w:val="clear" w:pos="2880"/>
        </w:tabs>
      </w:pPr>
      <w:r w:rsidRPr="00D212E7">
        <w:t xml:space="preserve">Include the routing table of </w:t>
      </w:r>
      <w:r w:rsidRPr="00D212E7">
        <w:rPr>
          <w:i/>
        </w:rPr>
        <w:t>PC</w:t>
      </w:r>
      <w:r w:rsidR="00FD18A3">
        <w:rPr>
          <w:i/>
        </w:rPr>
        <w:t>3</w:t>
      </w:r>
      <w:r w:rsidRPr="00D212E7">
        <w:rPr>
          <w:i/>
        </w:rPr>
        <w:t xml:space="preserve"> </w:t>
      </w:r>
      <w:r w:rsidRPr="00D212E7">
        <w:t xml:space="preserve">from Step </w:t>
      </w:r>
      <w:r w:rsidR="00FD18A3">
        <w:t>7</w:t>
      </w:r>
      <w:r w:rsidRPr="00D212E7">
        <w:t>.</w:t>
      </w:r>
    </w:p>
    <w:p w14:paraId="3D0F03C6" w14:textId="77777777" w:rsidR="008F034E" w:rsidRPr="008F034E" w:rsidRDefault="008F034E" w:rsidP="00184FB6">
      <w:pPr>
        <w:pStyle w:val="Heading2"/>
      </w:pPr>
      <w:bookmarkStart w:id="44" w:name="_Toc35269903"/>
      <w:bookmarkStart w:id="45" w:name="_Toc601995"/>
      <w:bookmarkStart w:id="46" w:name="_Toc46166096"/>
      <w:bookmarkStart w:id="47" w:name="_Toc46927875"/>
      <w:bookmarkStart w:id="48" w:name="_Toc61874418"/>
      <w:r w:rsidRPr="008F034E">
        <w:lastRenderedPageBreak/>
        <w:t>Part 4.  Finalizing and Exploring the Router Configuration</w:t>
      </w:r>
      <w:bookmarkEnd w:id="44"/>
      <w:bookmarkEnd w:id="45"/>
      <w:bookmarkEnd w:id="46"/>
      <w:bookmarkEnd w:id="47"/>
      <w:bookmarkEnd w:id="48"/>
    </w:p>
    <w:p w14:paraId="041085FF" w14:textId="77777777" w:rsidR="008F034E" w:rsidRPr="008F034E" w:rsidRDefault="008F034E" w:rsidP="00BA5FB0">
      <w:pPr>
        <w:spacing w:before="120" w:after="120" w:line="240" w:lineRule="auto"/>
      </w:pPr>
      <w:r w:rsidRPr="008F034E">
        <w:t xml:space="preserve">If the configurations in Parts 1-3 were done correctly, it is now possible to send IP datagrams between any two machines in the network shown in Figure 3.1. If the network is not configured properly, you need to debug and test your setup. The table below illustrates common problems that may arise. </w:t>
      </w:r>
    </w:p>
    <w:p w14:paraId="08F12A8F" w14:textId="77777777" w:rsidR="008F034E" w:rsidRPr="008F034E" w:rsidRDefault="008F034E" w:rsidP="00BA5FB0">
      <w:pPr>
        <w:spacing w:before="120" w:after="120" w:line="240" w:lineRule="auto"/>
      </w:pPr>
      <w:r w:rsidRPr="008F034E">
        <w:t xml:space="preserve">You can use Wireshark to check if traffic is transmitted or received at an interface. </w:t>
      </w:r>
    </w:p>
    <w:tbl>
      <w:tblPr>
        <w:tblStyle w:val="GridTable4-Accent112"/>
        <w:tblW w:w="9360" w:type="dxa"/>
        <w:tblLook w:val="0420" w:firstRow="1" w:lastRow="0" w:firstColumn="0" w:lastColumn="0" w:noHBand="0" w:noVBand="1"/>
      </w:tblPr>
      <w:tblGrid>
        <w:gridCol w:w="2736"/>
        <w:gridCol w:w="2736"/>
        <w:gridCol w:w="3888"/>
      </w:tblGrid>
      <w:tr w:rsidR="008F034E" w:rsidRPr="008F034E" w14:paraId="6D544FE6" w14:textId="77777777" w:rsidTr="00184FB6">
        <w:trPr>
          <w:cnfStyle w:val="100000000000" w:firstRow="1" w:lastRow="0" w:firstColumn="0" w:lastColumn="0" w:oddVBand="0" w:evenVBand="0" w:oddHBand="0" w:evenHBand="0" w:firstRowFirstColumn="0" w:firstRowLastColumn="0" w:lastRowFirstColumn="0" w:lastRowLastColumn="0"/>
          <w:cantSplit/>
          <w:trHeight w:val="432"/>
        </w:trPr>
        <w:tc>
          <w:tcPr>
            <w:tcW w:w="2736" w:type="dxa"/>
            <w:vAlign w:val="center"/>
          </w:tcPr>
          <w:p w14:paraId="26FA55CA"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Problem</w:t>
            </w:r>
          </w:p>
        </w:tc>
        <w:tc>
          <w:tcPr>
            <w:tcW w:w="2736" w:type="dxa"/>
            <w:vAlign w:val="center"/>
          </w:tcPr>
          <w:p w14:paraId="6CB9F5CE"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Possible Causes</w:t>
            </w:r>
          </w:p>
        </w:tc>
        <w:tc>
          <w:tcPr>
            <w:tcW w:w="3888" w:type="dxa"/>
            <w:vAlign w:val="center"/>
          </w:tcPr>
          <w:p w14:paraId="3517CE5B"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Debugging</w:t>
            </w:r>
          </w:p>
        </w:tc>
      </w:tr>
      <w:tr w:rsidR="008F034E" w:rsidRPr="008F034E" w14:paraId="763FC82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568A186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ARP Requests are sent but there is no ARP Reply</w:t>
            </w:r>
          </w:p>
        </w:tc>
        <w:tc>
          <w:tcPr>
            <w:tcW w:w="2736" w:type="dxa"/>
          </w:tcPr>
          <w:p w14:paraId="0AD6E5FD"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IP address does not exist on the network</w:t>
            </w:r>
          </w:p>
        </w:tc>
        <w:tc>
          <w:tcPr>
            <w:tcW w:w="3888" w:type="dxa"/>
          </w:tcPr>
          <w:p w14:paraId="7141C1B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Check the network topology </w:t>
            </w:r>
          </w:p>
          <w:p w14:paraId="02B1B37F"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the IP addresses are correct</w:t>
            </w:r>
          </w:p>
        </w:tc>
      </w:tr>
      <w:tr w:rsidR="008F034E" w:rsidRPr="008F034E" w14:paraId="43050381" w14:textId="77777777" w:rsidTr="00184FB6">
        <w:trPr>
          <w:cantSplit/>
          <w:trHeight w:val="1075"/>
        </w:trPr>
        <w:tc>
          <w:tcPr>
            <w:tcW w:w="2736" w:type="dxa"/>
          </w:tcPr>
          <w:p w14:paraId="07EE8925"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PC displays “Network unreachable” when trying to send to a destination</w:t>
            </w:r>
          </w:p>
        </w:tc>
        <w:tc>
          <w:tcPr>
            <w:tcW w:w="2736" w:type="dxa"/>
          </w:tcPr>
          <w:p w14:paraId="650FF621"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There is no routing table entry for the destination</w:t>
            </w:r>
          </w:p>
        </w:tc>
        <w:tc>
          <w:tcPr>
            <w:tcW w:w="3888" w:type="dxa"/>
          </w:tcPr>
          <w:p w14:paraId="306237D7"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content of the routing table. </w:t>
            </w:r>
          </w:p>
        </w:tc>
      </w:tr>
      <w:tr w:rsidR="008F034E" w:rsidRPr="008F034E" w14:paraId="1FE838D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326441E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Traffic does not reach destinations on local network </w:t>
            </w:r>
          </w:p>
        </w:tc>
        <w:tc>
          <w:tcPr>
            <w:tcW w:w="2736" w:type="dxa"/>
          </w:tcPr>
          <w:p w14:paraId="4B4042A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Network interface not configured correctly.</w:t>
            </w:r>
          </w:p>
          <w:p w14:paraId="7B4A12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br/>
              <w:t>Incorrectly connected, faulty, or loose cables.</w:t>
            </w:r>
          </w:p>
        </w:tc>
        <w:tc>
          <w:tcPr>
            <w:tcW w:w="3888" w:type="dxa"/>
          </w:tcPr>
          <w:p w14:paraId="63BF3DC6" w14:textId="5C20D72E"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interface configuration with </w:t>
            </w:r>
            <w:r w:rsidRPr="008F034E">
              <w:rPr>
                <w:rFonts w:ascii="Consolas" w:hAnsi="Consolas"/>
                <w:sz w:val="21"/>
                <w:szCs w:val="21"/>
              </w:rPr>
              <w:t>show protocols</w:t>
            </w:r>
            <w:r w:rsidRPr="008F034E">
              <w:rPr>
                <w:rFonts w:eastAsia="SimSun"/>
                <w:spacing w:val="-5"/>
                <w:sz w:val="21"/>
                <w:szCs w:val="21"/>
              </w:rPr>
              <w:t xml:space="preserve"> (in IOS) or</w:t>
            </w:r>
            <w:r w:rsidRPr="008F034E">
              <w:rPr>
                <w:rFonts w:ascii="Consolas" w:hAnsi="Consolas"/>
                <w:sz w:val="21"/>
                <w:szCs w:val="21"/>
              </w:rPr>
              <w:t xml:space="preserve"> ip addr show </w:t>
            </w:r>
            <w:r w:rsidRPr="008F034E">
              <w:rPr>
                <w:rFonts w:eastAsia="SimSun"/>
                <w:spacing w:val="-5"/>
                <w:sz w:val="21"/>
                <w:szCs w:val="21"/>
              </w:rPr>
              <w:t>(in Linux)</w:t>
            </w:r>
            <w:r w:rsidRPr="008F034E">
              <w:rPr>
                <w:rFonts w:eastAsia="SimSun"/>
                <w:spacing w:val="-5"/>
                <w:sz w:val="21"/>
                <w:szCs w:val="21"/>
              </w:rPr>
              <w:br/>
            </w:r>
            <w:r w:rsidRPr="008F034E">
              <w:rPr>
                <w:rFonts w:eastAsia="SimSun"/>
                <w:spacing w:val="-5"/>
                <w:sz w:val="21"/>
                <w:szCs w:val="21"/>
              </w:rPr>
              <w:br/>
              <w:t>Most interface cards and Ethernet hubs</w:t>
            </w:r>
            <w:r w:rsidR="00352784">
              <w:rPr>
                <w:rFonts w:eastAsia="SimSun"/>
                <w:spacing w:val="-5"/>
                <w:sz w:val="21"/>
                <w:szCs w:val="21"/>
              </w:rPr>
              <w:t xml:space="preserve">/switches </w:t>
            </w:r>
            <w:r w:rsidRPr="008F034E">
              <w:rPr>
                <w:rFonts w:eastAsia="SimSun"/>
                <w:spacing w:val="-5"/>
                <w:sz w:val="21"/>
                <w:szCs w:val="21"/>
              </w:rPr>
              <w:t xml:space="preserve"> have green LED status lights. Check if the status lights are on. </w:t>
            </w:r>
          </w:p>
          <w:p w14:paraId="3AB1BAE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the connection of the cables.</w:t>
            </w:r>
          </w:p>
          <w:p w14:paraId="4F5C3849"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no cross-over cables are used.</w:t>
            </w:r>
          </w:p>
        </w:tc>
      </w:tr>
      <w:tr w:rsidR="008F034E" w:rsidRPr="008F034E" w14:paraId="6EDDBC1B" w14:textId="77777777" w:rsidTr="00184FB6">
        <w:trPr>
          <w:cantSplit/>
        </w:trPr>
        <w:tc>
          <w:tcPr>
            <w:tcW w:w="2736" w:type="dxa"/>
          </w:tcPr>
          <w:p w14:paraId="2AD94E4C"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Traffic reaches router, but is not forwarded to remote networks</w:t>
            </w:r>
          </w:p>
        </w:tc>
        <w:tc>
          <w:tcPr>
            <w:tcW w:w="2736" w:type="dxa"/>
          </w:tcPr>
          <w:p w14:paraId="4FCFC43A" w14:textId="4A3410E7" w:rsidR="008F034E" w:rsidRPr="008F034E" w:rsidRDefault="008F034E" w:rsidP="008F034E">
            <w:pPr>
              <w:spacing w:after="240"/>
              <w:rPr>
                <w:rFonts w:eastAsia="SimSun"/>
                <w:spacing w:val="-5"/>
                <w:sz w:val="21"/>
                <w:szCs w:val="21"/>
              </w:rPr>
            </w:pPr>
            <w:r w:rsidRPr="008F034E">
              <w:rPr>
                <w:rFonts w:eastAsia="SimSun"/>
                <w:spacing w:val="-5"/>
                <w:sz w:val="21"/>
                <w:szCs w:val="21"/>
              </w:rPr>
              <w:t>IP forwarding is not enabled.</w:t>
            </w:r>
            <w:r w:rsidRPr="008F034E">
              <w:rPr>
                <w:rFonts w:eastAsia="SimSun"/>
                <w:spacing w:val="-5"/>
                <w:sz w:val="21"/>
                <w:szCs w:val="21"/>
              </w:rPr>
              <w:br/>
            </w:r>
            <w:r w:rsidRPr="008F034E">
              <w:rPr>
                <w:rFonts w:eastAsia="SimSun"/>
                <w:spacing w:val="-5"/>
                <w:sz w:val="21"/>
                <w:szCs w:val="21"/>
              </w:rPr>
              <w:br/>
              <w:t>Routing tables are not configured correctly.</w:t>
            </w:r>
          </w:p>
        </w:tc>
        <w:tc>
          <w:tcPr>
            <w:tcW w:w="3888" w:type="dxa"/>
          </w:tcPr>
          <w:p w14:paraId="70A7C281" w14:textId="177374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Use </w:t>
            </w:r>
            <w:r w:rsidRPr="008F034E">
              <w:rPr>
                <w:rFonts w:ascii="Consolas" w:hAnsi="Consolas"/>
                <w:sz w:val="21"/>
                <w:szCs w:val="21"/>
              </w:rPr>
              <w:t>show protocols</w:t>
            </w:r>
            <w:r w:rsidRPr="008F034E">
              <w:rPr>
                <w:rFonts w:eastAsia="SimSun"/>
                <w:spacing w:val="-5"/>
                <w:sz w:val="21"/>
                <w:szCs w:val="21"/>
              </w:rPr>
              <w:t xml:space="preserve"> (in IOS</w:t>
            </w:r>
            <w:r w:rsidR="00761D1F">
              <w:rPr>
                <w:rFonts w:eastAsia="SimSun"/>
                <w:spacing w:val="-5"/>
                <w:sz w:val="21"/>
                <w:szCs w:val="21"/>
              </w:rPr>
              <w:t>)</w:t>
            </w:r>
            <w:r w:rsidR="00D656DE" w:rsidRPr="008F034E" w:rsidDel="00D656DE">
              <w:rPr>
                <w:rFonts w:eastAsia="SimSun"/>
                <w:spacing w:val="-5"/>
                <w:sz w:val="21"/>
                <w:szCs w:val="21"/>
              </w:rPr>
              <w:t xml:space="preserve"> </w:t>
            </w:r>
            <w:r w:rsidRPr="008F034E">
              <w:rPr>
                <w:rFonts w:eastAsia="SimSun"/>
                <w:spacing w:val="-5"/>
                <w:sz w:val="21"/>
                <w:szCs w:val="21"/>
              </w:rPr>
              <w:br/>
            </w:r>
            <w:r w:rsidRPr="008F034E">
              <w:rPr>
                <w:rFonts w:eastAsia="SimSun"/>
                <w:spacing w:val="-5"/>
                <w:sz w:val="21"/>
                <w:szCs w:val="21"/>
              </w:rPr>
              <w:br/>
              <w:t xml:space="preserve">Display routing tables with </w:t>
            </w:r>
            <w:r w:rsidRPr="008F034E">
              <w:rPr>
                <w:rFonts w:ascii="Consolas" w:hAnsi="Consolas"/>
              </w:rPr>
              <w:t>s</w:t>
            </w:r>
            <w:r w:rsidRPr="008F034E">
              <w:rPr>
                <w:rFonts w:ascii="Consolas" w:hAnsi="Consolas"/>
                <w:sz w:val="21"/>
                <w:szCs w:val="21"/>
              </w:rPr>
              <w:t>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
                <w:spacing w:val="-5"/>
                <w:sz w:val="21"/>
                <w:szCs w:val="21"/>
              </w:rPr>
              <w:t xml:space="preserve"> </w:t>
            </w:r>
            <w:r w:rsidRPr="008F034E">
              <w:rPr>
                <w:rFonts w:eastAsia="SimSun"/>
                <w:iCs/>
                <w:spacing w:val="-5"/>
                <w:sz w:val="21"/>
                <w:szCs w:val="21"/>
              </w:rPr>
              <w:t>or</w:t>
            </w:r>
            <w:r w:rsidRPr="008F034E">
              <w:rPr>
                <w:rFonts w:eastAsia="SimSun"/>
                <w:i/>
                <w:spacing w:val="-5"/>
                <w:sz w:val="21"/>
                <w:szCs w:val="21"/>
              </w:rPr>
              <w:t xml:space="preserve"> </w:t>
            </w:r>
            <w:r w:rsidRPr="008F034E">
              <w:rPr>
                <w:rFonts w:ascii="Consolas" w:eastAsia="SimSun" w:hAnsi="Consolas"/>
                <w:spacing w:val="-5"/>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traceroute</w:t>
            </w:r>
            <w:r w:rsidRPr="008F034E">
              <w:rPr>
                <w:rFonts w:eastAsia="SimSun"/>
                <w:spacing w:val="-5"/>
                <w:sz w:val="21"/>
                <w:szCs w:val="21"/>
              </w:rPr>
              <w:t xml:space="preserve"> between hosts and routers.</w:t>
            </w:r>
          </w:p>
        </w:tc>
      </w:tr>
      <w:tr w:rsidR="008F034E" w:rsidRPr="008F034E" w14:paraId="4C4464AB"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4B8651B7" w14:textId="20CCE288"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ICMP </w:t>
            </w:r>
            <w:r w:rsidR="00476673">
              <w:rPr>
                <w:rFonts w:eastAsia="SimSun"/>
                <w:spacing w:val="-5"/>
                <w:sz w:val="21"/>
                <w:szCs w:val="21"/>
              </w:rPr>
              <w:t xml:space="preserve">Echo </w:t>
            </w:r>
            <w:r w:rsidRPr="008F034E">
              <w:rPr>
                <w:rFonts w:eastAsia="SimSun"/>
                <w:spacing w:val="-5"/>
                <w:sz w:val="21"/>
                <w:szCs w:val="21"/>
              </w:rPr>
              <w:t xml:space="preserve">Request reaches destination, but ICMP </w:t>
            </w:r>
            <w:r w:rsidR="00476673">
              <w:rPr>
                <w:rFonts w:eastAsia="SimSun"/>
                <w:spacing w:val="-5"/>
                <w:sz w:val="21"/>
                <w:szCs w:val="21"/>
              </w:rPr>
              <w:t xml:space="preserve">Echo </w:t>
            </w:r>
            <w:r w:rsidRPr="008F034E">
              <w:rPr>
                <w:rFonts w:eastAsia="SimSun"/>
                <w:spacing w:val="-5"/>
                <w:sz w:val="21"/>
                <w:szCs w:val="21"/>
              </w:rPr>
              <w:t>Reply does not reach source</w:t>
            </w:r>
          </w:p>
        </w:tc>
        <w:tc>
          <w:tcPr>
            <w:tcW w:w="2736" w:type="dxa"/>
          </w:tcPr>
          <w:p w14:paraId="7AF9C7B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Routing tables are not correctly configured for the reverse path.</w:t>
            </w:r>
          </w:p>
        </w:tc>
        <w:tc>
          <w:tcPr>
            <w:tcW w:w="3888" w:type="dxa"/>
          </w:tcPr>
          <w:p w14:paraId="5B6EFF4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Display routing tables with </w:t>
            </w:r>
            <w:r w:rsidRPr="008F034E">
              <w:rPr>
                <w:rFonts w:ascii="Consolas" w:hAnsi="Consolas"/>
                <w:sz w:val="21"/>
                <w:szCs w:val="21"/>
              </w:rPr>
              <w:t>show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Cs/>
                <w:spacing w:val="-5"/>
                <w:sz w:val="21"/>
                <w:szCs w:val="21"/>
              </w:rPr>
              <w:t xml:space="preserve"> or </w:t>
            </w:r>
            <w:r w:rsidRPr="008F034E">
              <w:rPr>
                <w:rFonts w:ascii="Consolas" w:hAnsi="Consolas"/>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ping</w:t>
            </w:r>
            <w:r w:rsidRPr="008F034E">
              <w:rPr>
                <w:rFonts w:eastAsia="SimSun"/>
                <w:spacing w:val="-5"/>
                <w:sz w:val="21"/>
                <w:szCs w:val="21"/>
              </w:rPr>
              <w:t xml:space="preserve"> and </w:t>
            </w:r>
            <w:r w:rsidRPr="008F034E">
              <w:rPr>
                <w:rFonts w:ascii="Consolas" w:hAnsi="Consolas"/>
                <w:sz w:val="21"/>
                <w:szCs w:val="21"/>
              </w:rPr>
              <w:t>traceroute</w:t>
            </w:r>
            <w:r w:rsidRPr="008F034E">
              <w:rPr>
                <w:rFonts w:eastAsia="SimSun"/>
                <w:spacing w:val="-5"/>
                <w:sz w:val="21"/>
                <w:szCs w:val="21"/>
              </w:rPr>
              <w:t xml:space="preserve"> in both directions.</w:t>
            </w:r>
          </w:p>
        </w:tc>
      </w:tr>
      <w:tr w:rsidR="008F034E" w:rsidRPr="008F034E" w14:paraId="64D2E3DF" w14:textId="77777777" w:rsidTr="00184FB6">
        <w:trPr>
          <w:cantSplit/>
        </w:trPr>
        <w:tc>
          <w:tcPr>
            <w:tcW w:w="2736" w:type="dxa"/>
          </w:tcPr>
          <w:p w14:paraId="76D6C31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 change in the routing table has no effect on the flow of traffic.</w:t>
            </w:r>
          </w:p>
        </w:tc>
        <w:tc>
          <w:tcPr>
            <w:tcW w:w="2736" w:type="dxa"/>
          </w:tcPr>
          <w:p w14:paraId="28075ACB" w14:textId="21B649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The </w:t>
            </w:r>
            <w:r w:rsidR="009F3BC3">
              <w:rPr>
                <w:rFonts w:eastAsia="SimSun"/>
                <w:spacing w:val="-5"/>
                <w:sz w:val="21"/>
                <w:szCs w:val="21"/>
              </w:rPr>
              <w:t>neighbor cache</w:t>
            </w:r>
            <w:r w:rsidRPr="008F034E">
              <w:rPr>
                <w:rFonts w:eastAsia="SimSun"/>
                <w:spacing w:val="-5"/>
                <w:sz w:val="21"/>
                <w:szCs w:val="21"/>
              </w:rPr>
              <w:t xml:space="preserve"> has old entries. </w:t>
            </w:r>
          </w:p>
        </w:tc>
        <w:tc>
          <w:tcPr>
            <w:tcW w:w="3888" w:type="dxa"/>
          </w:tcPr>
          <w:p w14:paraId="3D32E6F4" w14:textId="53BE4696"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Delete the </w:t>
            </w:r>
            <w:r w:rsidR="009F3BC3">
              <w:rPr>
                <w:rFonts w:eastAsia="SimSun"/>
                <w:spacing w:val="-5"/>
                <w:sz w:val="21"/>
                <w:szCs w:val="21"/>
              </w:rPr>
              <w:t>neighbor cache</w:t>
            </w:r>
            <w:r w:rsidRPr="008F034E">
              <w:rPr>
                <w:rFonts w:eastAsia="SimSun"/>
                <w:spacing w:val="-5"/>
                <w:sz w:val="21"/>
                <w:szCs w:val="21"/>
              </w:rPr>
              <w:t xml:space="preserve">. </w:t>
            </w:r>
          </w:p>
        </w:tc>
      </w:tr>
    </w:tbl>
    <w:p w14:paraId="097CDBEC" w14:textId="77777777" w:rsidR="008F034E" w:rsidRPr="008F034E" w:rsidRDefault="008F034E" w:rsidP="008F034E"/>
    <w:p w14:paraId="160DB485" w14:textId="77777777" w:rsidR="008F034E" w:rsidRPr="008F034E" w:rsidRDefault="008F034E" w:rsidP="00184FB6">
      <w:pPr>
        <w:pStyle w:val="Heading3"/>
      </w:pPr>
      <w:bookmarkStart w:id="49" w:name="_Toc601996"/>
      <w:bookmarkStart w:id="50" w:name="_Toc46166097"/>
      <w:bookmarkStart w:id="51" w:name="_Toc46927876"/>
      <w:bookmarkStart w:id="52" w:name="_Toc61874419"/>
      <w:r w:rsidRPr="008F034E">
        <w:lastRenderedPageBreak/>
        <w:t>Exercise 4-a. Testing the configuration</w:t>
      </w:r>
      <w:bookmarkEnd w:id="49"/>
      <w:bookmarkEnd w:id="50"/>
      <w:bookmarkEnd w:id="51"/>
      <w:bookmarkEnd w:id="52"/>
    </w:p>
    <w:p w14:paraId="26D3063E" w14:textId="77777777" w:rsidR="008F034E" w:rsidRPr="008F034E" w:rsidRDefault="008F034E" w:rsidP="00BA5FB0">
      <w:pPr>
        <w:numPr>
          <w:ilvl w:val="0"/>
          <w:numId w:val="23"/>
        </w:numPr>
        <w:tabs>
          <w:tab w:val="clear" w:pos="2520"/>
          <w:tab w:val="clear" w:pos="2880"/>
        </w:tabs>
        <w:spacing w:before="120" w:after="120" w:line="240" w:lineRule="auto"/>
      </w:pPr>
      <w:r w:rsidRPr="008F034E">
        <w:t>Continue with the network configuration of Part 3.</w:t>
      </w:r>
    </w:p>
    <w:p w14:paraId="08A34DA5" w14:textId="77777777" w:rsidR="008F034E" w:rsidRPr="008F034E" w:rsidRDefault="008F034E" w:rsidP="00BA5FB0">
      <w:pPr>
        <w:numPr>
          <w:ilvl w:val="0"/>
          <w:numId w:val="23"/>
        </w:numPr>
        <w:tabs>
          <w:tab w:val="clear" w:pos="2520"/>
          <w:tab w:val="clear" w:pos="2880"/>
        </w:tabs>
        <w:spacing w:before="120" w:after="120" w:line="240" w:lineRule="auto"/>
      </w:pPr>
      <w:r w:rsidRPr="008F034E">
        <w:t xml:space="preserve">Test the network configuration by issuing </w:t>
      </w:r>
      <w:r w:rsidRPr="008F034E">
        <w:rPr>
          <w:rFonts w:ascii="Consolas" w:hAnsi="Consolas"/>
        </w:rPr>
        <w:t>ping</w:t>
      </w:r>
      <w:r w:rsidRPr="008F034E">
        <w:t xml:space="preserve"> commands between the PCs and the routers. On </w:t>
      </w:r>
      <w:r w:rsidRPr="00CA583D">
        <w:rPr>
          <w:i/>
          <w:iCs/>
        </w:rPr>
        <w:t>PC1</w:t>
      </w:r>
      <w:r w:rsidRPr="008F034E">
        <w:t xml:space="preserve">, run the same commands from Part 1. </w:t>
      </w:r>
    </w:p>
    <w:p w14:paraId="7BE6739A" w14:textId="435089C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10.0.1.</w:t>
      </w:r>
      <w:r w:rsidR="00106625">
        <w:rPr>
          <w:rFonts w:ascii="Consolas" w:hAnsi="Consolas" w:cs="Courier New"/>
          <w:b/>
          <w:shd w:val="clear" w:color="auto" w:fill="F2F2F2" w:themeFill="background1" w:themeFillShade="F2"/>
        </w:rPr>
        <w:t>2</w:t>
      </w:r>
      <w:r w:rsidRPr="008F034E">
        <w:rPr>
          <w:rFonts w:ascii="Consolas" w:hAnsi="Consolas" w:cs="Courier New"/>
          <w:b/>
          <w:shd w:val="clear" w:color="auto" w:fill="F2F2F2" w:themeFill="background1" w:themeFillShade="F2"/>
        </w:rPr>
        <w:t xml:space="preserve"> </w:t>
      </w:r>
      <w:r w:rsidRPr="008F034E">
        <w:rPr>
          <w:rFonts w:ascii="Consolas" w:hAnsi="Consolas" w:cs="Courier New"/>
        </w:rPr>
        <w:t xml:space="preserve">          </w:t>
      </w:r>
    </w:p>
    <w:p w14:paraId="77785191" w14:textId="77777777" w:rsidR="0006322C"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10.0.2.2</w:t>
      </w:r>
      <w:r w:rsidRPr="008F034E">
        <w:rPr>
          <w:rFonts w:ascii="Consolas" w:hAnsi="Consolas" w:cs="Courier New"/>
        </w:rPr>
        <w:t xml:space="preserve">           </w:t>
      </w:r>
    </w:p>
    <w:p w14:paraId="52EDD1C8" w14:textId="3EE4C76C" w:rsidR="008F034E" w:rsidRPr="008F034E" w:rsidRDefault="008F034E" w:rsidP="002C2F2E">
      <w:pPr>
        <w:shd w:val="clear" w:color="auto" w:fill="F2F2F2" w:themeFill="background1" w:themeFillShade="F2"/>
        <w:tabs>
          <w:tab w:val="clear" w:pos="1080"/>
          <w:tab w:val="clear" w:pos="1800"/>
          <w:tab w:val="clear" w:pos="2160"/>
          <w:tab w:val="clear" w:pos="2520"/>
          <w:tab w:val="clear" w:pos="288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10.0.2.1</w:t>
      </w:r>
      <w:r w:rsidRPr="008F034E">
        <w:rPr>
          <w:rFonts w:ascii="Consolas" w:hAnsi="Consolas" w:cs="Courier New"/>
        </w:rPr>
        <w:t xml:space="preserve"> </w:t>
      </w:r>
    </w:p>
    <w:p w14:paraId="0895C2C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10.0.3.1</w:t>
      </w:r>
    </w:p>
    <w:p w14:paraId="745EB71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10.0.3.33</w:t>
      </w:r>
    </w:p>
    <w:p w14:paraId="70A3DDC6" w14:textId="788CFD94" w:rsidR="008F034E" w:rsidRPr="008F034E" w:rsidRDefault="008F034E" w:rsidP="00BA5FB0">
      <w:pPr>
        <w:tabs>
          <w:tab w:val="clear" w:pos="2520"/>
          <w:tab w:val="clear" w:pos="2880"/>
        </w:tabs>
        <w:spacing w:before="120" w:after="120" w:line="240" w:lineRule="auto"/>
        <w:ind w:left="360"/>
      </w:pPr>
      <w:r w:rsidRPr="008F034E">
        <w:t xml:space="preserve">If all </w:t>
      </w:r>
      <w:r w:rsidRPr="00711501">
        <w:rPr>
          <w:rFonts w:ascii="Consolas" w:hAnsi="Consolas" w:cs="Consolas"/>
          <w:iCs/>
        </w:rPr>
        <w:t>ping</w:t>
      </w:r>
      <w:r w:rsidR="00CA583D">
        <w:rPr>
          <w:rFonts w:ascii="Consolas" w:hAnsi="Consolas" w:cs="Consolas"/>
          <w:iCs/>
        </w:rPr>
        <w:t xml:space="preserve"> </w:t>
      </w:r>
      <w:r w:rsidRPr="008F034E">
        <w:t xml:space="preserve">commands are successful, the configuration is correct. Otherwise, you need to debug where the commands fail and take corrective actions. You may also use the </w:t>
      </w:r>
      <w:r w:rsidRPr="00FD18C4">
        <w:rPr>
          <w:i/>
        </w:rPr>
        <w:t>traceroute</w:t>
      </w:r>
      <w:r w:rsidRPr="008F034E">
        <w:t xml:space="preserve"> command described in the next exercise to find where the forwarding fails. </w:t>
      </w:r>
    </w:p>
    <w:p w14:paraId="597FFA13" w14:textId="6A5B3E33" w:rsidR="008F034E" w:rsidRPr="008F034E" w:rsidRDefault="008F034E" w:rsidP="00184FB6">
      <w:pPr>
        <w:pStyle w:val="Heading3"/>
      </w:pPr>
      <w:bookmarkStart w:id="53" w:name="_Toc601997"/>
      <w:bookmarkStart w:id="54" w:name="_Toc46166098"/>
      <w:bookmarkStart w:id="55" w:name="_Toc46927877"/>
      <w:bookmarkStart w:id="56" w:name="_Toc61874420"/>
      <w:r w:rsidRPr="008F034E">
        <w:t>Exercise 4-b. Testing routes with traceroute</w:t>
      </w:r>
      <w:bookmarkEnd w:id="53"/>
      <w:bookmarkEnd w:id="54"/>
      <w:bookmarkEnd w:id="55"/>
      <w:r w:rsidR="000B3F0C">
        <w:t xml:space="preserve"> (on PCs) or trace (on Routers)</w:t>
      </w:r>
      <w:bookmarkEnd w:id="56"/>
    </w:p>
    <w:p w14:paraId="1DA9A291" w14:textId="77777777" w:rsidR="008F034E" w:rsidRPr="008F034E" w:rsidRDefault="008F034E" w:rsidP="00BA5FB0">
      <w:pPr>
        <w:spacing w:before="120" w:after="120" w:line="240" w:lineRule="auto"/>
      </w:pPr>
      <w:r w:rsidRPr="008F034E">
        <w:rPr>
          <w:i/>
        </w:rPr>
        <w:t>Traceroute</w:t>
      </w:r>
      <w:r w:rsidRPr="008F034E">
        <w:t xml:space="preserve"> is a useful command for determining the routers that are traversed on a path from the source to the destination. </w:t>
      </w:r>
    </w:p>
    <w:p w14:paraId="0FCE4B3A" w14:textId="06285D39" w:rsidR="008F034E" w:rsidRPr="008F034E" w:rsidRDefault="00EF13D4" w:rsidP="00BA5FB0">
      <w:pPr>
        <w:numPr>
          <w:ilvl w:val="0"/>
          <w:numId w:val="24"/>
        </w:numPr>
        <w:tabs>
          <w:tab w:val="clear" w:pos="2520"/>
          <w:tab w:val="clear" w:pos="2880"/>
        </w:tabs>
        <w:spacing w:before="120" w:after="120" w:line="240" w:lineRule="auto"/>
      </w:pPr>
      <w:r w:rsidRPr="00D212E7">
        <w:rPr>
          <w:noProof/>
        </w:rPr>
        <w:drawing>
          <wp:anchor distT="0" distB="0" distL="114300" distR="114300" simplePos="0" relativeHeight="251721728" behindDoc="0" locked="0" layoutInCell="1" allowOverlap="1" wp14:anchorId="1D8913AC" wp14:editId="15C48F9A">
            <wp:simplePos x="0" y="0"/>
            <wp:positionH relativeFrom="column">
              <wp:posOffset>-591370</wp:posOffset>
            </wp:positionH>
            <wp:positionV relativeFrom="paragraph">
              <wp:posOffset>152938</wp:posOffset>
            </wp:positionV>
            <wp:extent cx="467995" cy="467995"/>
            <wp:effectExtent l="0" t="0" r="1905" b="1905"/>
            <wp:wrapNone/>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Start a </w:t>
      </w:r>
      <w:r w:rsidR="008F034E" w:rsidRPr="007E3ED4">
        <w:rPr>
          <w:iCs/>
        </w:rPr>
        <w:t xml:space="preserve">Wireshark </w:t>
      </w:r>
      <w:r w:rsidR="008F034E" w:rsidRPr="008F034E">
        <w:t xml:space="preserve">session on </w:t>
      </w:r>
      <w:r w:rsidR="008F034E" w:rsidRPr="00FD18C4">
        <w:rPr>
          <w:i/>
        </w:rPr>
        <w:t>PC1</w:t>
      </w:r>
      <w:r w:rsidR="008F034E" w:rsidRPr="008F034E">
        <w:t xml:space="preserve"> (</w:t>
      </w:r>
      <w:r w:rsidR="008F034E" w:rsidRPr="009C6D1A">
        <w:rPr>
          <w:iCs/>
        </w:rPr>
        <w:t>eth0</w:t>
      </w:r>
      <w:r w:rsidR="008F034E" w:rsidRPr="008F034E">
        <w:t>).</w:t>
      </w:r>
    </w:p>
    <w:p w14:paraId="7828AC89" w14:textId="71F0E3B6" w:rsidR="008F034E" w:rsidRPr="008F034E" w:rsidRDefault="008F034E" w:rsidP="00BA5FB0">
      <w:pPr>
        <w:numPr>
          <w:ilvl w:val="0"/>
          <w:numId w:val="24"/>
        </w:numPr>
        <w:tabs>
          <w:tab w:val="clear" w:pos="2520"/>
          <w:tab w:val="clear" w:pos="2880"/>
        </w:tabs>
        <w:spacing w:before="120" w:after="120" w:line="240" w:lineRule="auto"/>
      </w:pPr>
      <w:r w:rsidRPr="008F034E">
        <w:t xml:space="preserve">Execute a </w:t>
      </w:r>
      <w:r w:rsidRPr="008F034E">
        <w:rPr>
          <w:rFonts w:ascii="Consolas" w:hAnsi="Consolas"/>
        </w:rPr>
        <w:t>traceroute</w:t>
      </w:r>
      <w:r w:rsidRPr="008F034E">
        <w:t xml:space="preserve"> command from </w:t>
      </w:r>
      <w:r w:rsidRPr="00FD18C4">
        <w:rPr>
          <w:i/>
        </w:rPr>
        <w:t>PC1</w:t>
      </w:r>
      <w:r w:rsidRPr="008F034E">
        <w:t xml:space="preserve"> to </w:t>
      </w:r>
      <w:r w:rsidRPr="00FD18C4">
        <w:rPr>
          <w:i/>
        </w:rPr>
        <w:t>PC</w:t>
      </w:r>
      <w:r w:rsidR="00FD18C4" w:rsidRPr="00FD18C4">
        <w:rPr>
          <w:i/>
        </w:rPr>
        <w:t>3</w:t>
      </w:r>
      <w:r w:rsidRPr="008F034E">
        <w:t xml:space="preserve">, </w:t>
      </w:r>
      <w:r w:rsidR="00EF13D4">
        <w:t xml:space="preserve">and from </w:t>
      </w:r>
      <w:r w:rsidR="00EF13D4" w:rsidRPr="00BA5FB0">
        <w:rPr>
          <w:i/>
          <w:iCs/>
        </w:rPr>
        <w:t>Router</w:t>
      </w:r>
      <w:r w:rsidR="00EF13D4">
        <w:rPr>
          <w:i/>
          <w:iCs/>
        </w:rPr>
        <w:t>1</w:t>
      </w:r>
      <w:r w:rsidR="00EF13D4">
        <w:t xml:space="preserve"> to </w:t>
      </w:r>
      <w:r w:rsidR="00EF13D4" w:rsidRPr="00BA5FB0">
        <w:rPr>
          <w:i/>
          <w:iCs/>
        </w:rPr>
        <w:t>PC</w:t>
      </w:r>
      <w:r w:rsidR="00EF13D4">
        <w:rPr>
          <w:i/>
          <w:iCs/>
        </w:rPr>
        <w:t>1</w:t>
      </w:r>
      <w:r w:rsidR="00EF13D4">
        <w:t xml:space="preserve">. Take a snapshot of </w:t>
      </w:r>
      <w:r w:rsidR="00F601C2">
        <w:t>both</w:t>
      </w:r>
      <w:r w:rsidR="00EF13D4">
        <w:t xml:space="preserve"> console</w:t>
      </w:r>
      <w:r w:rsidR="00F601C2">
        <w:t>s</w:t>
      </w:r>
      <w:r w:rsidR="00EF13D4">
        <w:t>. S</w:t>
      </w:r>
      <w:r w:rsidRPr="008F034E">
        <w:t>ave the output.</w:t>
      </w:r>
    </w:p>
    <w:p w14:paraId="4830C242" w14:textId="415CA1E5" w:rsidR="00EF13D4" w:rsidRDefault="008F034E">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PC1$ </w:t>
      </w:r>
      <w:r w:rsidRPr="008F034E">
        <w:rPr>
          <w:rFonts w:ascii="Consolas" w:hAnsi="Consolas" w:cs="Courier New"/>
          <w:b/>
          <w:shd w:val="clear" w:color="auto" w:fill="F2F2F2" w:themeFill="background1" w:themeFillShade="F2"/>
        </w:rPr>
        <w:t>traceroute 10.0.3.33</w:t>
      </w:r>
    </w:p>
    <w:p w14:paraId="20F0F4D4" w14:textId="5A782C57" w:rsidR="008F034E" w:rsidRPr="00BA5FB0" w:rsidRDefault="00EF13D4"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Pr>
          <w:rFonts w:ascii="Consolas" w:hAnsi="Consolas" w:cs="Courier New"/>
          <w:b/>
          <w:shd w:val="clear" w:color="auto" w:fill="F2F2F2" w:themeFill="background1" w:themeFillShade="F2"/>
        </w:rPr>
        <w:t>Route1# trace 10.0.1.11</w:t>
      </w:r>
    </w:p>
    <w:p w14:paraId="56ED2568" w14:textId="77777777" w:rsidR="008F034E" w:rsidRPr="008F034E" w:rsidRDefault="008F034E" w:rsidP="00BA5FB0">
      <w:pPr>
        <w:numPr>
          <w:ilvl w:val="0"/>
          <w:numId w:val="24"/>
        </w:numPr>
        <w:tabs>
          <w:tab w:val="clear" w:pos="2520"/>
          <w:tab w:val="clear" w:pos="2880"/>
        </w:tabs>
        <w:spacing w:before="120" w:after="120" w:line="240" w:lineRule="auto"/>
        <w:rPr>
          <w:rFonts w:ascii="Courier New" w:hAnsi="Courier New"/>
        </w:rPr>
      </w:pPr>
      <w:r w:rsidRPr="008F034E">
        <w:rPr>
          <w:noProof/>
        </w:rPr>
        <w:drawing>
          <wp:anchor distT="0" distB="0" distL="114300" distR="114300" simplePos="0" relativeHeight="251671552" behindDoc="0" locked="0" layoutInCell="1" allowOverlap="1" wp14:anchorId="7E98C964" wp14:editId="69D043CB">
            <wp:simplePos x="0" y="0"/>
            <wp:positionH relativeFrom="column">
              <wp:posOffset>-631825</wp:posOffset>
            </wp:positionH>
            <wp:positionV relativeFrom="paragraph">
              <wp:posOffset>246510</wp:posOffset>
            </wp:positionV>
            <wp:extent cx="485336" cy="485336"/>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336" cy="485336"/>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Observe how </w:t>
      </w:r>
      <w:r w:rsidRPr="007E3ED4">
        <w:rPr>
          <w:iCs/>
        </w:rPr>
        <w:t>Wireshark</w:t>
      </w:r>
      <w:r w:rsidRPr="008F034E">
        <w:t xml:space="preserve"> gathers information on the route. Pay attention to the TTL fields in the UDP packets that are sent by </w:t>
      </w:r>
      <w:r w:rsidRPr="00FD18C4">
        <w:rPr>
          <w:i/>
        </w:rPr>
        <w:t>PC1</w:t>
      </w:r>
      <w:r w:rsidRPr="008F034E">
        <w:t>.</w:t>
      </w:r>
    </w:p>
    <w:p w14:paraId="1EC62ACB" w14:textId="19BBB3DF" w:rsidR="008F034E" w:rsidRPr="00BA5FB0" w:rsidRDefault="008F034E" w:rsidP="00BA5FB0">
      <w:pPr>
        <w:numPr>
          <w:ilvl w:val="0"/>
          <w:numId w:val="24"/>
        </w:numPr>
        <w:tabs>
          <w:tab w:val="clear" w:pos="2520"/>
          <w:tab w:val="clear" w:pos="2880"/>
        </w:tabs>
        <w:spacing w:before="120" w:after="120" w:line="240" w:lineRule="auto"/>
        <w:rPr>
          <w:rFonts w:ascii="Arial" w:hAnsi="Arial" w:cs="Times New Roman"/>
          <w:spacing w:val="-5"/>
          <w:szCs w:val="20"/>
          <w:lang w:eastAsia="zh-CN"/>
        </w:rPr>
      </w:pPr>
      <w:r w:rsidRPr="008F034E">
        <w:t xml:space="preserve">Stop the traffic capture of </w:t>
      </w:r>
      <w:r w:rsidRPr="007E3ED4">
        <w:rPr>
          <w:iCs/>
        </w:rPr>
        <w:t>Wireshark</w:t>
      </w:r>
      <w:r w:rsidRPr="008F034E">
        <w:t xml:space="preserve"> and save the captured traffic. </w:t>
      </w:r>
      <w:r w:rsidR="00FD18C4">
        <w:t>(Save the summary lines of the packets as well as the details of the packets.)</w:t>
      </w:r>
    </w:p>
    <w:p w14:paraId="33648231" w14:textId="3E69D47B" w:rsidR="008F034E" w:rsidRPr="008F034E" w:rsidRDefault="00321E17" w:rsidP="009C482F">
      <w:pPr>
        <w:pStyle w:val="LabTitle"/>
      </w:pPr>
      <w:r w:rsidRPr="008F034E">
        <w:rPr>
          <w:rFonts w:ascii="Arial" w:eastAsia="PMingLiU" w:hAnsi="Arial" w:cs="Times New Roman"/>
          <w:spacing w:val="-5"/>
          <w:szCs w:val="20"/>
        </w:rPr>
        <w:drawing>
          <wp:anchor distT="0" distB="0" distL="114300" distR="114300" simplePos="0" relativeHeight="251670528" behindDoc="0" locked="0" layoutInCell="1" allowOverlap="1" wp14:anchorId="435C839B" wp14:editId="60BAAAB4">
            <wp:simplePos x="0" y="0"/>
            <wp:positionH relativeFrom="column">
              <wp:posOffset>-596265</wp:posOffset>
            </wp:positionH>
            <wp:positionV relativeFrom="paragraph">
              <wp:posOffset>6350</wp:posOffset>
            </wp:positionV>
            <wp:extent cx="466725" cy="381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06118A1F" w14:textId="50F03825" w:rsidR="00FD18C4" w:rsidRPr="00FD18C4" w:rsidRDefault="00E37C28" w:rsidP="00BA5FB0">
      <w:pPr>
        <w:pStyle w:val="ListParagraph"/>
        <w:numPr>
          <w:ilvl w:val="0"/>
          <w:numId w:val="48"/>
        </w:numPr>
        <w:spacing w:before="120" w:after="120" w:line="240" w:lineRule="auto"/>
        <w:contextualSpacing w:val="0"/>
      </w:pPr>
      <w:r w:rsidRPr="008F034E">
        <w:t>Us</w:t>
      </w:r>
      <w:r w:rsidR="007C11EF">
        <w:t xml:space="preserve">ing </w:t>
      </w:r>
      <w:r w:rsidRPr="008F034E">
        <w:t xml:space="preserve">the </w:t>
      </w:r>
      <w:r>
        <w:t xml:space="preserve">saved </w:t>
      </w:r>
      <w:r w:rsidRPr="007E3ED4">
        <w:rPr>
          <w:iCs/>
        </w:rPr>
        <w:t>Wireshark</w:t>
      </w:r>
      <w:r w:rsidRPr="008F034E">
        <w:t xml:space="preserve"> </w:t>
      </w:r>
      <w:r>
        <w:t>data</w:t>
      </w:r>
      <w:r w:rsidR="007C11EF">
        <w:t xml:space="preserve">, </w:t>
      </w:r>
      <w:r>
        <w:t>provid</w:t>
      </w:r>
      <w:r w:rsidR="007C11EF">
        <w:t>e</w:t>
      </w:r>
      <w:r>
        <w:t xml:space="preserve"> a list of the </w:t>
      </w:r>
      <w:r w:rsidRPr="008F034E">
        <w:t>summary lines of the captured UDP and ICMP packets</w:t>
      </w:r>
      <w:r>
        <w:t xml:space="preserve">. </w:t>
      </w:r>
    </w:p>
    <w:p w14:paraId="167A53C6" w14:textId="2AA6BDE2" w:rsidR="007C11EF" w:rsidRDefault="007C11EF" w:rsidP="00BA5FB0">
      <w:pPr>
        <w:pStyle w:val="ListParagraph"/>
        <w:numPr>
          <w:ilvl w:val="0"/>
          <w:numId w:val="48"/>
        </w:numPr>
        <w:spacing w:before="120" w:after="120" w:line="240" w:lineRule="auto"/>
        <w:contextualSpacing w:val="0"/>
      </w:pPr>
      <w:r>
        <w:t xml:space="preserve">For each captured UDP packet, provide the TTL value set by </w:t>
      </w:r>
      <w:r w:rsidRPr="00696391">
        <w:rPr>
          <w:i/>
        </w:rPr>
        <w:t>PC1</w:t>
      </w:r>
      <w:r>
        <w:t>.</w:t>
      </w:r>
    </w:p>
    <w:p w14:paraId="0F6A1882" w14:textId="7F68A187" w:rsidR="007C11EF" w:rsidRDefault="007C11EF" w:rsidP="00BA5FB0">
      <w:pPr>
        <w:pStyle w:val="ListParagraph"/>
        <w:numPr>
          <w:ilvl w:val="0"/>
          <w:numId w:val="48"/>
        </w:numPr>
        <w:spacing w:before="120" w:after="120" w:line="240" w:lineRule="auto"/>
        <w:contextualSpacing w:val="0"/>
      </w:pPr>
      <w:r>
        <w:t xml:space="preserve">Provide a brief description of the operation of </w:t>
      </w:r>
      <w:r w:rsidRPr="00771D6C">
        <w:rPr>
          <w:i/>
        </w:rPr>
        <w:t>tracerout</w:t>
      </w:r>
      <w:r w:rsidR="00EF13D4">
        <w:t xml:space="preserve">e and </w:t>
      </w:r>
      <w:r w:rsidR="00EF13D4" w:rsidRPr="00BA5FB0">
        <w:rPr>
          <w:i/>
          <w:iCs/>
        </w:rPr>
        <w:t>trace</w:t>
      </w:r>
      <w:r w:rsidR="00EF13D4">
        <w:t xml:space="preserve"> from the output on the consoles and the Wireshark data.</w:t>
      </w:r>
    </w:p>
    <w:p w14:paraId="1C2AFB60" w14:textId="5014F1AA" w:rsidR="007C11EF" w:rsidRDefault="007C11EF" w:rsidP="007C11EF">
      <w:pPr>
        <w:pStyle w:val="ListParagraph"/>
      </w:pPr>
    </w:p>
    <w:p w14:paraId="25D6167D" w14:textId="77777777" w:rsidR="007C11EF" w:rsidRPr="008F034E" w:rsidRDefault="007C11EF" w:rsidP="00FD18C4"/>
    <w:p w14:paraId="3C3C82EE" w14:textId="62D44894" w:rsidR="008F034E" w:rsidRPr="008F034E" w:rsidRDefault="008F034E" w:rsidP="00184FB6">
      <w:pPr>
        <w:pStyle w:val="Heading3"/>
        <w:rPr>
          <w:i/>
        </w:rPr>
      </w:pPr>
      <w:bookmarkStart w:id="57" w:name="_Toc601999"/>
      <w:bookmarkStart w:id="58" w:name="_Toc46166099"/>
      <w:bookmarkStart w:id="59" w:name="_Toc46927878"/>
      <w:bookmarkStart w:id="60" w:name="_Toc61874421"/>
      <w:bookmarkStart w:id="61" w:name="_Toc529020203"/>
      <w:bookmarkStart w:id="62" w:name="_Toc371322472"/>
      <w:bookmarkStart w:id="63" w:name="_Toc529622814"/>
      <w:bookmarkStart w:id="64" w:name="_Toc536726789"/>
      <w:r w:rsidRPr="008F034E">
        <w:lastRenderedPageBreak/>
        <w:t>Exercise 4-</w:t>
      </w:r>
      <w:r w:rsidR="00FD18C4">
        <w:t>c</w:t>
      </w:r>
      <w:r w:rsidRPr="008F034E">
        <w:t>. Multiple matches in the routing table</w:t>
      </w:r>
      <w:bookmarkEnd w:id="57"/>
      <w:bookmarkEnd w:id="58"/>
      <w:bookmarkEnd w:id="59"/>
      <w:bookmarkEnd w:id="60"/>
      <w:r w:rsidRPr="008F034E">
        <w:t xml:space="preserve"> </w:t>
      </w:r>
    </w:p>
    <w:p w14:paraId="7877C797" w14:textId="77777777" w:rsidR="008F034E" w:rsidRPr="008F034E" w:rsidRDefault="008F034E" w:rsidP="00BA5FB0">
      <w:pPr>
        <w:spacing w:before="120" w:after="120" w:line="240" w:lineRule="auto"/>
      </w:pPr>
      <w:r w:rsidRPr="008F034E">
        <w:t xml:space="preserve">When there are multiple matches for a destination address in the routing table, the system selects the most specific route. This is called </w:t>
      </w:r>
      <w:r w:rsidRPr="008F034E">
        <w:rPr>
          <w:i/>
          <w:iCs/>
        </w:rPr>
        <w:t>longest prefix match</w:t>
      </w:r>
      <w:r w:rsidRPr="008F034E">
        <w:t xml:space="preserve">. In this exercise, you observe the longest prefix match in action.  </w:t>
      </w:r>
    </w:p>
    <w:p w14:paraId="4BA3B3FD" w14:textId="7483445A" w:rsidR="008F034E" w:rsidRPr="008F034E" w:rsidRDefault="008F034E" w:rsidP="00BA5FB0">
      <w:pPr>
        <w:spacing w:before="120" w:after="120" w:line="240" w:lineRule="auto"/>
      </w:pPr>
      <w:r w:rsidRPr="008F034E">
        <w:t xml:space="preserve">For querying the routing table, you </w:t>
      </w:r>
      <w:r w:rsidR="001C184D">
        <w:t>can</w:t>
      </w:r>
      <w:r w:rsidRPr="008F034E">
        <w:t xml:space="preserve"> use the commands explained below.</w:t>
      </w:r>
    </w:p>
    <w:tbl>
      <w:tblPr>
        <w:tblStyle w:val="TableGrid5"/>
        <w:tblW w:w="9360" w:type="dxa"/>
        <w:jc w:val="right"/>
        <w:tblLook w:val="04A0" w:firstRow="1" w:lastRow="0" w:firstColumn="1" w:lastColumn="0" w:noHBand="0" w:noVBand="1"/>
      </w:tblPr>
      <w:tblGrid>
        <w:gridCol w:w="9360"/>
      </w:tblGrid>
      <w:tr w:rsidR="008F034E" w:rsidRPr="008F034E" w14:paraId="49E3B4FC" w14:textId="77777777" w:rsidTr="00184FB6">
        <w:trPr>
          <w:jc w:val="right"/>
        </w:trPr>
        <w:tc>
          <w:tcPr>
            <w:tcW w:w="9360" w:type="dxa"/>
            <w:tcBorders>
              <w:top w:val="nil"/>
              <w:left w:val="nil"/>
              <w:bottom w:val="nil"/>
              <w:right w:val="nil"/>
            </w:tcBorders>
            <w:shd w:val="clear" w:color="auto" w:fill="DEEAF6" w:themeFill="accent1" w:themeFillTint="33"/>
          </w:tcPr>
          <w:p w14:paraId="516EB718" w14:textId="77777777" w:rsidR="008F034E" w:rsidRPr="00814D07" w:rsidRDefault="008F034E" w:rsidP="008F034E">
            <w:pPr>
              <w:rPr>
                <w:b/>
                <w:bCs/>
                <w:sz w:val="24"/>
                <w:szCs w:val="24"/>
              </w:rPr>
            </w:pPr>
            <w:r w:rsidRPr="00814D07">
              <w:rPr>
                <w:b/>
                <w:bCs/>
                <w:sz w:val="24"/>
                <w:szCs w:val="24"/>
              </w:rPr>
              <w:t xml:space="preserve">Testing routing table lookups in Linux </w:t>
            </w:r>
          </w:p>
          <w:p w14:paraId="1F72EFA8" w14:textId="77777777" w:rsidR="008F034E" w:rsidRPr="008F034E" w:rsidRDefault="008F034E" w:rsidP="008F034E">
            <w:pPr>
              <w:rPr>
                <w:rFonts w:ascii="Consolas" w:hAnsi="Consolas"/>
              </w:rPr>
            </w:pPr>
          </w:p>
          <w:p w14:paraId="1760D501" w14:textId="797BECC2" w:rsidR="008F034E" w:rsidRPr="008F034E" w:rsidRDefault="008F034E" w:rsidP="00814D07">
            <w:pPr>
              <w:pStyle w:val="Code-NoSB"/>
            </w:pPr>
            <w:r w:rsidRPr="008F034E">
              <w:t>ip route</w:t>
            </w:r>
            <w:r w:rsidR="00814D07">
              <w:t xml:space="preserve"> show</w:t>
            </w:r>
            <w:r w:rsidRPr="008F034E">
              <w:t xml:space="preserve"> to match </w:t>
            </w:r>
            <w:r w:rsidRPr="00814D07">
              <w:rPr>
                <w:i/>
                <w:iCs/>
              </w:rPr>
              <w:t>10.0.1.11</w:t>
            </w:r>
          </w:p>
          <w:p w14:paraId="78D83A16" w14:textId="77777777" w:rsidR="008F034E" w:rsidRPr="00814D07" w:rsidRDefault="008F034E" w:rsidP="008F034E">
            <w:pPr>
              <w:ind w:left="360"/>
            </w:pPr>
            <w:r w:rsidRPr="008F034E">
              <w:t xml:space="preserve">Displays </w:t>
            </w:r>
            <w:r w:rsidRPr="008F034E">
              <w:rPr>
                <w:u w:val="single"/>
              </w:rPr>
              <w:t>all</w:t>
            </w:r>
            <w:r w:rsidRPr="008F034E">
              <w:t xml:space="preserve"> matches in the IP routing table for destination </w:t>
            </w:r>
            <w:r w:rsidRPr="00814D07">
              <w:rPr>
                <w:i/>
                <w:iCs/>
              </w:rPr>
              <w:t>10.0.1.11</w:t>
            </w:r>
            <w:r w:rsidR="00814D07">
              <w:t>.</w:t>
            </w:r>
          </w:p>
          <w:p w14:paraId="1A395D13" w14:textId="77777777" w:rsidR="008F034E" w:rsidRPr="008F034E" w:rsidRDefault="008F034E" w:rsidP="008F034E">
            <w:pPr>
              <w:rPr>
                <w:rFonts w:ascii="Consolas" w:hAnsi="Consolas"/>
              </w:rPr>
            </w:pPr>
          </w:p>
          <w:p w14:paraId="25B457C7" w14:textId="3F3138C1" w:rsidR="008F034E" w:rsidRPr="008F034E" w:rsidRDefault="008F034E" w:rsidP="00814D07">
            <w:pPr>
              <w:pStyle w:val="Code-NoSB"/>
            </w:pPr>
            <w:r w:rsidRPr="008F034E">
              <w:t xml:space="preserve">ip route get </w:t>
            </w:r>
            <w:r w:rsidRPr="00814D07">
              <w:rPr>
                <w:i/>
                <w:iCs/>
              </w:rPr>
              <w:t>10.0.1.11</w:t>
            </w:r>
            <w:r w:rsidR="00CA3770">
              <w:rPr>
                <w:i/>
                <w:iCs/>
              </w:rPr>
              <w:t xml:space="preserve"> </w:t>
            </w:r>
          </w:p>
          <w:p w14:paraId="74A06F88" w14:textId="6C09AFA0" w:rsidR="008F034E" w:rsidRPr="008F034E" w:rsidRDefault="008F034E" w:rsidP="00BA5FB0">
            <w:pPr>
              <w:spacing w:after="120"/>
              <w:ind w:left="360"/>
            </w:pPr>
            <w:r w:rsidRPr="008F034E">
              <w:t xml:space="preserve">Displays </w:t>
            </w:r>
            <w:r w:rsidR="001C184D">
              <w:t xml:space="preserve">the </w:t>
            </w:r>
            <w:r w:rsidRPr="008F034E">
              <w:t>longest prefix</w:t>
            </w:r>
            <w:r w:rsidR="001C184D">
              <w:t xml:space="preserve"> </w:t>
            </w:r>
            <w:r w:rsidRPr="008F034E">
              <w:t xml:space="preserve">match for destination </w:t>
            </w:r>
            <w:r w:rsidRPr="00814D07">
              <w:rPr>
                <w:i/>
                <w:iCs/>
              </w:rPr>
              <w:t>10.0.1.11</w:t>
            </w:r>
            <w:r w:rsidRPr="008F034E">
              <w:t xml:space="preserve">. </w:t>
            </w:r>
          </w:p>
        </w:tc>
      </w:tr>
    </w:tbl>
    <w:p w14:paraId="69B898CF" w14:textId="4AA3896E" w:rsidR="008F034E" w:rsidRPr="008F034E" w:rsidRDefault="008F034E" w:rsidP="00BA5FB0">
      <w:pPr>
        <w:numPr>
          <w:ilvl w:val="0"/>
          <w:numId w:val="26"/>
        </w:numPr>
        <w:tabs>
          <w:tab w:val="clear" w:pos="2520"/>
          <w:tab w:val="clear" w:pos="2880"/>
        </w:tabs>
        <w:spacing w:before="120" w:after="120" w:line="240" w:lineRule="auto"/>
      </w:pPr>
      <w:r w:rsidRPr="008F034E">
        <w:t xml:space="preserve">Add the following routes to the routing table of </w:t>
      </w:r>
      <w:r w:rsidRPr="001C184D">
        <w:rPr>
          <w:i/>
        </w:rPr>
        <w:t>PC</w:t>
      </w:r>
      <w:r w:rsidR="008F0E12">
        <w:rPr>
          <w:i/>
        </w:rPr>
        <w:t>1</w:t>
      </w:r>
      <w:r w:rsidRPr="008F034E">
        <w:t xml:space="preserve">: </w:t>
      </w:r>
    </w:p>
    <w:p w14:paraId="69CB33A9" w14:textId="7EDC27FC"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10.0.0.0/16 via 10.0.1.71</w:t>
      </w:r>
    </w:p>
    <w:p w14:paraId="3389BAE7" w14:textId="5EF6E56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10.0.3.9 via 10.0.1.81</w:t>
      </w:r>
    </w:p>
    <w:p w14:paraId="45D407F5" w14:textId="40CABDB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default via 10.0.1.91</w:t>
      </w:r>
    </w:p>
    <w:p w14:paraId="72422C40" w14:textId="638837FC" w:rsidR="008F034E" w:rsidRPr="008F034E" w:rsidRDefault="00CA1CA4" w:rsidP="00BA5FB0">
      <w:pPr>
        <w:tabs>
          <w:tab w:val="clear" w:pos="2520"/>
          <w:tab w:val="clear" w:pos="2880"/>
        </w:tabs>
        <w:spacing w:before="120" w:after="120" w:line="240" w:lineRule="auto"/>
        <w:ind w:left="360"/>
      </w:pPr>
      <w:r w:rsidRPr="008F034E">
        <w:rPr>
          <w:noProof/>
        </w:rPr>
        <w:drawing>
          <wp:anchor distT="0" distB="0" distL="114300" distR="114300" simplePos="0" relativeHeight="251673600" behindDoc="0" locked="0" layoutInCell="1" allowOverlap="1" wp14:anchorId="40B334A4" wp14:editId="12518864">
            <wp:simplePos x="0" y="0"/>
            <wp:positionH relativeFrom="column">
              <wp:posOffset>-581025</wp:posOffset>
            </wp:positionH>
            <wp:positionV relativeFrom="paragraph">
              <wp:posOffset>198120</wp:posOffset>
            </wp:positionV>
            <wp:extent cx="467995" cy="467995"/>
            <wp:effectExtent l="0" t="0" r="1905"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In the second command, no prefix length is given. This is interpreted as a </w:t>
      </w:r>
      <w:r w:rsidR="008F034E" w:rsidRPr="00BA5FB0">
        <w:rPr>
          <w:b/>
          <w:bCs/>
        </w:rPr>
        <w:t>32-bit long prefix</w:t>
      </w:r>
      <w:r w:rsidR="008F034E" w:rsidRPr="008F034E">
        <w:t xml:space="preserve">, that is, </w:t>
      </w:r>
      <w:r w:rsidR="008F034E" w:rsidRPr="008F034E">
        <w:rPr>
          <w:i/>
          <w:iCs/>
        </w:rPr>
        <w:t>10.0.3.9/32</w:t>
      </w:r>
      <w:r w:rsidR="008F034E" w:rsidRPr="008F034E">
        <w:rPr>
          <w:i/>
        </w:rPr>
        <w:t>.</w:t>
      </w:r>
      <w:r w:rsidR="008F034E" w:rsidRPr="008F034E">
        <w:rPr>
          <w:rFonts w:ascii="Consolas" w:hAnsi="Consolas"/>
          <w:b/>
          <w:shd w:val="clear" w:color="auto" w:fill="F2F2F2" w:themeFill="background1" w:themeFillShade="F2"/>
        </w:rPr>
        <w:t xml:space="preserve"> </w:t>
      </w:r>
      <w:r w:rsidR="008F034E" w:rsidRPr="008F034E">
        <w:t xml:space="preserve">This type of routing table entry is called a </w:t>
      </w:r>
      <w:r w:rsidR="008F034E" w:rsidRPr="00BA5FB0">
        <w:rPr>
          <w:b/>
          <w:bCs/>
          <w:i/>
          <w:iCs/>
        </w:rPr>
        <w:t xml:space="preserve">host </w:t>
      </w:r>
      <w:r w:rsidR="008F034E" w:rsidRPr="008F034E">
        <w:t xml:space="preserve">route. </w:t>
      </w:r>
      <w:r w:rsidR="00CD6FED">
        <w:t>If a PC has a default route already assigned, you cannot add a second.</w:t>
      </w:r>
    </w:p>
    <w:p w14:paraId="2EAF7799" w14:textId="01921CEC" w:rsidR="008F034E" w:rsidRPr="001C184D" w:rsidRDefault="008F034E" w:rsidP="00BA5FB0">
      <w:pPr>
        <w:numPr>
          <w:ilvl w:val="0"/>
          <w:numId w:val="26"/>
        </w:numPr>
        <w:tabs>
          <w:tab w:val="clear" w:pos="2520"/>
          <w:tab w:val="clear" w:pos="2880"/>
        </w:tabs>
        <w:spacing w:before="120" w:after="120" w:line="240" w:lineRule="auto"/>
      </w:pPr>
      <w:r w:rsidRPr="008F034E">
        <w:t xml:space="preserve">Take a snapshot of the IPv4 routing table at </w:t>
      </w:r>
      <w:r w:rsidRPr="001C184D">
        <w:rPr>
          <w:i/>
        </w:rPr>
        <w:t>P</w:t>
      </w:r>
      <w:r w:rsidR="000B3F0C" w:rsidRPr="00BA5FB0">
        <w:rPr>
          <w:i/>
          <w:iCs/>
        </w:rPr>
        <w:t>C1</w:t>
      </w:r>
      <w:r w:rsidR="000B3F0C">
        <w:t xml:space="preserve"> </w:t>
      </w:r>
      <w:r w:rsidRPr="008F034E">
        <w:t xml:space="preserve">(using </w:t>
      </w:r>
      <w:r w:rsidRPr="008F034E">
        <w:rPr>
          <w:rFonts w:ascii="Consolas" w:hAnsi="Consolas" w:cs="Consolas"/>
        </w:rPr>
        <w:t>netstat -rn</w:t>
      </w:r>
      <w:r w:rsidRPr="008F034E">
        <w:t>)</w:t>
      </w:r>
    </w:p>
    <w:p w14:paraId="1C8C032C" w14:textId="7BF1D92E" w:rsidR="008F034E" w:rsidRPr="008F034E" w:rsidRDefault="008F034E" w:rsidP="00BA5FB0">
      <w:pPr>
        <w:numPr>
          <w:ilvl w:val="0"/>
          <w:numId w:val="26"/>
        </w:numPr>
        <w:tabs>
          <w:tab w:val="clear" w:pos="2520"/>
          <w:tab w:val="clear" w:pos="2880"/>
        </w:tabs>
        <w:spacing w:before="120" w:after="120" w:line="240" w:lineRule="auto"/>
        <w:rPr>
          <w:rFonts w:ascii="Courier New" w:hAnsi="Courier New"/>
        </w:rPr>
      </w:pPr>
      <w:r w:rsidRPr="008F034E">
        <w:t xml:space="preserve">Use the command </w:t>
      </w:r>
      <w:r w:rsidRPr="008F034E">
        <w:rPr>
          <w:rFonts w:ascii="Consolas" w:hAnsi="Consolas" w:cs="Consolas"/>
        </w:rPr>
        <w:t xml:space="preserve">ip route </w:t>
      </w:r>
      <w:r w:rsidR="008F0E12" w:rsidRPr="00BA5FB0">
        <w:rPr>
          <w:rFonts w:ascii="Consolas" w:hAnsi="Consolas" w:cs="Consolas"/>
        </w:rPr>
        <w:t>show</w:t>
      </w:r>
      <w:r w:rsidRPr="008F0E12">
        <w:rPr>
          <w:rFonts w:ascii="Consolas" w:hAnsi="Consolas" w:cs="Consolas"/>
        </w:rPr>
        <w:t xml:space="preserve"> </w:t>
      </w:r>
      <w:r w:rsidR="00106625">
        <w:rPr>
          <w:rFonts w:ascii="Consolas" w:hAnsi="Consolas" w:cs="Consolas"/>
        </w:rPr>
        <w:t xml:space="preserve">to </w:t>
      </w:r>
      <w:r w:rsidRPr="00106625">
        <w:rPr>
          <w:rFonts w:ascii="Consolas" w:hAnsi="Consolas" w:cs="Consolas"/>
        </w:rPr>
        <w:t>match</w:t>
      </w:r>
      <w:r w:rsidR="008F0E12">
        <w:t xml:space="preserve"> </w:t>
      </w:r>
      <w:r w:rsidR="008F0E12" w:rsidRPr="00BA5FB0">
        <w:rPr>
          <w:rFonts w:ascii="Consolas" w:hAnsi="Consolas" w:cs="Consolas"/>
          <w:b/>
          <w:bCs/>
        </w:rPr>
        <w:t>IP address/prefix</w:t>
      </w:r>
      <w:r w:rsidR="008F0E12">
        <w:t xml:space="preserve"> </w:t>
      </w:r>
      <w:r w:rsidRPr="008F034E">
        <w:t xml:space="preserve">to determine how many matches exist in the routing table of </w:t>
      </w:r>
      <w:r w:rsidRPr="007E3ED4">
        <w:rPr>
          <w:i/>
          <w:iCs/>
        </w:rPr>
        <w:t>P</w:t>
      </w:r>
      <w:r w:rsidR="00CD6FED">
        <w:rPr>
          <w:i/>
          <w:iCs/>
        </w:rPr>
        <w:t>C1</w:t>
      </w:r>
      <w:r w:rsidRPr="008F034E">
        <w:t xml:space="preserve"> for the following IP addresses:</w:t>
      </w:r>
    </w:p>
    <w:p w14:paraId="3E7948FF" w14:textId="77777777" w:rsidR="006E450A" w:rsidRDefault="008F034E" w:rsidP="00BA5FB0">
      <w:pPr>
        <w:spacing w:before="120" w:after="120" w:line="240" w:lineRule="auto"/>
        <w:ind w:left="720"/>
        <w:rPr>
          <w:i/>
        </w:rPr>
      </w:pPr>
      <w:r w:rsidRPr="008F034E">
        <w:rPr>
          <w:i/>
        </w:rPr>
        <w:t>10.0.3.9</w:t>
      </w:r>
    </w:p>
    <w:p w14:paraId="2D2C94BF" w14:textId="724C104A" w:rsidR="006E450A" w:rsidRDefault="008F034E" w:rsidP="00BA5FB0">
      <w:pPr>
        <w:spacing w:before="120" w:after="120" w:line="240" w:lineRule="auto"/>
        <w:ind w:left="720"/>
        <w:rPr>
          <w:i/>
        </w:rPr>
      </w:pPr>
      <w:r w:rsidRPr="008F034E">
        <w:rPr>
          <w:i/>
        </w:rPr>
        <w:t>10.0.3.14</w:t>
      </w:r>
    </w:p>
    <w:p w14:paraId="4262799D" w14:textId="6B19DC98" w:rsidR="008F034E" w:rsidRDefault="008F034E" w:rsidP="00BA5FB0">
      <w:pPr>
        <w:spacing w:before="120" w:after="120" w:line="240" w:lineRule="auto"/>
        <w:ind w:left="720"/>
        <w:rPr>
          <w:i/>
        </w:rPr>
      </w:pPr>
      <w:r w:rsidRPr="008F034E">
        <w:rPr>
          <w:i/>
        </w:rPr>
        <w:t xml:space="preserve">10.0.4.1 </w:t>
      </w:r>
    </w:p>
    <w:p w14:paraId="56E05294" w14:textId="5A309AD8" w:rsidR="008F034E" w:rsidRPr="008F034E" w:rsidRDefault="001C184D" w:rsidP="00BA5FB0">
      <w:pPr>
        <w:spacing w:before="120" w:after="120" w:line="240" w:lineRule="auto"/>
        <w:ind w:left="720"/>
      </w:pPr>
      <w:r>
        <w:rPr>
          <w:i/>
        </w:rPr>
        <w:t>10.1.4.18</w:t>
      </w:r>
    </w:p>
    <w:p w14:paraId="76CCC9BC" w14:textId="77777777" w:rsidR="008F034E" w:rsidRPr="008F034E" w:rsidRDefault="008F034E" w:rsidP="00BA5FB0">
      <w:pPr>
        <w:tabs>
          <w:tab w:val="clear" w:pos="2520"/>
          <w:tab w:val="clear" w:pos="2880"/>
        </w:tabs>
        <w:spacing w:before="120" w:after="120" w:line="240" w:lineRule="auto"/>
        <w:ind w:left="360"/>
        <w:rPr>
          <w:snapToGrid w:val="0"/>
        </w:rPr>
      </w:pPr>
      <w:r w:rsidRPr="008F034E">
        <w:rPr>
          <w:snapToGrid w:val="0"/>
        </w:rPr>
        <w:t xml:space="preserve">Use the </w:t>
      </w:r>
      <w:r w:rsidRPr="008F034E">
        <w:rPr>
          <w:rFonts w:ascii="Consolas" w:hAnsi="Consolas" w:cs="Consolas"/>
        </w:rPr>
        <w:t>ip route get</w:t>
      </w:r>
      <w:r w:rsidRPr="008F034E">
        <w:t xml:space="preserve"> command to determine </w:t>
      </w:r>
      <w:r w:rsidRPr="008F034E">
        <w:rPr>
          <w:snapToGrid w:val="0"/>
        </w:rPr>
        <w:t xml:space="preserve">which match is selected. </w:t>
      </w:r>
    </w:p>
    <w:p w14:paraId="29642690" w14:textId="16CDC481" w:rsidR="008F034E" w:rsidRPr="008F034E" w:rsidRDefault="008F034E" w:rsidP="00BA5FB0">
      <w:pPr>
        <w:tabs>
          <w:tab w:val="clear" w:pos="2520"/>
          <w:tab w:val="clear" w:pos="2880"/>
        </w:tabs>
        <w:spacing w:before="120" w:after="120" w:line="240" w:lineRule="auto"/>
        <w:ind w:left="360"/>
        <w:rPr>
          <w:snapToGrid w:val="0"/>
        </w:rPr>
      </w:pPr>
      <w:r w:rsidRPr="008F034E">
        <w:rPr>
          <w:noProof/>
        </w:rPr>
        <w:drawing>
          <wp:anchor distT="0" distB="0" distL="114300" distR="114300" simplePos="0" relativeHeight="251703296" behindDoc="0" locked="0" layoutInCell="1" allowOverlap="1" wp14:anchorId="6912C909" wp14:editId="57EA0869">
            <wp:simplePos x="0" y="0"/>
            <wp:positionH relativeFrom="column">
              <wp:posOffset>-527685</wp:posOffset>
            </wp:positionH>
            <wp:positionV relativeFrom="paragraph">
              <wp:posOffset>175895</wp:posOffset>
            </wp:positionV>
            <wp:extent cx="467995" cy="467995"/>
            <wp:effectExtent l="0" t="0" r="1905"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b/>
          <w:snapToGrid w:val="0"/>
        </w:rPr>
        <w:t>Note:</w:t>
      </w:r>
      <w:r w:rsidRPr="008F034E">
        <w:rPr>
          <w:snapToGrid w:val="0"/>
        </w:rPr>
        <w:t xml:space="preserve"> It is not relevant to the exercise that devices with IP addresses </w:t>
      </w:r>
      <w:r w:rsidRPr="008F034E">
        <w:rPr>
          <w:rFonts w:cs="Arial"/>
          <w:i/>
          <w:snapToGrid w:val="0"/>
        </w:rPr>
        <w:t>10.0.1.71, 10.0.1.81,</w:t>
      </w:r>
      <w:r w:rsidRPr="008F034E">
        <w:rPr>
          <w:rFonts w:ascii="Courier New" w:hAnsi="Courier New"/>
          <w:snapToGrid w:val="0"/>
        </w:rPr>
        <w:t xml:space="preserve"> </w:t>
      </w:r>
      <w:r w:rsidRPr="008F034E">
        <w:rPr>
          <w:snapToGrid w:val="0"/>
        </w:rPr>
        <w:t>and</w:t>
      </w:r>
      <w:r w:rsidRPr="008F034E">
        <w:rPr>
          <w:rFonts w:ascii="Courier New" w:hAnsi="Courier New"/>
          <w:snapToGrid w:val="0"/>
        </w:rPr>
        <w:t xml:space="preserve"> </w:t>
      </w:r>
      <w:r w:rsidRPr="008F034E">
        <w:rPr>
          <w:rFonts w:cs="Arial"/>
          <w:i/>
          <w:snapToGrid w:val="0"/>
        </w:rPr>
        <w:t>10.0.1.91</w:t>
      </w:r>
      <w:r w:rsidRPr="008F034E">
        <w:rPr>
          <w:snapToGrid w:val="0"/>
        </w:rPr>
        <w:t xml:space="preserve"> do not exist in the network. </w:t>
      </w:r>
    </w:p>
    <w:p w14:paraId="58656635" w14:textId="6FF12EA8" w:rsidR="008F034E" w:rsidRPr="0038028C" w:rsidRDefault="00D8123C" w:rsidP="00BA5FB0">
      <w:pPr>
        <w:numPr>
          <w:ilvl w:val="0"/>
          <w:numId w:val="26"/>
        </w:numPr>
        <w:tabs>
          <w:tab w:val="clear" w:pos="2520"/>
          <w:tab w:val="clear" w:pos="2880"/>
        </w:tabs>
        <w:spacing w:before="120" w:after="120" w:line="240" w:lineRule="auto"/>
        <w:rPr>
          <w:snapToGrid w:val="0"/>
        </w:rPr>
      </w:pPr>
      <w:r w:rsidRPr="008F034E">
        <w:rPr>
          <w:rFonts w:ascii="Arial Black" w:hAnsi="Arial Black"/>
          <w:noProof/>
          <w:color w:val="2E74B5" w:themeColor="accent1" w:themeShade="BF"/>
        </w:rPr>
        <w:drawing>
          <wp:anchor distT="0" distB="0" distL="114300" distR="114300" simplePos="0" relativeHeight="251672576" behindDoc="0" locked="0" layoutInCell="1" allowOverlap="1" wp14:anchorId="6499462C" wp14:editId="08D6C864">
            <wp:simplePos x="0" y="0"/>
            <wp:positionH relativeFrom="column">
              <wp:posOffset>-467360</wp:posOffset>
            </wp:positionH>
            <wp:positionV relativeFrom="paragraph">
              <wp:posOffset>263525</wp:posOffset>
            </wp:positionV>
            <wp:extent cx="466725" cy="381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Take</w:t>
      </w:r>
      <w:r w:rsidR="008F0E12">
        <w:t xml:space="preserve"> </w:t>
      </w:r>
      <w:r w:rsidR="008F034E" w:rsidRPr="008F034E">
        <w:t xml:space="preserve">screenshots of the output of the commands in Step 3. </w:t>
      </w:r>
    </w:p>
    <w:p w14:paraId="450EDF64" w14:textId="6E915E89" w:rsidR="008F034E" w:rsidRPr="008F034E" w:rsidRDefault="008F034E" w:rsidP="002C2F2E">
      <w:pPr>
        <w:keepNext/>
        <w:spacing w:after="0" w:line="240" w:lineRule="auto"/>
        <w:rPr>
          <w:rFonts w:ascii="Arial Black" w:hAnsi="Arial Black"/>
          <w:noProof/>
          <w:color w:val="2E74B5" w:themeColor="accent1" w:themeShade="BF"/>
        </w:rPr>
      </w:pPr>
      <w:r w:rsidRPr="008F034E">
        <w:rPr>
          <w:rFonts w:ascii="Arial Black" w:hAnsi="Arial Black"/>
          <w:noProof/>
          <w:color w:val="2E74B5" w:themeColor="accent1" w:themeShade="BF"/>
        </w:rPr>
        <w:t>Lab Question/Report</w:t>
      </w:r>
    </w:p>
    <w:p w14:paraId="213AE1F8" w14:textId="43387E0C" w:rsidR="00785E26" w:rsidRDefault="008F034E" w:rsidP="00BA5FB0">
      <w:pPr>
        <w:numPr>
          <w:ilvl w:val="0"/>
          <w:numId w:val="25"/>
        </w:numPr>
        <w:tabs>
          <w:tab w:val="clear" w:pos="2520"/>
          <w:tab w:val="clear" w:pos="2880"/>
        </w:tabs>
        <w:spacing w:before="120" w:after="120" w:line="240" w:lineRule="auto"/>
      </w:pPr>
      <w:r w:rsidRPr="008F034E">
        <w:t xml:space="preserve">Include the saved screenshots and explain how </w:t>
      </w:r>
      <w:r w:rsidRPr="001C184D">
        <w:rPr>
          <w:i/>
        </w:rPr>
        <w:t>PC</w:t>
      </w:r>
      <w:r w:rsidR="008F0E12">
        <w:rPr>
          <w:i/>
        </w:rPr>
        <w:t>1</w:t>
      </w:r>
      <w:r w:rsidRPr="008F034E">
        <w:t xml:space="preserve"> resolves multiple matches in the routing table. </w:t>
      </w:r>
    </w:p>
    <w:p w14:paraId="7F7A757A" w14:textId="77777777" w:rsidR="00A16F98" w:rsidRDefault="00A16F98" w:rsidP="00BA5FB0">
      <w:pPr>
        <w:numPr>
          <w:ilvl w:val="0"/>
          <w:numId w:val="25"/>
        </w:numPr>
        <w:tabs>
          <w:tab w:val="clear" w:pos="2520"/>
          <w:tab w:val="clear" w:pos="2880"/>
        </w:tabs>
        <w:spacing w:before="120" w:after="120" w:line="240" w:lineRule="auto"/>
      </w:pPr>
      <w:bookmarkStart w:id="65" w:name="_Toc535382863"/>
      <w:bookmarkStart w:id="66" w:name="_Toc35269904"/>
      <w:bookmarkStart w:id="67" w:name="_Toc602001"/>
      <w:bookmarkStart w:id="68" w:name="_Toc46166100"/>
      <w:bookmarkStart w:id="69" w:name="_Toc46927879"/>
      <w:bookmarkEnd w:id="61"/>
      <w:bookmarkEnd w:id="62"/>
      <w:bookmarkEnd w:id="63"/>
      <w:bookmarkEnd w:id="64"/>
      <w:r>
        <w:t xml:space="preserve">Express the ranges of destination addresses that </w:t>
      </w:r>
      <w:r w:rsidRPr="00C5499F">
        <w:rPr>
          <w:b/>
        </w:rPr>
        <w:t xml:space="preserve">do not </w:t>
      </w:r>
      <w:r>
        <w:t>use the default route. (You can express the ranges as one or more network prefixes.)</w:t>
      </w:r>
    </w:p>
    <w:p w14:paraId="17F9D3F1" w14:textId="7D8D6BC8" w:rsidR="00A16F98" w:rsidRDefault="00A16F98" w:rsidP="00BA5FB0">
      <w:pPr>
        <w:numPr>
          <w:ilvl w:val="0"/>
          <w:numId w:val="25"/>
        </w:numPr>
        <w:tabs>
          <w:tab w:val="clear" w:pos="2520"/>
          <w:tab w:val="clear" w:pos="2880"/>
        </w:tabs>
        <w:spacing w:before="120" w:after="120" w:line="240" w:lineRule="auto"/>
      </w:pPr>
      <w:r>
        <w:t>Express the ranges of addresses that are forwarded to 10.0.1.71 (Here, it is best to not provide the network prefixes, since it would be a long list.)</w:t>
      </w:r>
    </w:p>
    <w:p w14:paraId="2838EFD5" w14:textId="3D36E822" w:rsidR="008F034E" w:rsidRPr="008F034E" w:rsidRDefault="00B21599" w:rsidP="00BA5FB0">
      <w:pPr>
        <w:pStyle w:val="Heading2"/>
        <w:spacing w:before="120" w:line="240" w:lineRule="auto"/>
      </w:pPr>
      <w:bookmarkStart w:id="70" w:name="_Toc61874422"/>
      <w:r>
        <w:lastRenderedPageBreak/>
        <w:t xml:space="preserve">Part </w:t>
      </w:r>
      <w:r w:rsidR="008F034E" w:rsidRPr="008F034E">
        <w:t>5.  Proxy ARP</w:t>
      </w:r>
      <w:bookmarkEnd w:id="65"/>
      <w:bookmarkEnd w:id="66"/>
      <w:bookmarkEnd w:id="67"/>
      <w:bookmarkEnd w:id="68"/>
      <w:bookmarkEnd w:id="69"/>
      <w:bookmarkEnd w:id="70"/>
    </w:p>
    <w:p w14:paraId="2B558689" w14:textId="0F725700" w:rsidR="008F034E" w:rsidRPr="008F034E" w:rsidRDefault="008F034E" w:rsidP="004B2B47">
      <w:pPr>
        <w:spacing w:before="120" w:after="120" w:line="240" w:lineRule="auto"/>
      </w:pPr>
      <w:r w:rsidRPr="008F034E">
        <w:t xml:space="preserve">The ARP protocol resolves IPv4 addresses to MAC addresses. Proxy ARP is a configuration option, where an IP router responds to ARP Requests that arrive from one of its connected networks for a host that is on another one of its connected networks. Proxy ARP can help with establishing a data exchange between hosts that have a different network prefix length. </w:t>
      </w:r>
    </w:p>
    <w:p w14:paraId="0B170C8A" w14:textId="2A7FB1F0" w:rsidR="008F034E" w:rsidRDefault="008F034E" w:rsidP="002C2F2E">
      <w:pPr>
        <w:spacing w:before="120" w:after="120" w:line="240" w:lineRule="auto"/>
      </w:pPr>
      <w:r w:rsidRPr="008F034E">
        <w:t xml:space="preserve">In this part, you </w:t>
      </w:r>
      <w:r w:rsidR="005A4CD3">
        <w:t xml:space="preserve">will </w:t>
      </w:r>
      <w:r w:rsidRPr="008F034E">
        <w:t>explore how Proxy ARP enables routers to forward an IP datagram even though the sender of the datagram is not aware of this router. We continue with the network configuration from Figure 3.1 and with IP addresses as shown in Table 3.1.</w:t>
      </w:r>
    </w:p>
    <w:p w14:paraId="05D43322" w14:textId="449499BD" w:rsidR="00A758EE" w:rsidRPr="008F034E" w:rsidRDefault="004038CA" w:rsidP="002C2F2E">
      <w:pPr>
        <w:spacing w:before="120" w:after="120" w:line="240" w:lineRule="auto"/>
      </w:pPr>
      <w:r>
        <w:t>Here are commands to view and refresh the neighbor caches.</w:t>
      </w:r>
    </w:p>
    <w:tbl>
      <w:tblPr>
        <w:tblStyle w:val="TableGrid5"/>
        <w:tblW w:w="9360" w:type="dxa"/>
        <w:jc w:val="right"/>
        <w:tblLook w:val="04A0" w:firstRow="1" w:lastRow="0" w:firstColumn="1" w:lastColumn="0" w:noHBand="0" w:noVBand="1"/>
      </w:tblPr>
      <w:tblGrid>
        <w:gridCol w:w="9360"/>
      </w:tblGrid>
      <w:tr w:rsidR="004038CA" w:rsidRPr="008F034E" w14:paraId="2B4D1CFD" w14:textId="77777777" w:rsidTr="007C63E3">
        <w:trPr>
          <w:cantSplit/>
          <w:jc w:val="right"/>
        </w:trPr>
        <w:tc>
          <w:tcPr>
            <w:tcW w:w="9360" w:type="dxa"/>
            <w:tcBorders>
              <w:top w:val="nil"/>
              <w:left w:val="nil"/>
              <w:bottom w:val="nil"/>
              <w:right w:val="nil"/>
            </w:tcBorders>
            <w:shd w:val="clear" w:color="auto" w:fill="DEEAF6" w:themeFill="accent1" w:themeFillTint="33"/>
          </w:tcPr>
          <w:p w14:paraId="4912D6FE" w14:textId="56AF911A" w:rsidR="004038CA" w:rsidRPr="0007277A" w:rsidRDefault="004038CA" w:rsidP="007C63E3">
            <w:pPr>
              <w:rPr>
                <w:b/>
                <w:bCs/>
                <w:u w:val="single"/>
              </w:rPr>
            </w:pPr>
            <w:r w:rsidRPr="0007277A">
              <w:rPr>
                <w:b/>
                <w:bCs/>
                <w:sz w:val="24"/>
                <w:szCs w:val="28"/>
                <w:u w:val="single"/>
              </w:rPr>
              <w:t xml:space="preserve">IOS mode: </w:t>
            </w:r>
            <w:r w:rsidR="005B4F54">
              <w:rPr>
                <w:b/>
                <w:bCs/>
                <w:sz w:val="24"/>
                <w:szCs w:val="28"/>
                <w:u w:val="single"/>
              </w:rPr>
              <w:t>privileged EXEC</w:t>
            </w:r>
          </w:p>
          <w:p w14:paraId="72CEA1F7" w14:textId="77777777" w:rsidR="004038CA" w:rsidRPr="008F034E" w:rsidRDefault="004038CA" w:rsidP="007C63E3"/>
          <w:p w14:paraId="4DEE270A" w14:textId="736862F4" w:rsidR="005B4F54" w:rsidRPr="008F034E" w:rsidRDefault="005B4F54" w:rsidP="005B4F54">
            <w:pPr>
              <w:pStyle w:val="Code-NoSB"/>
            </w:pPr>
            <w:r>
              <w:t>show arp</w:t>
            </w:r>
          </w:p>
          <w:p w14:paraId="58F87004" w14:textId="1789519D" w:rsidR="005B4F54" w:rsidRDefault="005B4F54" w:rsidP="005B4F54">
            <w:pPr>
              <w:ind w:left="360"/>
            </w:pPr>
            <w:r>
              <w:t xml:space="preserve">Displays the neighbor cache. </w:t>
            </w:r>
          </w:p>
          <w:p w14:paraId="723C5C60" w14:textId="77777777" w:rsidR="005B4F54" w:rsidRDefault="005B4F54" w:rsidP="005B4F54">
            <w:pPr>
              <w:pStyle w:val="Code-NoSB"/>
            </w:pPr>
          </w:p>
          <w:p w14:paraId="3849099C" w14:textId="7AE38307" w:rsidR="004038CA" w:rsidRPr="008F034E" w:rsidRDefault="005B4F54" w:rsidP="007C63E3">
            <w:pPr>
              <w:pStyle w:val="Code-NoSB"/>
            </w:pPr>
            <w:r>
              <w:t>clear arp-cache</w:t>
            </w:r>
          </w:p>
          <w:p w14:paraId="65027B9D" w14:textId="0F1A4969" w:rsidR="004038CA" w:rsidRPr="005B4F54" w:rsidRDefault="005B4F54" w:rsidP="00BA5FB0">
            <w:pPr>
              <w:spacing w:after="120"/>
              <w:ind w:left="360"/>
            </w:pPr>
            <w:r>
              <w:t xml:space="preserve">Refreshes the ARP cache by issuing ARP Requests for each entry in the cache. </w:t>
            </w:r>
            <w:r>
              <w:br/>
            </w:r>
            <w:r w:rsidRPr="005B4F54">
              <w:rPr>
                <w:b/>
              </w:rPr>
              <w:t xml:space="preserve">Note: </w:t>
            </w:r>
            <w:r>
              <w:t xml:space="preserve">The command does not delete entries in the neighbor cache. </w:t>
            </w:r>
          </w:p>
        </w:tc>
      </w:tr>
    </w:tbl>
    <w:p w14:paraId="0E48CAA6" w14:textId="63220276" w:rsidR="008F034E" w:rsidRPr="008F034E" w:rsidRDefault="008F034E" w:rsidP="00BA5FB0">
      <w:pPr>
        <w:spacing w:before="120" w:after="120" w:line="240" w:lineRule="auto"/>
      </w:pPr>
      <w:r w:rsidRPr="008F034E">
        <w:t xml:space="preserve">The commands to enable and disable Proxy ARP in IOS for a network interface are given below. </w:t>
      </w:r>
    </w:p>
    <w:tbl>
      <w:tblPr>
        <w:tblStyle w:val="TableGrid5"/>
        <w:tblW w:w="9398" w:type="dxa"/>
        <w:jc w:val="right"/>
        <w:tblLook w:val="04A0" w:firstRow="1" w:lastRow="0" w:firstColumn="1" w:lastColumn="0" w:noHBand="0" w:noVBand="1"/>
      </w:tblPr>
      <w:tblGrid>
        <w:gridCol w:w="9398"/>
      </w:tblGrid>
      <w:tr w:rsidR="008F034E" w:rsidRPr="008F034E" w14:paraId="471267D3" w14:textId="77777777" w:rsidTr="002C2F2E">
        <w:trPr>
          <w:cantSplit/>
          <w:jc w:val="right"/>
        </w:trPr>
        <w:tc>
          <w:tcPr>
            <w:tcW w:w="9398" w:type="dxa"/>
            <w:tcBorders>
              <w:top w:val="nil"/>
              <w:left w:val="nil"/>
              <w:bottom w:val="nil"/>
              <w:right w:val="nil"/>
            </w:tcBorders>
            <w:shd w:val="clear" w:color="auto" w:fill="DEEAF6" w:themeFill="accent1" w:themeFillTint="33"/>
          </w:tcPr>
          <w:p w14:paraId="382D9156" w14:textId="77777777" w:rsidR="008F034E" w:rsidRPr="0007277A" w:rsidRDefault="008F034E" w:rsidP="008F034E">
            <w:pPr>
              <w:rPr>
                <w:b/>
                <w:bCs/>
                <w:u w:val="single"/>
              </w:rPr>
            </w:pPr>
            <w:r w:rsidRPr="0007277A">
              <w:rPr>
                <w:b/>
                <w:bCs/>
                <w:sz w:val="24"/>
                <w:szCs w:val="28"/>
                <w:u w:val="single"/>
              </w:rPr>
              <w:t>IOS mode: interface configuration</w:t>
            </w:r>
          </w:p>
          <w:p w14:paraId="472D52EE" w14:textId="77777777" w:rsidR="008F034E" w:rsidRPr="008F034E" w:rsidRDefault="008F034E" w:rsidP="008F034E"/>
          <w:p w14:paraId="30D34144" w14:textId="77777777" w:rsidR="008F034E" w:rsidRPr="008F034E" w:rsidRDefault="008F034E" w:rsidP="0007277A">
            <w:pPr>
              <w:pStyle w:val="Code-NoSB"/>
            </w:pPr>
            <w:r w:rsidRPr="008F034E">
              <w:t>ip proxy-arp</w:t>
            </w:r>
          </w:p>
          <w:p w14:paraId="337B8826" w14:textId="77777777" w:rsidR="008F034E" w:rsidRPr="008F034E" w:rsidRDefault="008F034E" w:rsidP="0007277A">
            <w:pPr>
              <w:pStyle w:val="Code-NoSB"/>
            </w:pPr>
            <w:r w:rsidRPr="008F034E">
              <w:t>no ip proxy-arp</w:t>
            </w:r>
          </w:p>
          <w:p w14:paraId="2522E75C" w14:textId="1C34BD5D" w:rsidR="008F034E" w:rsidRPr="008F034E" w:rsidRDefault="008F034E" w:rsidP="00BA5FB0">
            <w:pPr>
              <w:spacing w:after="120"/>
              <w:ind w:left="360"/>
            </w:pPr>
            <w:r w:rsidRPr="008F034E">
              <w:t>Proxy ARP is enabled</w:t>
            </w:r>
            <w:r w:rsidR="006E474B">
              <w:t>/</w:t>
            </w:r>
            <w:r w:rsidRPr="008F034E">
              <w:t>disabled separately on each interface. In IOS, proxy ARP is enabled by  default.</w:t>
            </w:r>
          </w:p>
        </w:tc>
      </w:tr>
    </w:tbl>
    <w:p w14:paraId="3E2359FF" w14:textId="77777777" w:rsidR="005B4F54" w:rsidRPr="008F034E" w:rsidRDefault="005B4F54" w:rsidP="00BA5FB0">
      <w:pPr>
        <w:spacing w:before="120" w:after="120" w:line="240" w:lineRule="auto"/>
        <w:jc w:val="both"/>
        <w:rPr>
          <w:rFonts w:ascii="Arial" w:eastAsia="PMingLiU" w:hAnsi="Arial" w:cs="Times New Roman"/>
          <w:spacing w:val="-5"/>
          <w:szCs w:val="20"/>
        </w:rPr>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B4F54" w:rsidRPr="008F034E" w14:paraId="52EFA601" w14:textId="77777777" w:rsidTr="007C63E3">
        <w:trPr>
          <w:jc w:val="right"/>
        </w:trPr>
        <w:tc>
          <w:tcPr>
            <w:tcW w:w="864" w:type="dxa"/>
            <w:tcBorders>
              <w:top w:val="nil"/>
              <w:left w:val="double" w:sz="4" w:space="0" w:color="5B9BD5" w:themeColor="accent1"/>
              <w:bottom w:val="nil"/>
              <w:right w:val="nil"/>
            </w:tcBorders>
            <w:shd w:val="clear" w:color="auto" w:fill="DEEAF6" w:themeFill="accent1" w:themeFillTint="33"/>
          </w:tcPr>
          <w:p w14:paraId="6D405357" w14:textId="77777777" w:rsidR="005B4F54" w:rsidRPr="008F034E" w:rsidRDefault="005B4F54" w:rsidP="007C63E3">
            <w:pPr>
              <w:spacing w:after="240"/>
              <w:jc w:val="both"/>
              <w:rPr>
                <w:rFonts w:ascii="Arial" w:eastAsia="SimSun" w:hAnsi="Arial" w:cs="Times New Roman"/>
                <w:bCs/>
                <w:spacing w:val="-5"/>
                <w:szCs w:val="20"/>
              </w:rPr>
            </w:pPr>
            <w:r w:rsidRPr="008F034E">
              <w:rPr>
                <w:rFonts w:ascii="Arial" w:eastAsia="SimSun" w:hAnsi="Arial" w:cs="Times New Roman"/>
                <w:bCs/>
                <w:noProof/>
                <w:spacing w:val="-5"/>
                <w:szCs w:val="20"/>
              </w:rPr>
              <w:drawing>
                <wp:anchor distT="0" distB="0" distL="114300" distR="114300" simplePos="0" relativeHeight="251709440" behindDoc="0" locked="0" layoutInCell="1" allowOverlap="1" wp14:anchorId="4EC05696" wp14:editId="43C68811">
                  <wp:simplePos x="0" y="0"/>
                  <wp:positionH relativeFrom="margin">
                    <wp:posOffset>76200</wp:posOffset>
                  </wp:positionH>
                  <wp:positionV relativeFrom="paragraph">
                    <wp:posOffset>-455295</wp:posOffset>
                  </wp:positionV>
                  <wp:extent cx="304800" cy="304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D6A5F84" w14:textId="30805B71" w:rsidR="005B4F54" w:rsidRPr="002C2F2E" w:rsidRDefault="005B4F54" w:rsidP="004B2B47">
            <w:pPr>
              <w:rPr>
                <w:rFonts w:ascii="Consolas" w:hAnsi="Consolas"/>
                <w:bCs/>
              </w:rPr>
            </w:pPr>
            <w:r w:rsidRPr="008F034E">
              <w:rPr>
                <w:b/>
                <w:bCs/>
              </w:rPr>
              <w:t xml:space="preserve">Deleting </w:t>
            </w:r>
            <w:r>
              <w:rPr>
                <w:b/>
                <w:bCs/>
              </w:rPr>
              <w:t>neighbor cache on Cisco routers</w:t>
            </w:r>
            <w:r w:rsidRPr="008F034E">
              <w:rPr>
                <w:bCs/>
              </w:rPr>
              <w:t xml:space="preserve"> </w:t>
            </w:r>
            <w:r w:rsidRPr="008F034E">
              <w:rPr>
                <w:bCs/>
              </w:rPr>
              <w:br/>
            </w:r>
            <w:r>
              <w:t xml:space="preserve">There is no reliable command that delete the neighbor cache. </w:t>
            </w:r>
            <w:r w:rsidRPr="008F034E">
              <w:t xml:space="preserve"> </w:t>
            </w:r>
            <w:r>
              <w:t xml:space="preserve">If this is desired, we recommend to disable all network interfaces. For example, for interface </w:t>
            </w:r>
            <w:r w:rsidR="000C4892" w:rsidRPr="002C2F2E">
              <w:rPr>
                <w:i/>
                <w:iCs/>
              </w:rPr>
              <w:t>Fast</w:t>
            </w:r>
            <w:r w:rsidRPr="005B4F54">
              <w:rPr>
                <w:i/>
              </w:rPr>
              <w:t>Ethernet0</w:t>
            </w:r>
            <w:r w:rsidR="000C4892">
              <w:rPr>
                <w:i/>
              </w:rPr>
              <w:t>/0</w:t>
            </w:r>
            <w:r w:rsidRPr="005B4F54">
              <w:rPr>
                <w:i/>
              </w:rPr>
              <w:t>,</w:t>
            </w:r>
            <w:r>
              <w:t xml:space="preserve"> the commands are </w:t>
            </w:r>
          </w:p>
          <w:p w14:paraId="52A6B174" w14:textId="77777777" w:rsidR="005B4F54" w:rsidRPr="008F034E" w:rsidRDefault="005B4F54" w:rsidP="005B4F54">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5FF2939E" w14:textId="4740B99E" w:rsidR="005B4F54" w:rsidRPr="008F034E" w:rsidRDefault="005B4F54" w:rsidP="005B4F54">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FastE</w:t>
            </w:r>
            <w:r w:rsidRPr="008F034E">
              <w:rPr>
                <w:rFonts w:ascii="Consolas" w:hAnsi="Consolas" w:cs="Courier New"/>
                <w:b/>
              </w:rPr>
              <w:t>thernet0</w:t>
            </w:r>
            <w:r w:rsidR="000C4892">
              <w:rPr>
                <w:rFonts w:ascii="Consolas" w:hAnsi="Consolas" w:cs="Courier New"/>
                <w:b/>
              </w:rPr>
              <w:t>/0</w:t>
            </w:r>
          </w:p>
          <w:p w14:paraId="7816047D" w14:textId="54C791A8" w:rsidR="005B4F54" w:rsidRPr="008F034E" w:rsidRDefault="005B4F54" w:rsidP="005B4F54">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sidR="00E113DA">
              <w:rPr>
                <w:rFonts w:ascii="Consolas" w:hAnsi="Consolas" w:cs="Courier New"/>
                <w:b/>
              </w:rPr>
              <w:t>shutdown</w:t>
            </w:r>
          </w:p>
          <w:p w14:paraId="1F14C11C" w14:textId="6A7E9E92" w:rsidR="005B4F54" w:rsidRDefault="005B4F54"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sidR="00E113DA">
              <w:rPr>
                <w:rFonts w:ascii="Consolas" w:hAnsi="Consolas" w:cs="Courier New"/>
                <w:b/>
              </w:rPr>
              <w:t>end</w:t>
            </w:r>
            <w:r w:rsidRPr="008F034E">
              <w:t xml:space="preserve"> </w:t>
            </w:r>
          </w:p>
          <w:p w14:paraId="31E8F238" w14:textId="77777777" w:rsidR="00E113DA" w:rsidRDefault="00E113DA" w:rsidP="00E113DA">
            <w:pPr>
              <w:shd w:val="clear" w:color="auto" w:fill="DEEAF6" w:themeFill="accent1" w:themeFillTint="33"/>
              <w:tabs>
                <w:tab w:val="left" w:pos="3240"/>
                <w:tab w:val="left" w:pos="3600"/>
              </w:tabs>
              <w:rPr>
                <w:rFonts w:ascii="Consolas" w:hAnsi="Consolas" w:cs="Courier New"/>
              </w:rPr>
            </w:pPr>
          </w:p>
          <w:p w14:paraId="0D6071D8" w14:textId="191DCBC0" w:rsidR="00E113DA" w:rsidRDefault="00E113DA" w:rsidP="00E113DA">
            <w:pPr>
              <w:shd w:val="clear" w:color="auto" w:fill="DEEAF6" w:themeFill="accent1" w:themeFillTint="33"/>
              <w:tabs>
                <w:tab w:val="left" w:pos="3240"/>
                <w:tab w:val="left" w:pos="3600"/>
              </w:tabs>
              <w:rPr>
                <w:rFonts w:ascii="Consolas" w:hAnsi="Consolas" w:cs="Courier New"/>
              </w:rPr>
            </w:pPr>
            <w:r w:rsidRPr="00E113DA">
              <w:t xml:space="preserve">If this is done for all interfaces, </w:t>
            </w:r>
            <w:r>
              <w:t>`</w:t>
            </w:r>
            <w:r w:rsidRPr="00E113DA">
              <w:rPr>
                <w:rFonts w:ascii="Consolas" w:hAnsi="Consolas" w:cs="Consolas"/>
              </w:rPr>
              <w:t>show arp</w:t>
            </w:r>
            <w:r>
              <w:rPr>
                <w:rFonts w:ascii="Consolas" w:hAnsi="Consolas" w:cs="Consolas"/>
              </w:rPr>
              <w:t>’</w:t>
            </w:r>
            <w:r w:rsidRPr="00E113DA">
              <w:t xml:space="preserve"> does not display any entries. </w:t>
            </w:r>
            <w:r>
              <w:t xml:space="preserve">However, when re-enabling the interfaces </w:t>
            </w:r>
            <w:r w:rsidRPr="00E113DA">
              <w:t xml:space="preserve">neighbor cache entries </w:t>
            </w:r>
            <w:r>
              <w:t xml:space="preserve">sometimes </w:t>
            </w:r>
            <w:r w:rsidRPr="00E113DA">
              <w:t>appear</w:t>
            </w:r>
            <w:r>
              <w:t xml:space="preserve"> again. The commands to enable interface </w:t>
            </w:r>
            <w:r w:rsidR="000C4892" w:rsidRPr="002C2F2E">
              <w:rPr>
                <w:i/>
                <w:iCs/>
              </w:rPr>
              <w:t>Fast</w:t>
            </w:r>
            <w:r w:rsidRPr="00E113DA">
              <w:rPr>
                <w:i/>
              </w:rPr>
              <w:t>Ethernet1</w:t>
            </w:r>
            <w:r w:rsidR="000C4892">
              <w:rPr>
                <w:i/>
              </w:rPr>
              <w:t>/0</w:t>
            </w:r>
            <w:r>
              <w:t xml:space="preserve"> are </w:t>
            </w:r>
          </w:p>
          <w:p w14:paraId="4AF0D1CD" w14:textId="77777777" w:rsidR="00E113DA" w:rsidRPr="008F034E" w:rsidRDefault="00E113DA" w:rsidP="00E113DA">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13AD70EE" w14:textId="3CA71EB1" w:rsidR="00E113DA" w:rsidRPr="008F034E" w:rsidRDefault="00E113DA" w:rsidP="00E113DA">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w:t>
            </w:r>
            <w:r w:rsidRPr="008F034E">
              <w:rPr>
                <w:rFonts w:ascii="Consolas" w:hAnsi="Consolas" w:cs="Courier New"/>
                <w:b/>
              </w:rPr>
              <w:t>Ethernet</w:t>
            </w:r>
            <w:r w:rsidR="000C4892">
              <w:rPr>
                <w:rFonts w:ascii="Consolas" w:hAnsi="Consolas" w:cs="Courier New"/>
                <w:b/>
              </w:rPr>
              <w:t>1/</w:t>
            </w:r>
            <w:r w:rsidRPr="008F034E">
              <w:rPr>
                <w:rFonts w:ascii="Consolas" w:hAnsi="Consolas" w:cs="Courier New"/>
                <w:b/>
              </w:rPr>
              <w:t>0</w:t>
            </w:r>
          </w:p>
          <w:p w14:paraId="7FD20A90" w14:textId="2308B4ED" w:rsidR="00E113DA" w:rsidRPr="008F034E" w:rsidRDefault="00E113DA" w:rsidP="00E113DA">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Pr>
                <w:rFonts w:ascii="Consolas" w:hAnsi="Consolas" w:cs="Courier New"/>
                <w:b/>
              </w:rPr>
              <w:t>no shutdown</w:t>
            </w:r>
          </w:p>
          <w:p w14:paraId="0520B5EB" w14:textId="55248A2A" w:rsidR="00E113DA" w:rsidRPr="00E113DA" w:rsidRDefault="00E113DA"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Pr>
                <w:rFonts w:ascii="Consolas" w:hAnsi="Consolas" w:cs="Courier New"/>
                <w:b/>
              </w:rPr>
              <w:t>end</w:t>
            </w:r>
            <w:r w:rsidRPr="008F034E">
              <w:t xml:space="preserve"> </w:t>
            </w:r>
          </w:p>
        </w:tc>
      </w:tr>
    </w:tbl>
    <w:p w14:paraId="4E508492" w14:textId="77777777" w:rsidR="008F034E" w:rsidRPr="008F034E" w:rsidRDefault="008F034E" w:rsidP="00184FB6">
      <w:pPr>
        <w:pStyle w:val="Heading3"/>
      </w:pPr>
      <w:bookmarkStart w:id="71" w:name="_Toc602002"/>
      <w:bookmarkStart w:id="72" w:name="_Toc46166101"/>
      <w:bookmarkStart w:id="73" w:name="_Toc46927880"/>
      <w:bookmarkStart w:id="74" w:name="_Toc61874423"/>
      <w:r w:rsidRPr="008F034E">
        <w:lastRenderedPageBreak/>
        <w:t>Exercise 5</w:t>
      </w:r>
      <w:r w:rsidR="00184FB6">
        <w:t>-a</w:t>
      </w:r>
      <w:r w:rsidRPr="008F034E">
        <w:t>. Observing Proxy ARP</w:t>
      </w:r>
      <w:bookmarkEnd w:id="71"/>
      <w:bookmarkEnd w:id="72"/>
      <w:bookmarkEnd w:id="73"/>
      <w:bookmarkEnd w:id="74"/>
    </w:p>
    <w:p w14:paraId="01FAA2E5" w14:textId="2AC077FB" w:rsidR="008F034E" w:rsidRPr="008F034E" w:rsidRDefault="008F034E" w:rsidP="00BA5FB0">
      <w:pPr>
        <w:numPr>
          <w:ilvl w:val="0"/>
          <w:numId w:val="64"/>
        </w:numPr>
        <w:tabs>
          <w:tab w:val="clear" w:pos="2520"/>
          <w:tab w:val="clear" w:pos="2880"/>
        </w:tabs>
        <w:spacing w:before="120" w:after="120" w:line="240" w:lineRule="auto"/>
      </w:pPr>
      <w:r w:rsidRPr="008F034E">
        <w:t>The network configuration is</w:t>
      </w:r>
      <w:r w:rsidR="001B39CF">
        <w:t xml:space="preserve"> as given in Figure 3.1</w:t>
      </w:r>
      <w:r w:rsidRPr="008F034E">
        <w:t>.</w:t>
      </w:r>
    </w:p>
    <w:p w14:paraId="0747D41B" w14:textId="09F0D8DB" w:rsidR="008F034E" w:rsidRPr="008F034E" w:rsidRDefault="008F034E" w:rsidP="00BA5FB0">
      <w:pPr>
        <w:numPr>
          <w:ilvl w:val="0"/>
          <w:numId w:val="64"/>
        </w:numPr>
        <w:tabs>
          <w:tab w:val="clear" w:pos="2520"/>
          <w:tab w:val="clear" w:pos="2880"/>
        </w:tabs>
        <w:spacing w:before="120" w:after="120" w:line="240" w:lineRule="auto"/>
      </w:pPr>
      <w:r w:rsidRPr="008F034E">
        <w:t xml:space="preserve">Erase the </w:t>
      </w:r>
      <w:r w:rsidR="009F3BC3">
        <w:t>neighbor cache</w:t>
      </w:r>
      <w:r w:rsidRPr="008F034E">
        <w:t xml:space="preserve">s at </w:t>
      </w:r>
      <w:r w:rsidRPr="00E113DA">
        <w:rPr>
          <w:i/>
        </w:rPr>
        <w:t>PC1</w:t>
      </w:r>
      <w:r w:rsidRPr="008F034E">
        <w:t xml:space="preserve"> and </w:t>
      </w:r>
      <w:r w:rsidRPr="00E113DA">
        <w:rPr>
          <w:i/>
        </w:rPr>
        <w:t>PC3</w:t>
      </w:r>
      <w:r w:rsidRPr="008F034E">
        <w:t xml:space="preserve"> (</w:t>
      </w:r>
      <w:r w:rsidRPr="008F034E">
        <w:rPr>
          <w:rFonts w:ascii="Consolas" w:hAnsi="Consolas"/>
        </w:rPr>
        <w:t xml:space="preserve">sudo </w:t>
      </w:r>
      <w:r w:rsidRPr="008F034E">
        <w:rPr>
          <w:rFonts w:ascii="Consolas" w:hAnsi="Consolas"/>
          <w:spacing w:val="-4"/>
        </w:rPr>
        <w:t>ip neigh flush all</w:t>
      </w:r>
      <w:r w:rsidRPr="008F034E">
        <w:t>).</w:t>
      </w:r>
    </w:p>
    <w:p w14:paraId="69A0CA07"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On </w:t>
      </w:r>
      <w:r w:rsidRPr="00E113DA">
        <w:rPr>
          <w:i/>
        </w:rPr>
        <w:t>PC3</w:t>
      </w:r>
      <w:r w:rsidRPr="008F034E">
        <w:t>, delete the default route (see Part 3 of this lab).</w:t>
      </w:r>
    </w:p>
    <w:p w14:paraId="5873648B" w14:textId="39BF375E" w:rsidR="008F034E" w:rsidRPr="008F034E" w:rsidRDefault="008F034E" w:rsidP="00BA5FB0">
      <w:pPr>
        <w:numPr>
          <w:ilvl w:val="0"/>
          <w:numId w:val="64"/>
        </w:numPr>
        <w:tabs>
          <w:tab w:val="clear" w:pos="2520"/>
          <w:tab w:val="clear" w:pos="2880"/>
        </w:tabs>
        <w:spacing w:before="120" w:after="120" w:line="240" w:lineRule="auto"/>
      </w:pPr>
      <w:r w:rsidRPr="008F034E">
        <w:t xml:space="preserve">On </w:t>
      </w:r>
      <w:r w:rsidRPr="003F2D32">
        <w:rPr>
          <w:i/>
        </w:rPr>
        <w:t>Router1</w:t>
      </w:r>
      <w:r w:rsidRPr="008F034E">
        <w:t xml:space="preserve">, enable Proxy ARP on the </w:t>
      </w:r>
      <w:r w:rsidR="0005607D" w:rsidRPr="0005607D">
        <w:t>Fast</w:t>
      </w:r>
      <w:r w:rsidRPr="0005607D">
        <w:t>Ethernet</w:t>
      </w:r>
      <w:r w:rsidRPr="008F034E">
        <w:t xml:space="preserve"> interfaces of </w:t>
      </w:r>
      <w:r w:rsidRPr="003F2D32">
        <w:rPr>
          <w:i/>
        </w:rPr>
        <w:t>Router1</w:t>
      </w:r>
      <w:r w:rsidRPr="008F034E">
        <w:t>. To enable Proxy ARP use the following commands (Note that the names of the interfaces may be different).</w:t>
      </w:r>
    </w:p>
    <w:p w14:paraId="5DE51CA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39886185" w14:textId="2E6CFFA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Pr="008F034E">
        <w:rPr>
          <w:rFonts w:ascii="Consolas" w:hAnsi="Consolas" w:cs="Courier New"/>
          <w:b/>
        </w:rPr>
        <w:t>Ethernet0</w:t>
      </w:r>
      <w:r w:rsidR="00A46D38">
        <w:rPr>
          <w:rFonts w:ascii="Consolas" w:hAnsi="Consolas" w:cs="Courier New"/>
          <w:b/>
        </w:rPr>
        <w:t>/0</w:t>
      </w:r>
    </w:p>
    <w:p w14:paraId="4012100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Router1(config-if)# </w:t>
      </w:r>
      <w:r w:rsidRPr="008F034E">
        <w:rPr>
          <w:rFonts w:ascii="Consolas" w:hAnsi="Consolas" w:cs="Courier New"/>
          <w:b/>
        </w:rPr>
        <w:t>ip proxy-arp</w:t>
      </w:r>
    </w:p>
    <w:p w14:paraId="0FFD6E7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exit</w:t>
      </w:r>
    </w:p>
    <w:p w14:paraId="08831B6E" w14:textId="271E471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00A46D38" w:rsidRPr="008F034E">
        <w:rPr>
          <w:rFonts w:ascii="Consolas" w:hAnsi="Consolas" w:cs="Courier New"/>
          <w:b/>
        </w:rPr>
        <w:t>Ethernet</w:t>
      </w:r>
      <w:r w:rsidRPr="008F034E">
        <w:rPr>
          <w:rFonts w:ascii="Consolas" w:hAnsi="Consolas" w:cs="Courier New"/>
          <w:b/>
        </w:rPr>
        <w:t>1</w:t>
      </w:r>
      <w:r w:rsidR="00A46D38">
        <w:rPr>
          <w:rFonts w:ascii="Consolas" w:hAnsi="Consolas" w:cs="Courier New"/>
          <w:b/>
        </w:rPr>
        <w:t>/0</w:t>
      </w:r>
    </w:p>
    <w:p w14:paraId="28C002C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ip proxy-arp</w:t>
      </w:r>
    </w:p>
    <w:p w14:paraId="14F00079" w14:textId="1FB36FE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Router1(config-if)# </w:t>
      </w:r>
      <w:r w:rsidRPr="008F034E">
        <w:rPr>
          <w:rFonts w:ascii="Consolas" w:hAnsi="Consolas" w:cs="Courier New"/>
          <w:b/>
        </w:rPr>
        <w:t>end</w:t>
      </w:r>
    </w:p>
    <w:p w14:paraId="564EDF8C"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Change the IPv4 address of </w:t>
      </w:r>
      <w:r w:rsidRPr="003F2D32">
        <w:rPr>
          <w:i/>
        </w:rPr>
        <w:t>PC3</w:t>
      </w:r>
      <w:r w:rsidRPr="008F034E">
        <w:t xml:space="preserve"> (eth0) to </w:t>
      </w:r>
      <w:r w:rsidRPr="001B39CF">
        <w:rPr>
          <w:iCs/>
        </w:rPr>
        <w:t>10.0.3.33/8</w:t>
      </w:r>
      <w:r w:rsidRPr="008F034E">
        <w:t>. To change the IPv4 address, first delete the old address (</w:t>
      </w:r>
      <w:r w:rsidRPr="008F034E">
        <w:rPr>
          <w:rFonts w:ascii="Consolas" w:hAnsi="Consolas"/>
        </w:rPr>
        <w:t>ip addr del</w:t>
      </w:r>
      <w:r w:rsidRPr="008F034E">
        <w:t>) and then add the new address (</w:t>
      </w:r>
      <w:r w:rsidRPr="008F034E">
        <w:rPr>
          <w:rFonts w:ascii="Consolas" w:hAnsi="Consolas"/>
        </w:rPr>
        <w:t>ip addr add</w:t>
      </w:r>
      <w:r w:rsidRPr="008F034E">
        <w:t>)</w:t>
      </w:r>
    </w:p>
    <w:p w14:paraId="5D3FEB44" w14:textId="4FE6E57E" w:rsidR="008F034E" w:rsidRPr="008F034E" w:rsidRDefault="008F034E" w:rsidP="00BA5FB0">
      <w:pPr>
        <w:tabs>
          <w:tab w:val="clear" w:pos="2520"/>
          <w:tab w:val="clear" w:pos="2880"/>
        </w:tabs>
        <w:spacing w:before="120" w:after="120" w:line="240" w:lineRule="auto"/>
        <w:ind w:left="360"/>
      </w:pPr>
      <w:r w:rsidRPr="008F034E">
        <w:t xml:space="preserve">By changing the prefix length, </w:t>
      </w:r>
      <w:r w:rsidRPr="003F2D32">
        <w:rPr>
          <w:i/>
        </w:rPr>
        <w:t>PC3</w:t>
      </w:r>
      <w:r w:rsidRPr="008F034E">
        <w:t xml:space="preserve"> now believes that it is part of subnet </w:t>
      </w:r>
      <w:r w:rsidRPr="008F034E">
        <w:rPr>
          <w:i/>
        </w:rPr>
        <w:t>10.0.0.0/8</w:t>
      </w:r>
      <w:r w:rsidRPr="008F034E">
        <w:t xml:space="preserve">. </w:t>
      </w:r>
    </w:p>
    <w:p w14:paraId="78316A23" w14:textId="1484CED3" w:rsidR="008F034E" w:rsidRPr="008F034E" w:rsidRDefault="008F034E" w:rsidP="00BA5FB0">
      <w:pPr>
        <w:numPr>
          <w:ilvl w:val="0"/>
          <w:numId w:val="64"/>
        </w:numPr>
        <w:tabs>
          <w:tab w:val="clear" w:pos="2520"/>
          <w:tab w:val="clear" w:pos="2880"/>
        </w:tabs>
        <w:spacing w:before="120" w:after="120" w:line="240" w:lineRule="auto"/>
      </w:pPr>
      <w:r w:rsidRPr="008F034E">
        <w:t xml:space="preserve">For the observations of this experiment, we need to run multiple instances of </w:t>
      </w:r>
      <w:r w:rsidRPr="001B39CF">
        <w:rPr>
          <w:iCs/>
        </w:rPr>
        <w:t>Wireshark.</w:t>
      </w:r>
      <w:r w:rsidRPr="008F034E">
        <w:t xml:space="preserve"> Start </w:t>
      </w:r>
      <w:r w:rsidRPr="001B39CF">
        <w:rPr>
          <w:iCs/>
        </w:rPr>
        <w:t>Wireshark</w:t>
      </w:r>
      <w:r w:rsidRPr="008F034E">
        <w:t xml:space="preserve"> </w:t>
      </w:r>
      <w:r w:rsidR="003F2D32">
        <w:t>traffic</w:t>
      </w:r>
      <w:r w:rsidRPr="008F034E">
        <w:t xml:space="preserve"> capture</w:t>
      </w:r>
      <w:r w:rsidR="003F2D32">
        <w:t>s</w:t>
      </w:r>
      <w:r w:rsidRPr="008F034E">
        <w:t xml:space="preserve"> </w:t>
      </w:r>
      <w:r w:rsidR="003F2D32">
        <w:t xml:space="preserve">for </w:t>
      </w:r>
      <w:r w:rsidRPr="008F034E">
        <w:t xml:space="preserve"> </w:t>
      </w:r>
    </w:p>
    <w:p w14:paraId="1AC1CA23" w14:textId="77777777" w:rsidR="008F034E" w:rsidRPr="00BA5FB0" w:rsidRDefault="008F034E" w:rsidP="002C2F2E">
      <w:pPr>
        <w:pStyle w:val="ListParagraph"/>
        <w:numPr>
          <w:ilvl w:val="0"/>
          <w:numId w:val="71"/>
        </w:numPr>
        <w:tabs>
          <w:tab w:val="clear" w:pos="2520"/>
          <w:tab w:val="clear" w:pos="2880"/>
        </w:tabs>
        <w:spacing w:before="120" w:after="120" w:line="240" w:lineRule="auto"/>
        <w:ind w:left="1015" w:hanging="357"/>
        <w:rPr>
          <w:i/>
        </w:rPr>
      </w:pPr>
      <w:r w:rsidRPr="00BA5FB0">
        <w:rPr>
          <w:i/>
        </w:rPr>
        <w:t xml:space="preserve">PC3 </w:t>
      </w:r>
      <w:r w:rsidRPr="001B39CF">
        <w:rPr>
          <w:iCs/>
        </w:rPr>
        <w:t>(eth0)</w:t>
      </w:r>
      <w:r w:rsidRPr="00BA5FB0">
        <w:rPr>
          <w:i/>
        </w:rPr>
        <w:t xml:space="preserve">, </w:t>
      </w:r>
    </w:p>
    <w:p w14:paraId="1774594A" w14:textId="4F990123" w:rsidR="008F034E" w:rsidRPr="008F034E" w:rsidRDefault="00A073E1" w:rsidP="002C2F2E">
      <w:pPr>
        <w:pStyle w:val="ListParagraph"/>
        <w:numPr>
          <w:ilvl w:val="0"/>
          <w:numId w:val="71"/>
        </w:numPr>
        <w:tabs>
          <w:tab w:val="clear" w:pos="2520"/>
          <w:tab w:val="clear" w:pos="2880"/>
        </w:tabs>
        <w:spacing w:before="120" w:after="120" w:line="240" w:lineRule="auto"/>
        <w:ind w:left="1015" w:hanging="357"/>
      </w:pPr>
      <w:r w:rsidRPr="00BA5FB0">
        <w:rPr>
          <w:i/>
        </w:rPr>
        <w:t>Router2</w:t>
      </w:r>
      <w:r w:rsidR="008F034E" w:rsidRPr="00BA5FB0">
        <w:rPr>
          <w:i/>
        </w:rPr>
        <w:t xml:space="preserve"> </w:t>
      </w:r>
      <w:r w:rsidR="004B2B47">
        <w:rPr>
          <w:iCs/>
        </w:rPr>
        <w:t>(</w:t>
      </w:r>
      <w:r w:rsidR="004B2B47" w:rsidRPr="002C2F2E">
        <w:rPr>
          <w:iCs/>
        </w:rPr>
        <w:t>Fast</w:t>
      </w:r>
      <w:r w:rsidRPr="001B39CF">
        <w:rPr>
          <w:iCs/>
        </w:rPr>
        <w:t>Ethernet</w:t>
      </w:r>
      <w:r w:rsidR="008F034E" w:rsidRPr="001B39CF">
        <w:rPr>
          <w:iCs/>
        </w:rPr>
        <w:t>1</w:t>
      </w:r>
      <w:r w:rsidR="004B2B47">
        <w:rPr>
          <w:iCs/>
        </w:rPr>
        <w:t>/0</w:t>
      </w:r>
      <w:r w:rsidR="008F034E" w:rsidRPr="001B39CF">
        <w:rPr>
          <w:iCs/>
        </w:rPr>
        <w:t>),</w:t>
      </w:r>
      <w:r w:rsidR="008F034E" w:rsidRPr="008F034E">
        <w:t xml:space="preserve"> and </w:t>
      </w:r>
    </w:p>
    <w:p w14:paraId="659224AD" w14:textId="77777777" w:rsidR="008F034E" w:rsidRPr="001B39CF" w:rsidRDefault="008F034E" w:rsidP="002C2F2E">
      <w:pPr>
        <w:pStyle w:val="ListParagraph"/>
        <w:numPr>
          <w:ilvl w:val="0"/>
          <w:numId w:val="71"/>
        </w:numPr>
        <w:tabs>
          <w:tab w:val="clear" w:pos="2520"/>
          <w:tab w:val="clear" w:pos="2880"/>
        </w:tabs>
        <w:spacing w:before="120" w:after="120" w:line="240" w:lineRule="auto"/>
        <w:ind w:left="1015" w:hanging="357"/>
        <w:contextualSpacing w:val="0"/>
        <w:rPr>
          <w:iCs/>
        </w:rPr>
      </w:pPr>
      <w:r w:rsidRPr="00BA5FB0">
        <w:rPr>
          <w:i/>
        </w:rPr>
        <w:t xml:space="preserve">PC1 </w:t>
      </w:r>
      <w:r w:rsidRPr="001B39CF">
        <w:rPr>
          <w:iCs/>
        </w:rPr>
        <w:t xml:space="preserve">(eth0). </w:t>
      </w:r>
    </w:p>
    <w:p w14:paraId="3295F4EA" w14:textId="3D27C30A" w:rsidR="008F034E" w:rsidRPr="008F034E" w:rsidRDefault="008F034E" w:rsidP="00BA5FB0">
      <w:pPr>
        <w:pStyle w:val="ListParagraph"/>
        <w:numPr>
          <w:ilvl w:val="0"/>
          <w:numId w:val="26"/>
        </w:numPr>
        <w:tabs>
          <w:tab w:val="clear" w:pos="360"/>
          <w:tab w:val="clear" w:pos="2520"/>
          <w:tab w:val="clear" w:pos="2880"/>
        </w:tabs>
        <w:spacing w:before="120" w:after="120" w:line="240" w:lineRule="auto"/>
        <w:contextualSpacing w:val="0"/>
      </w:pPr>
      <w:r w:rsidRPr="008F034E">
        <w:t>Set a display filter to only display ICMP and ARP packets.</w:t>
      </w:r>
    </w:p>
    <w:p w14:paraId="3DE17659" w14:textId="004D27AA" w:rsidR="008F034E" w:rsidRPr="008F034E" w:rsidRDefault="008F034E" w:rsidP="00BA5FB0">
      <w:pPr>
        <w:tabs>
          <w:tab w:val="clear" w:pos="2520"/>
          <w:tab w:val="clear" w:pos="2880"/>
        </w:tabs>
        <w:spacing w:before="120" w:after="120" w:line="240" w:lineRule="auto"/>
        <w:ind w:left="300"/>
      </w:pPr>
      <w:r w:rsidRPr="008F034E">
        <w:t xml:space="preserve">Record the MAC addresses of </w:t>
      </w:r>
      <w:r w:rsidR="007D5164">
        <w:t>all</w:t>
      </w:r>
      <w:r w:rsidRPr="008F034E">
        <w:t xml:space="preserve"> interfaces </w:t>
      </w:r>
      <w:r w:rsidR="007D5164">
        <w:t>in</w:t>
      </w:r>
      <w:r w:rsidRPr="008F034E">
        <w:t xml:space="preserve"> the network </w:t>
      </w:r>
      <w:r w:rsidR="007D5164">
        <w:t xml:space="preserve">shown </w:t>
      </w:r>
      <w:r w:rsidRPr="008F034E">
        <w:t xml:space="preserve">in Figure 3.1. You can do this with the commands </w:t>
      </w:r>
      <w:r w:rsidRPr="008F034E">
        <w:rPr>
          <w:rFonts w:ascii="Consolas" w:hAnsi="Consolas" w:cs="Consolas"/>
        </w:rPr>
        <w:t>show interfaces</w:t>
      </w:r>
      <w:r w:rsidRPr="008F034E">
        <w:t xml:space="preserve"> (on </w:t>
      </w:r>
      <w:r w:rsidRPr="00F65301">
        <w:rPr>
          <w:i/>
        </w:rPr>
        <w:t>Router1</w:t>
      </w:r>
      <w:r w:rsidR="00A073E1">
        <w:rPr>
          <w:i/>
        </w:rPr>
        <w:t>, Router2</w:t>
      </w:r>
      <w:r w:rsidRPr="008F034E">
        <w:t xml:space="preserve">) and </w:t>
      </w:r>
      <w:r w:rsidRPr="008F034E">
        <w:rPr>
          <w:rFonts w:ascii="Consolas" w:hAnsi="Consolas" w:cs="Consolas"/>
        </w:rPr>
        <w:t>ip addr</w:t>
      </w:r>
      <w:r w:rsidRPr="008F034E">
        <w:t xml:space="preserve"> (on </w:t>
      </w:r>
      <w:r w:rsidRPr="00F65301">
        <w:rPr>
          <w:i/>
        </w:rPr>
        <w:t>PC1</w:t>
      </w:r>
      <w:r w:rsidRPr="008F034E">
        <w:t xml:space="preserve">, </w:t>
      </w:r>
      <w:r w:rsidRPr="00F65301">
        <w:rPr>
          <w:i/>
        </w:rPr>
        <w:t>PC3</w:t>
      </w:r>
      <w:r w:rsidRPr="008F034E">
        <w:t xml:space="preserve">). </w:t>
      </w:r>
    </w:p>
    <w:p w14:paraId="0D85F6CC" w14:textId="6FD27284" w:rsidR="008F034E" w:rsidRPr="008F034E" w:rsidRDefault="008F034E" w:rsidP="00BA5FB0">
      <w:pPr>
        <w:tabs>
          <w:tab w:val="clear" w:pos="2520"/>
          <w:tab w:val="clear" w:pos="2880"/>
        </w:tabs>
        <w:spacing w:before="120" w:after="120" w:line="240" w:lineRule="auto"/>
        <w:ind w:left="300"/>
      </w:pPr>
      <w:r w:rsidRPr="008F034E">
        <w:t xml:space="preserve">An alternative is to send </w:t>
      </w:r>
      <w:r w:rsidRPr="00711501">
        <w:rPr>
          <w:rFonts w:ascii="Consolas" w:hAnsi="Consolas" w:cs="Consolas"/>
        </w:rPr>
        <w:t>ping</w:t>
      </w:r>
      <w:r w:rsidRPr="008F034E">
        <w:t xml:space="preserve"> messages to the neighbors in the topology, e.g, </w:t>
      </w:r>
      <w:r w:rsidRPr="00F65301">
        <w:rPr>
          <w:i/>
        </w:rPr>
        <w:t>PC1</w:t>
      </w:r>
      <w:r w:rsidRPr="00F65301">
        <w:rPr>
          <w:i/>
        </w:rPr>
        <w:sym w:font="Wingdings 3" w:char="F031"/>
      </w:r>
      <w:r w:rsidRPr="00F65301">
        <w:rPr>
          <w:i/>
        </w:rPr>
        <w:t xml:space="preserve"> </w:t>
      </w:r>
      <w:r w:rsidR="00F65301">
        <w:rPr>
          <w:i/>
        </w:rPr>
        <w:t xml:space="preserve"> </w:t>
      </w:r>
      <w:r w:rsidR="00A073E1">
        <w:rPr>
          <w:i/>
        </w:rPr>
        <w:t>Router</w:t>
      </w:r>
      <w:r w:rsidRPr="00F65301">
        <w:rPr>
          <w:i/>
        </w:rPr>
        <w:t xml:space="preserve">2, </w:t>
      </w:r>
      <w:r w:rsidR="00A073E1">
        <w:rPr>
          <w:i/>
        </w:rPr>
        <w:t>Router</w:t>
      </w:r>
      <w:r w:rsidRPr="00F65301">
        <w:rPr>
          <w:i/>
        </w:rPr>
        <w:t>2</w:t>
      </w:r>
      <w:r w:rsidRPr="00F65301">
        <w:rPr>
          <w:i/>
        </w:rPr>
        <w:sym w:font="Wingdings 3" w:char="F031"/>
      </w:r>
      <w:r w:rsidRPr="00F65301">
        <w:rPr>
          <w:i/>
        </w:rPr>
        <w:t xml:space="preserve"> </w:t>
      </w:r>
      <w:r w:rsidR="00F65301">
        <w:rPr>
          <w:i/>
        </w:rPr>
        <w:t xml:space="preserve"> </w:t>
      </w:r>
      <w:r w:rsidRPr="00F65301">
        <w:rPr>
          <w:i/>
        </w:rPr>
        <w:t>Router1, Router1</w:t>
      </w:r>
      <w:r w:rsidRPr="00F65301">
        <w:rPr>
          <w:i/>
        </w:rPr>
        <w:sym w:font="Wingdings 3" w:char="F031"/>
      </w:r>
      <w:r w:rsidRPr="00F65301">
        <w:rPr>
          <w:i/>
        </w:rPr>
        <w:t xml:space="preserve"> </w:t>
      </w:r>
      <w:r w:rsidR="00F65301">
        <w:rPr>
          <w:i/>
        </w:rPr>
        <w:t xml:space="preserve"> </w:t>
      </w:r>
      <w:r w:rsidRPr="00F65301">
        <w:rPr>
          <w:i/>
        </w:rPr>
        <w:t>PC3</w:t>
      </w:r>
      <w:r w:rsidRPr="008F034E">
        <w:t xml:space="preserve">) and check the MAC addresses in the packets captured by </w:t>
      </w:r>
      <w:r w:rsidRPr="001B39CF">
        <w:rPr>
          <w:iCs/>
        </w:rPr>
        <w:t>Wireshark.</w:t>
      </w:r>
    </w:p>
    <w:p w14:paraId="6759A801"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Issue a </w:t>
      </w:r>
      <w:r w:rsidRPr="001B39CF">
        <w:rPr>
          <w:rFonts w:ascii="Consolas" w:hAnsi="Consolas" w:cs="Consolas"/>
          <w:iCs/>
        </w:rPr>
        <w:t>ping</w:t>
      </w:r>
      <w:r w:rsidRPr="008F034E">
        <w:t xml:space="preserve"> from </w:t>
      </w:r>
      <w:r w:rsidRPr="00F65301">
        <w:rPr>
          <w:i/>
        </w:rPr>
        <w:t>PC3</w:t>
      </w:r>
      <w:r w:rsidRPr="008F034E">
        <w:t xml:space="preserve"> to </w:t>
      </w:r>
      <w:r w:rsidRPr="00F65301">
        <w:rPr>
          <w:i/>
        </w:rPr>
        <w:t>PC1</w:t>
      </w:r>
      <w:r w:rsidRPr="008F034E">
        <w:t>:</w:t>
      </w:r>
    </w:p>
    <w:p w14:paraId="0E202333" w14:textId="778030A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PC3</w:t>
      </w:r>
      <w:r w:rsidRPr="008F034E">
        <w:rPr>
          <w:rFonts w:ascii="Consolas" w:hAnsi="Consolas" w:cs="Courier New"/>
          <w:b/>
          <w:shd w:val="clear" w:color="auto" w:fill="F2F2F2" w:themeFill="background1" w:themeFillShade="F2"/>
        </w:rPr>
        <w:t>$ ping -c2 10.0.1.11</w:t>
      </w:r>
    </w:p>
    <w:p w14:paraId="01F3197F" w14:textId="77777777" w:rsidR="008F034E" w:rsidRPr="008F034E" w:rsidRDefault="008F034E" w:rsidP="00BA5FB0">
      <w:pPr>
        <w:spacing w:before="120" w:after="120" w:line="240" w:lineRule="auto"/>
        <w:ind w:left="360"/>
      </w:pPr>
      <w:r w:rsidRPr="008F034E">
        <w:t xml:space="preserve">Even though </w:t>
      </w:r>
      <w:r w:rsidRPr="00F65301">
        <w:rPr>
          <w:i/>
        </w:rPr>
        <w:t>PC3</w:t>
      </w:r>
      <w:r w:rsidRPr="008F034E">
        <w:t xml:space="preserve"> has no default routing entry in its table for </w:t>
      </w:r>
      <w:r w:rsidRPr="007D5164">
        <w:rPr>
          <w:i/>
        </w:rPr>
        <w:t>Router1</w:t>
      </w:r>
      <w:r w:rsidRPr="008F034E">
        <w:t xml:space="preserve">, it is still able to exchange traffic with </w:t>
      </w:r>
      <w:r w:rsidRPr="00F65301">
        <w:rPr>
          <w:i/>
        </w:rPr>
        <w:t>PC1</w:t>
      </w:r>
      <w:r w:rsidRPr="008F034E">
        <w:t>. Explore the captured data to explain this outcome. In particular:</w:t>
      </w:r>
    </w:p>
    <w:p w14:paraId="6625D8ED" w14:textId="77777777"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Note that </w:t>
      </w:r>
      <w:r w:rsidRPr="00F65301">
        <w:rPr>
          <w:i/>
        </w:rPr>
        <w:t>PC3</w:t>
      </w:r>
      <w:r w:rsidRPr="008F034E">
        <w:t xml:space="preserve"> sends an ARP Request for 10.0.1.11, which is replied to by </w:t>
      </w:r>
      <w:r w:rsidRPr="007D5164">
        <w:rPr>
          <w:i/>
        </w:rPr>
        <w:t>Router1</w:t>
      </w:r>
      <w:r w:rsidRPr="008F034E">
        <w:t xml:space="preserve">. </w:t>
      </w:r>
    </w:p>
    <w:p w14:paraId="54FFFA5A" w14:textId="77777777"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What is the MAC address that </w:t>
      </w:r>
      <w:r w:rsidRPr="007D5164">
        <w:rPr>
          <w:i/>
        </w:rPr>
        <w:t>Router1</w:t>
      </w:r>
      <w:r w:rsidRPr="008F034E">
        <w:t xml:space="preserve"> sends to </w:t>
      </w:r>
      <w:r w:rsidRPr="00F65301">
        <w:rPr>
          <w:i/>
        </w:rPr>
        <w:t>PC3</w:t>
      </w:r>
      <w:r w:rsidRPr="008F034E">
        <w:t>? Compare this MAC address to the addresses recorded in Step 7.</w:t>
      </w:r>
    </w:p>
    <w:p w14:paraId="7B344202" w14:textId="5285ACE1"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Go to the </w:t>
      </w:r>
      <w:r w:rsidRPr="001B39CF">
        <w:rPr>
          <w:iCs/>
        </w:rPr>
        <w:t xml:space="preserve">Wireshark </w:t>
      </w:r>
      <w:r w:rsidRPr="008F034E">
        <w:t xml:space="preserve">capture of </w:t>
      </w:r>
      <w:r w:rsidRPr="00F65301">
        <w:rPr>
          <w:i/>
        </w:rPr>
        <w:t>PC3</w:t>
      </w:r>
      <w:r w:rsidRPr="008F034E">
        <w:t xml:space="preserve"> (</w:t>
      </w:r>
      <w:r w:rsidRPr="001B39CF">
        <w:rPr>
          <w:iCs/>
        </w:rPr>
        <w:t>eth0</w:t>
      </w:r>
      <w:r w:rsidRPr="008F034E">
        <w:t xml:space="preserve">). Look for an </w:t>
      </w:r>
      <w:r w:rsidRPr="007D5164">
        <w:rPr>
          <w:i/>
        </w:rPr>
        <w:t>ICMP Echo Request</w:t>
      </w:r>
      <w:r w:rsidRPr="008F034E">
        <w:t xml:space="preserve"> sent by </w:t>
      </w:r>
      <w:r w:rsidRPr="00F65301">
        <w:rPr>
          <w:i/>
        </w:rPr>
        <w:t>PC3</w:t>
      </w:r>
      <w:r w:rsidRPr="008F034E">
        <w:t xml:space="preserve"> to </w:t>
      </w:r>
      <w:r w:rsidR="00374F24" w:rsidRPr="00F65301">
        <w:rPr>
          <w:i/>
        </w:rPr>
        <w:t>Router1</w:t>
      </w:r>
      <w:r w:rsidR="00374F24" w:rsidRPr="008F034E">
        <w:t xml:space="preserve"> and</w:t>
      </w:r>
      <w:r w:rsidRPr="008F034E">
        <w:t xml:space="preserve"> check the destination IP and MAC addresses. </w:t>
      </w:r>
    </w:p>
    <w:p w14:paraId="1ED53579" w14:textId="413455B1" w:rsidR="008F034E" w:rsidRDefault="007315E3" w:rsidP="00BA5FB0">
      <w:pPr>
        <w:numPr>
          <w:ilvl w:val="0"/>
          <w:numId w:val="64"/>
        </w:numPr>
        <w:tabs>
          <w:tab w:val="clear" w:pos="2520"/>
          <w:tab w:val="clear" w:pos="2880"/>
        </w:tabs>
        <w:spacing w:before="120" w:after="120" w:line="240" w:lineRule="auto"/>
      </w:pPr>
      <w:r w:rsidRPr="008F034E">
        <w:rPr>
          <w:noProof/>
        </w:rPr>
        <w:lastRenderedPageBreak/>
        <w:drawing>
          <wp:anchor distT="0" distB="0" distL="114300" distR="114300" simplePos="0" relativeHeight="251676672" behindDoc="0" locked="0" layoutInCell="1" allowOverlap="1" wp14:anchorId="7BB49EA9" wp14:editId="6923CDCD">
            <wp:simplePos x="0" y="0"/>
            <wp:positionH relativeFrom="column">
              <wp:posOffset>-559435</wp:posOffset>
            </wp:positionH>
            <wp:positionV relativeFrom="paragraph">
              <wp:posOffset>134620</wp:posOffset>
            </wp:positionV>
            <wp:extent cx="512445" cy="5124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445" cy="51244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drawing>
          <wp:anchor distT="0" distB="0" distL="114300" distR="114300" simplePos="0" relativeHeight="251675648" behindDoc="0" locked="0" layoutInCell="1" allowOverlap="1" wp14:anchorId="00FDED1B" wp14:editId="7AE46581">
            <wp:simplePos x="0" y="0"/>
            <wp:positionH relativeFrom="column">
              <wp:posOffset>-561002</wp:posOffset>
            </wp:positionH>
            <wp:positionV relativeFrom="paragraph">
              <wp:posOffset>-266241</wp:posOffset>
            </wp:positionV>
            <wp:extent cx="467995" cy="467995"/>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t xml:space="preserve">Display the </w:t>
      </w:r>
      <w:r w:rsidR="009F3BC3">
        <w:rPr>
          <w:noProof/>
        </w:rPr>
        <w:t>neighbor cache</w:t>
      </w:r>
      <w:r w:rsidR="008F034E" w:rsidRPr="008F034E">
        <w:rPr>
          <w:noProof/>
        </w:rPr>
        <w:t xml:space="preserve"> </w:t>
      </w:r>
      <w:r w:rsidR="008F034E" w:rsidRPr="008F034E">
        <w:t xml:space="preserve">of </w:t>
      </w:r>
      <w:r w:rsidR="008F034E" w:rsidRPr="00F65301">
        <w:rPr>
          <w:i/>
        </w:rPr>
        <w:t>PC3</w:t>
      </w:r>
      <w:r w:rsidR="008F034E" w:rsidRPr="008F034E">
        <w:t xml:space="preserve"> and take a screenshot. </w:t>
      </w:r>
    </w:p>
    <w:p w14:paraId="7471286A" w14:textId="64DE1069" w:rsidR="008F034E" w:rsidRPr="008F034E" w:rsidRDefault="008F034E" w:rsidP="00BA5FB0">
      <w:pPr>
        <w:numPr>
          <w:ilvl w:val="0"/>
          <w:numId w:val="64"/>
        </w:numPr>
        <w:tabs>
          <w:tab w:val="clear" w:pos="2520"/>
          <w:tab w:val="clear" w:pos="2880"/>
        </w:tabs>
        <w:spacing w:before="120" w:after="120" w:line="240" w:lineRule="auto"/>
      </w:pPr>
      <w:r w:rsidRPr="008F034E">
        <w:t xml:space="preserve">Stop </w:t>
      </w:r>
      <w:r w:rsidRPr="009F6BEE">
        <w:rPr>
          <w:iCs/>
        </w:rPr>
        <w:t>Wireshark</w:t>
      </w:r>
      <w:r w:rsidRPr="008F034E">
        <w:t xml:space="preserve"> on </w:t>
      </w:r>
      <w:r w:rsidRPr="00163E67">
        <w:rPr>
          <w:i/>
        </w:rPr>
        <w:t>PC1</w:t>
      </w:r>
      <w:r w:rsidRPr="008F034E">
        <w:t xml:space="preserve">, </w:t>
      </w:r>
      <w:r w:rsidR="008C3985">
        <w:rPr>
          <w:i/>
        </w:rPr>
        <w:t>Router</w:t>
      </w:r>
      <w:r w:rsidRPr="00163E67">
        <w:rPr>
          <w:i/>
        </w:rPr>
        <w:t>2</w:t>
      </w:r>
      <w:r w:rsidRPr="008F034E">
        <w:t xml:space="preserve">, and </w:t>
      </w:r>
      <w:r w:rsidRPr="00163E67">
        <w:rPr>
          <w:i/>
        </w:rPr>
        <w:t>PC3</w:t>
      </w:r>
      <w:r w:rsidRPr="008F034E">
        <w:t xml:space="preserve">.  Save the traffic that is captured by </w:t>
      </w:r>
      <w:r w:rsidRPr="009F6BEE">
        <w:t>Wireshark</w:t>
      </w:r>
      <w:r w:rsidRPr="008F034E">
        <w:t>.</w:t>
      </w:r>
    </w:p>
    <w:p w14:paraId="342852F5" w14:textId="169F29AB" w:rsidR="008F034E" w:rsidRPr="008F034E" w:rsidRDefault="008F034E" w:rsidP="00BA5FB0">
      <w:pPr>
        <w:numPr>
          <w:ilvl w:val="0"/>
          <w:numId w:val="64"/>
        </w:numPr>
        <w:tabs>
          <w:tab w:val="clear" w:pos="360"/>
          <w:tab w:val="clear" w:pos="1080"/>
          <w:tab w:val="clear" w:pos="2520"/>
          <w:tab w:val="clear" w:pos="2880"/>
          <w:tab w:val="left" w:pos="180"/>
          <w:tab w:val="left" w:pos="900"/>
        </w:tabs>
        <w:spacing w:before="120" w:after="120" w:line="240" w:lineRule="auto"/>
      </w:pPr>
      <w:r w:rsidRPr="008F034E">
        <w:t xml:space="preserve">Now, disable Proxy ARP on both interfaces of </w:t>
      </w:r>
      <w:r w:rsidRPr="00163E67">
        <w:rPr>
          <w:i/>
        </w:rPr>
        <w:t>Router1</w:t>
      </w:r>
      <w:r w:rsidRPr="008F034E">
        <w:t xml:space="preserve"> and delete the </w:t>
      </w:r>
      <w:r w:rsidR="009F3BC3">
        <w:t>neighbor cache</w:t>
      </w:r>
      <w:r w:rsidRPr="008F034E">
        <w:t xml:space="preserve"> of </w:t>
      </w:r>
      <w:r w:rsidRPr="00163E67">
        <w:rPr>
          <w:i/>
        </w:rPr>
        <w:t>PC3</w:t>
      </w:r>
      <w:r w:rsidRPr="008F034E">
        <w:t xml:space="preserve">. Then repeat the </w:t>
      </w:r>
      <w:r w:rsidRPr="00711501">
        <w:rPr>
          <w:rFonts w:ascii="Consolas" w:hAnsi="Consolas" w:cs="Consolas"/>
        </w:rPr>
        <w:t>ping</w:t>
      </w:r>
      <w:r w:rsidRPr="008F034E">
        <w:t xml:space="preserve"> from Step 7.</w:t>
      </w:r>
      <w:r w:rsidRPr="008F034E">
        <w:br/>
        <w:t xml:space="preserve">Is it still feasible to issue a </w:t>
      </w:r>
      <w:r w:rsidRPr="00711501">
        <w:rPr>
          <w:rFonts w:ascii="Consolas" w:hAnsi="Consolas" w:cs="Consolas"/>
          <w:iCs/>
        </w:rPr>
        <w:t>ping</w:t>
      </w:r>
      <w:r w:rsidRPr="008F034E">
        <w:t xml:space="preserve"> from </w:t>
      </w:r>
      <w:r w:rsidRPr="00163E67">
        <w:rPr>
          <w:i/>
        </w:rPr>
        <w:t>PC3</w:t>
      </w:r>
      <w:r w:rsidRPr="008F034E">
        <w:t xml:space="preserve"> to </w:t>
      </w:r>
      <w:r w:rsidRPr="00163E67">
        <w:rPr>
          <w:i/>
        </w:rPr>
        <w:t>PC1</w:t>
      </w:r>
      <w:r w:rsidRPr="008F034E">
        <w:t>?</w:t>
      </w:r>
    </w:p>
    <w:p w14:paraId="7D342CF7" w14:textId="7EC4AD1B" w:rsidR="00573D79" w:rsidRPr="007315E3" w:rsidRDefault="008F034E" w:rsidP="007315E3">
      <w:pPr>
        <w:numPr>
          <w:ilvl w:val="0"/>
          <w:numId w:val="64"/>
        </w:numPr>
        <w:tabs>
          <w:tab w:val="clear" w:pos="360"/>
          <w:tab w:val="clear" w:pos="1080"/>
          <w:tab w:val="clear" w:pos="1440"/>
          <w:tab w:val="clear" w:pos="2520"/>
          <w:tab w:val="clear" w:pos="2880"/>
          <w:tab w:val="left" w:pos="900"/>
        </w:tabs>
        <w:spacing w:before="120" w:after="120" w:line="240" w:lineRule="auto"/>
        <w:ind w:left="450" w:hanging="450"/>
      </w:pPr>
      <w:r w:rsidRPr="008F034E">
        <w:t xml:space="preserve">Reset the IP address of </w:t>
      </w:r>
      <w:r w:rsidRPr="00163E67">
        <w:rPr>
          <w:i/>
        </w:rPr>
        <w:t>PC3</w:t>
      </w:r>
      <w:r w:rsidRPr="008F034E">
        <w:t xml:space="preserve"> (</w:t>
      </w:r>
      <w:r w:rsidRPr="001B39CF">
        <w:rPr>
          <w:iCs/>
        </w:rPr>
        <w:t>eth0</w:t>
      </w:r>
      <w:r w:rsidRPr="008F034E">
        <w:t>) to its original value of</w:t>
      </w:r>
      <w:r w:rsidRPr="008F034E">
        <w:rPr>
          <w:i/>
        </w:rPr>
        <w:t xml:space="preserve"> </w:t>
      </w:r>
      <w:r w:rsidRPr="001B39CF">
        <w:rPr>
          <w:iCs/>
        </w:rPr>
        <w:t>10.0.3.33/24</w:t>
      </w:r>
      <w:r w:rsidRPr="008F034E">
        <w:rPr>
          <w:i/>
        </w:rPr>
        <w:t xml:space="preserve">  </w:t>
      </w:r>
      <w:r w:rsidRPr="008F034E">
        <w:t xml:space="preserve">and re-enable Proxy ARP on </w:t>
      </w:r>
      <w:r w:rsidRPr="00163E67">
        <w:rPr>
          <w:i/>
        </w:rPr>
        <w:t>Router1</w:t>
      </w:r>
      <w:r w:rsidRPr="008F034E">
        <w:t>.</w:t>
      </w:r>
    </w:p>
    <w:p w14:paraId="316504A9" w14:textId="4183ED52" w:rsidR="008F034E" w:rsidRPr="008F034E" w:rsidRDefault="008F034E" w:rsidP="008F034E">
      <w:pPr>
        <w:keepNext/>
        <w:spacing w:after="120"/>
        <w:rPr>
          <w:rFonts w:ascii="Arial Black" w:hAnsi="Arial Black"/>
          <w:noProof/>
          <w:color w:val="2E74B5" w:themeColor="accent1" w:themeShade="BF"/>
        </w:rPr>
      </w:pPr>
      <w:r w:rsidRPr="008F034E">
        <w:rPr>
          <w:rFonts w:ascii="Arial Black" w:hAnsi="Arial Black"/>
          <w:noProof/>
          <w:color w:val="2E74B5" w:themeColor="accent1" w:themeShade="BF"/>
        </w:rPr>
        <w:drawing>
          <wp:anchor distT="0" distB="0" distL="114300" distR="114300" simplePos="0" relativeHeight="251674624" behindDoc="0" locked="0" layoutInCell="1" allowOverlap="1" wp14:anchorId="016F601C" wp14:editId="28C6D143">
            <wp:simplePos x="0" y="0"/>
            <wp:positionH relativeFrom="column">
              <wp:posOffset>-561975</wp:posOffset>
            </wp:positionH>
            <wp:positionV relativeFrom="paragraph">
              <wp:posOffset>9525</wp:posOffset>
            </wp:positionV>
            <wp:extent cx="466725" cy="38100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rPr>
          <w:rFonts w:ascii="Arial Black" w:hAnsi="Arial Black"/>
          <w:noProof/>
          <w:color w:val="2E74B5" w:themeColor="accent1" w:themeShade="BF"/>
        </w:rPr>
        <w:t>Lab Question/Report</w:t>
      </w:r>
    </w:p>
    <w:p w14:paraId="18EBE043" w14:textId="3B83A688" w:rsidR="00A36175" w:rsidRDefault="00A36175" w:rsidP="00D9799C">
      <w:pPr>
        <w:numPr>
          <w:ilvl w:val="0"/>
          <w:numId w:val="27"/>
        </w:numPr>
        <w:tabs>
          <w:tab w:val="clear" w:pos="2520"/>
          <w:tab w:val="clear" w:pos="2880"/>
        </w:tabs>
      </w:pPr>
      <w:r>
        <w:t>Using the records from Step 7, p</w:t>
      </w:r>
      <w:r w:rsidR="008F034E" w:rsidRPr="008F034E">
        <w:t xml:space="preserve">rovide a table that </w:t>
      </w:r>
      <w:r>
        <w:t xml:space="preserve">lists, for each interface used in </w:t>
      </w:r>
      <w:r w:rsidRPr="008F034E">
        <w:t>the network from Figure 3.</w:t>
      </w:r>
      <w:r>
        <w:t xml:space="preserve">1, the </w:t>
      </w:r>
      <w:r w:rsidR="008F034E" w:rsidRPr="008F034E">
        <w:t xml:space="preserve">MAC </w:t>
      </w:r>
      <w:r>
        <w:t xml:space="preserve">and IPv4 </w:t>
      </w:r>
      <w:r w:rsidR="008F034E" w:rsidRPr="008F034E">
        <w:t>addresses.</w:t>
      </w:r>
    </w:p>
    <w:p w14:paraId="45983F25" w14:textId="30EA7B6A" w:rsidR="00F65301" w:rsidRDefault="00F65301" w:rsidP="00D9799C">
      <w:pPr>
        <w:numPr>
          <w:ilvl w:val="0"/>
          <w:numId w:val="27"/>
        </w:numPr>
        <w:tabs>
          <w:tab w:val="clear" w:pos="2520"/>
          <w:tab w:val="clear" w:pos="2880"/>
        </w:tabs>
      </w:pPr>
      <w:r>
        <w:t xml:space="preserve">Include the screenshot of the neighbor cache at </w:t>
      </w:r>
      <w:r w:rsidRPr="001B39CF">
        <w:rPr>
          <w:i/>
          <w:iCs/>
        </w:rPr>
        <w:t>PC3</w:t>
      </w:r>
      <w:r>
        <w:t xml:space="preserve"> (Step </w:t>
      </w:r>
      <w:r w:rsidR="007D5164">
        <w:t>9</w:t>
      </w:r>
      <w:r>
        <w:t xml:space="preserve">). Compare the cache entry for IP address 10.0.1.11 with the table from the previous question. </w:t>
      </w:r>
    </w:p>
    <w:p w14:paraId="79793CE4" w14:textId="77777777" w:rsidR="008F034E" w:rsidRPr="008F034E" w:rsidRDefault="008F034E" w:rsidP="00D9799C">
      <w:pPr>
        <w:numPr>
          <w:ilvl w:val="0"/>
          <w:numId w:val="27"/>
        </w:numPr>
        <w:tabs>
          <w:tab w:val="clear" w:pos="2520"/>
          <w:tab w:val="clear" w:pos="2880"/>
        </w:tabs>
      </w:pPr>
      <w:r w:rsidRPr="008F034E">
        <w:t xml:space="preserve">Provide a time-sequence diagram that shows the order in which the packet transmissions, which were observed by the three </w:t>
      </w:r>
      <w:r w:rsidRPr="009F6BEE">
        <w:rPr>
          <w:iCs/>
        </w:rPr>
        <w:t>Wireshark</w:t>
      </w:r>
      <w:r w:rsidRPr="008F034E">
        <w:t xml:space="preserve"> instances, occur. Below is an example of such a diagram. Refer to </w:t>
      </w:r>
      <w:hyperlink r:id="rId22" w:history="1">
        <w:r w:rsidRPr="008F034E">
          <w:rPr>
            <w:color w:val="0563C1" w:themeColor="hyperlink"/>
            <w:u w:val="single"/>
          </w:rPr>
          <w:t>https://www.cisco.com/c/en/us/td/docs/ios/sw_upgrades/interlink/r2_0/api_con/actime.html</w:t>
        </w:r>
      </w:hyperlink>
    </w:p>
    <w:p w14:paraId="3B21E8DF" w14:textId="77777777" w:rsidR="008F034E" w:rsidRPr="008F034E" w:rsidRDefault="008F034E" w:rsidP="008F034E">
      <w:pPr>
        <w:tabs>
          <w:tab w:val="clear" w:pos="2520"/>
          <w:tab w:val="clear" w:pos="2880"/>
        </w:tabs>
      </w:pPr>
      <w:r w:rsidRPr="008F034E">
        <w:tab/>
      </w:r>
      <w:r w:rsidRPr="008F034E">
        <w:tab/>
        <w:t xml:space="preserve">for more examples of time-sequence diagrams. Include only relevant data from the packets: </w:t>
      </w:r>
    </w:p>
    <w:p w14:paraId="1EEF782C" w14:textId="50889DFD" w:rsidR="008F034E" w:rsidRPr="008F034E" w:rsidRDefault="008F034E" w:rsidP="00D9799C">
      <w:pPr>
        <w:numPr>
          <w:ilvl w:val="0"/>
          <w:numId w:val="45"/>
        </w:numPr>
        <w:tabs>
          <w:tab w:val="clear" w:pos="2520"/>
          <w:tab w:val="clear" w:pos="2880"/>
        </w:tabs>
        <w:contextualSpacing/>
      </w:pPr>
      <w:r w:rsidRPr="008F034E">
        <w:t xml:space="preserve">For ARP Request: </w:t>
      </w:r>
      <w:r w:rsidR="007D5164">
        <w:t>Write “ARP Request” and</w:t>
      </w:r>
      <w:r w:rsidRPr="008F034E">
        <w:t xml:space="preserve"> the </w:t>
      </w:r>
      <w:r w:rsidR="007D5164">
        <w:t xml:space="preserve">requested </w:t>
      </w:r>
      <w:r w:rsidRPr="008F034E">
        <w:t>IP address;</w:t>
      </w:r>
    </w:p>
    <w:p w14:paraId="63E1FC8F" w14:textId="2421C077" w:rsidR="008F034E" w:rsidRPr="008F034E" w:rsidRDefault="008F034E" w:rsidP="00D9799C">
      <w:pPr>
        <w:numPr>
          <w:ilvl w:val="0"/>
          <w:numId w:val="45"/>
        </w:numPr>
        <w:tabs>
          <w:tab w:val="clear" w:pos="2520"/>
          <w:tab w:val="clear" w:pos="2880"/>
        </w:tabs>
        <w:contextualSpacing/>
      </w:pPr>
      <w:r w:rsidRPr="008F034E">
        <w:t>For ARP Repl</w:t>
      </w:r>
      <w:r w:rsidR="007D5164">
        <w:t>y</w:t>
      </w:r>
      <w:r w:rsidRPr="008F034E">
        <w:t xml:space="preserve">: </w:t>
      </w:r>
      <w:r w:rsidR="007D5164">
        <w:t xml:space="preserve">Write “ARP Reply” and </w:t>
      </w:r>
      <w:r w:rsidRPr="008F034E">
        <w:t xml:space="preserve">the MAC address for </w:t>
      </w:r>
      <w:r w:rsidR="007D5164">
        <w:t xml:space="preserve">the </w:t>
      </w:r>
      <w:r w:rsidRPr="008F034E">
        <w:t>requested IP address;</w:t>
      </w:r>
    </w:p>
    <w:p w14:paraId="33C4E89E" w14:textId="44FFB17B" w:rsidR="00847488" w:rsidRDefault="008F034E" w:rsidP="00BA5FB0">
      <w:pPr>
        <w:numPr>
          <w:ilvl w:val="0"/>
          <w:numId w:val="45"/>
        </w:numPr>
        <w:tabs>
          <w:tab w:val="clear" w:pos="2520"/>
          <w:tab w:val="clear" w:pos="2880"/>
        </w:tabs>
        <w:contextualSpacing/>
      </w:pPr>
      <w:r w:rsidRPr="008F034E">
        <w:t>For ICMP Echo Request and Reply: Only write “Echo Request” or “Echo Reply”.</w:t>
      </w:r>
    </w:p>
    <w:p w14:paraId="584CD3E5" w14:textId="17EF3AB2" w:rsidR="008F034E" w:rsidRDefault="008F034E" w:rsidP="00BA5FB0">
      <w:pPr>
        <w:keepNext/>
        <w:spacing w:before="60" w:after="240" w:line="220" w:lineRule="atLeast"/>
        <w:jc w:val="center"/>
        <w:rPr>
          <w:noProof/>
        </w:rPr>
      </w:pPr>
    </w:p>
    <w:p w14:paraId="4FAB7210" w14:textId="561822B8" w:rsidR="00650B56" w:rsidRPr="008F034E" w:rsidRDefault="00650B56" w:rsidP="00BA5FB0">
      <w:pPr>
        <w:keepNext/>
        <w:spacing w:before="60" w:after="240" w:line="220" w:lineRule="atLeast"/>
        <w:jc w:val="center"/>
        <w:rPr>
          <w:rFonts w:eastAsia="SimSun" w:cs="Times New Roman"/>
          <w:noProof/>
          <w:szCs w:val="20"/>
        </w:rPr>
      </w:pPr>
      <w:r>
        <w:rPr>
          <w:rFonts w:eastAsia="SimSun" w:cs="Times New Roman"/>
          <w:noProof/>
          <w:szCs w:val="20"/>
        </w:rPr>
        <w:drawing>
          <wp:inline distT="0" distB="0" distL="0" distR="0" wp14:anchorId="76F8CD6C" wp14:editId="434AA3C7">
            <wp:extent cx="5943600" cy="30708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1669D0D6" w14:textId="0DDC95FE" w:rsidR="008F034E" w:rsidRPr="008F034E" w:rsidRDefault="008F034E" w:rsidP="00BA5FB0">
      <w:pPr>
        <w:pStyle w:val="Heading2"/>
        <w:tabs>
          <w:tab w:val="left" w:pos="3767"/>
        </w:tabs>
      </w:pPr>
      <w:bookmarkStart w:id="75" w:name="_Toc35269905"/>
      <w:bookmarkStart w:id="76" w:name="_Toc602003"/>
      <w:bookmarkStart w:id="77" w:name="_Toc46166104"/>
      <w:bookmarkStart w:id="78" w:name="_Toc46927881"/>
      <w:bookmarkStart w:id="79" w:name="_Toc61874424"/>
      <w:r w:rsidRPr="008F034E">
        <w:lastRenderedPageBreak/>
        <w:t>Part 6.  ICMP Redirect</w:t>
      </w:r>
      <w:bookmarkEnd w:id="75"/>
      <w:bookmarkEnd w:id="76"/>
      <w:bookmarkEnd w:id="77"/>
      <w:bookmarkEnd w:id="78"/>
      <w:bookmarkEnd w:id="79"/>
      <w:r w:rsidR="00A36DDA">
        <w:tab/>
      </w:r>
    </w:p>
    <w:p w14:paraId="747D50A5" w14:textId="5B875D75" w:rsidR="008F034E" w:rsidRPr="008F034E" w:rsidRDefault="0020159A" w:rsidP="00BA5FB0">
      <w:pPr>
        <w:spacing w:before="120" w:after="120" w:line="240" w:lineRule="auto"/>
      </w:pPr>
      <w:r>
        <w:t xml:space="preserve">ICMP Redirect </w:t>
      </w:r>
      <w:r w:rsidR="008F034E" w:rsidRPr="008F034E">
        <w:t xml:space="preserve">messages are sent from a router to a host, when a datagram should have been forwarded to a different router or interface. In Linux, an </w:t>
      </w:r>
      <w:r>
        <w:t xml:space="preserve">ICMP Redirect </w:t>
      </w:r>
      <w:r w:rsidR="008F034E" w:rsidRPr="008F034E">
        <w:t xml:space="preserve">message updates the </w:t>
      </w:r>
      <w:r w:rsidR="008F034E" w:rsidRPr="008F034E">
        <w:rPr>
          <w:i/>
        </w:rPr>
        <w:t>routing cache</w:t>
      </w:r>
      <w:r w:rsidR="008F034E" w:rsidRPr="008F034E">
        <w:t xml:space="preserve">, but not the </w:t>
      </w:r>
      <w:r w:rsidR="008F034E" w:rsidRPr="008F034E">
        <w:rPr>
          <w:i/>
        </w:rPr>
        <w:t>routing table</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7A14E8A9" w14:textId="77777777" w:rsidTr="00184FB6">
        <w:trPr>
          <w:trHeight w:val="4320"/>
          <w:jc w:val="right"/>
        </w:trPr>
        <w:tc>
          <w:tcPr>
            <w:tcW w:w="864" w:type="dxa"/>
            <w:tcBorders>
              <w:top w:val="nil"/>
              <w:left w:val="double" w:sz="4" w:space="0" w:color="5B9BD5" w:themeColor="accent1"/>
              <w:bottom w:val="nil"/>
              <w:right w:val="nil"/>
            </w:tcBorders>
            <w:shd w:val="clear" w:color="auto" w:fill="DEEAF6" w:themeFill="accent1" w:themeFillTint="33"/>
          </w:tcPr>
          <w:p w14:paraId="068BBEE9" w14:textId="77777777" w:rsidR="008F034E" w:rsidRPr="008F034E" w:rsidRDefault="008F034E" w:rsidP="008F034E">
            <w:pPr>
              <w:spacing w:after="160" w:line="259" w:lineRule="auto"/>
            </w:pPr>
            <w:r w:rsidRPr="008F034E">
              <w:rPr>
                <w:noProof/>
              </w:rPr>
              <w:drawing>
                <wp:anchor distT="0" distB="0" distL="114300" distR="114300" simplePos="0" relativeHeight="251682816" behindDoc="0" locked="0" layoutInCell="1" allowOverlap="1" wp14:anchorId="1D389376" wp14:editId="1E7DC992">
                  <wp:simplePos x="0" y="0"/>
                  <wp:positionH relativeFrom="margin">
                    <wp:posOffset>76200</wp:posOffset>
                  </wp:positionH>
                  <wp:positionV relativeFrom="paragraph">
                    <wp:posOffset>-455295</wp:posOffset>
                  </wp:positionV>
                  <wp:extent cx="304800" cy="304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A279296" w14:textId="77777777" w:rsidR="008F034E" w:rsidRPr="008F034E" w:rsidRDefault="008F034E" w:rsidP="008F034E">
            <w:pPr>
              <w:spacing w:after="160" w:line="259" w:lineRule="auto"/>
            </w:pPr>
            <w:r w:rsidRPr="008F034E">
              <w:rPr>
                <w:b/>
              </w:rPr>
              <w:t>Routing caches in Linux and Cisco IOS</w:t>
            </w:r>
            <w:r w:rsidRPr="008F034E">
              <w:rPr>
                <w:b/>
              </w:rPr>
              <w:br/>
            </w:r>
            <w:r w:rsidRPr="008F034E">
              <w:t xml:space="preserve">Both the routing cache and the routing table contain information for forwarding traffic. In the past, Linux used the routing cache for a faster lookup. When a Linux system performed a routing table lookup, it first inspected the routing cache. If no matching entry was found in the cache, the routing table is inspected. Starting with Linux kernel 3.6, the routing cache is no longer used in this fashion. </w:t>
            </w:r>
          </w:p>
          <w:p w14:paraId="1B2F6933" w14:textId="77777777" w:rsidR="008F034E" w:rsidRPr="008F034E" w:rsidRDefault="008F034E" w:rsidP="008F034E">
            <w:pPr>
              <w:spacing w:after="160" w:line="259" w:lineRule="auto"/>
            </w:pPr>
            <w:r w:rsidRPr="008F034E">
              <w:t>However, for some functions, including route redirection, the routing cache still plays a role. A match for a destination address in the routing cache always takes precedence over a match in the routing table.</w:t>
            </w:r>
          </w:p>
          <w:p w14:paraId="04E381CD" w14:textId="77777777" w:rsidR="008F034E" w:rsidRPr="008F034E" w:rsidRDefault="008F034E" w:rsidP="008F034E">
            <w:pPr>
              <w:spacing w:after="160" w:line="259" w:lineRule="auto"/>
            </w:pPr>
            <w:r w:rsidRPr="008F034E">
              <w:t xml:space="preserve">In Cisco IOS, the routing cache plays a bigger role in accelerating the routing table lookup. </w:t>
            </w:r>
          </w:p>
          <w:p w14:paraId="26F758C3" w14:textId="77777777" w:rsidR="008F034E" w:rsidRPr="008F034E" w:rsidRDefault="008F034E" w:rsidP="008F034E">
            <w:pPr>
              <w:spacing w:after="160" w:line="259" w:lineRule="auto"/>
            </w:pPr>
            <w:r w:rsidRPr="008F034E">
              <w:t xml:space="preserve">When changing a routing table entry, it is always a good idea to flush the routing cache. Otherwise, it may happen that the changed routing table entry does not have an immediate effect. </w:t>
            </w:r>
          </w:p>
        </w:tc>
      </w:tr>
    </w:tbl>
    <w:p w14:paraId="0F2E819A" w14:textId="77777777" w:rsidR="008F034E" w:rsidRPr="008F034E" w:rsidRDefault="008F034E" w:rsidP="008F034E"/>
    <w:p w14:paraId="062E9B22" w14:textId="77777777" w:rsidR="008F034E" w:rsidRPr="008F034E" w:rsidRDefault="008F034E" w:rsidP="008F034E">
      <w:r w:rsidRPr="008F034E">
        <w:t>Relevant commands that deal with the routing cache are given below.</w:t>
      </w:r>
    </w:p>
    <w:tbl>
      <w:tblPr>
        <w:tblStyle w:val="TableGrid23"/>
        <w:tblW w:w="9360" w:type="dxa"/>
        <w:jc w:val="right"/>
        <w:tblLook w:val="04A0" w:firstRow="1" w:lastRow="0" w:firstColumn="1" w:lastColumn="0" w:noHBand="0" w:noVBand="1"/>
      </w:tblPr>
      <w:tblGrid>
        <w:gridCol w:w="9360"/>
      </w:tblGrid>
      <w:tr w:rsidR="008F034E" w:rsidRPr="008F034E" w14:paraId="25EC4906" w14:textId="77777777" w:rsidTr="00184FB6">
        <w:trPr>
          <w:jc w:val="right"/>
        </w:trPr>
        <w:tc>
          <w:tcPr>
            <w:tcW w:w="9360" w:type="dxa"/>
            <w:tcBorders>
              <w:top w:val="nil"/>
              <w:left w:val="nil"/>
              <w:bottom w:val="nil"/>
              <w:right w:val="nil"/>
            </w:tcBorders>
            <w:shd w:val="clear" w:color="auto" w:fill="DEEAF6" w:themeFill="accent1" w:themeFillTint="33"/>
          </w:tcPr>
          <w:p w14:paraId="450224F1" w14:textId="77777777" w:rsidR="008F034E" w:rsidRPr="008F034E" w:rsidRDefault="008F034E" w:rsidP="008F034E">
            <w:pPr>
              <w:rPr>
                <w:b/>
                <w:bCs/>
                <w:sz w:val="24"/>
                <w:szCs w:val="24"/>
                <w:u w:val="single"/>
              </w:rPr>
            </w:pPr>
            <w:r w:rsidRPr="008F034E">
              <w:rPr>
                <w:b/>
                <w:bCs/>
                <w:sz w:val="24"/>
                <w:szCs w:val="24"/>
                <w:u w:val="single"/>
              </w:rPr>
              <w:t>Linux</w:t>
            </w:r>
          </w:p>
          <w:p w14:paraId="7E50173A" w14:textId="77777777" w:rsidR="008F034E" w:rsidRPr="008F034E" w:rsidRDefault="008F034E" w:rsidP="008F034E"/>
          <w:p w14:paraId="6197F891" w14:textId="77777777" w:rsidR="008F034E" w:rsidRPr="008F034E" w:rsidRDefault="008F034E" w:rsidP="008F034E">
            <w:pPr>
              <w:rPr>
                <w:rFonts w:ascii="Consolas" w:hAnsi="Consolas"/>
                <w:b/>
              </w:rPr>
            </w:pPr>
            <w:r w:rsidRPr="008F034E">
              <w:rPr>
                <w:rFonts w:ascii="Consolas" w:hAnsi="Consolas"/>
                <w:b/>
              </w:rPr>
              <w:t>ip route show cache</w:t>
            </w:r>
          </w:p>
          <w:p w14:paraId="1E27AD1E"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Displays the routing cache.</w:t>
            </w:r>
          </w:p>
          <w:p w14:paraId="73291496" w14:textId="77777777" w:rsidR="008F034E" w:rsidRPr="008F034E" w:rsidRDefault="008F034E" w:rsidP="008F034E">
            <w:pPr>
              <w:rPr>
                <w:rFonts w:ascii="Calibri" w:hAnsi="Calibri" w:cs="Calibri"/>
                <w:spacing w:val="-4"/>
              </w:rPr>
            </w:pPr>
          </w:p>
          <w:p w14:paraId="0A07C3A5" w14:textId="77777777" w:rsidR="008F034E" w:rsidRPr="008F034E" w:rsidRDefault="008F034E" w:rsidP="008F034E">
            <w:pPr>
              <w:rPr>
                <w:rFonts w:ascii="Consolas" w:hAnsi="Consolas"/>
                <w:b/>
              </w:rPr>
            </w:pPr>
            <w:r w:rsidRPr="008F034E">
              <w:rPr>
                <w:rFonts w:ascii="Consolas" w:hAnsi="Consolas"/>
                <w:b/>
              </w:rPr>
              <w:t>ip route flush cache</w:t>
            </w:r>
          </w:p>
          <w:p w14:paraId="66E93BE0"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Deletes the routing cache.</w:t>
            </w:r>
          </w:p>
          <w:p w14:paraId="1CAADD4A" w14:textId="77777777" w:rsidR="008F034E" w:rsidRPr="008F034E" w:rsidRDefault="008F034E" w:rsidP="008F034E">
            <w:pPr>
              <w:rPr>
                <w:rFonts w:ascii="Calibri" w:hAnsi="Calibri" w:cs="Calibri"/>
                <w:spacing w:val="-4"/>
              </w:rPr>
            </w:pPr>
          </w:p>
          <w:p w14:paraId="61F81C59" w14:textId="77777777" w:rsidR="008F034E" w:rsidRPr="008F034E" w:rsidRDefault="008F034E" w:rsidP="008F034E">
            <w:pPr>
              <w:rPr>
                <w:b/>
                <w:bCs/>
                <w:u w:val="single"/>
              </w:rPr>
            </w:pPr>
            <w:r w:rsidRPr="008F034E">
              <w:rPr>
                <w:b/>
                <w:bCs/>
                <w:sz w:val="24"/>
                <w:szCs w:val="28"/>
                <w:u w:val="single"/>
              </w:rPr>
              <w:t>IOS Mode: interface configuration</w:t>
            </w:r>
          </w:p>
          <w:p w14:paraId="06647294" w14:textId="77777777" w:rsidR="008F034E" w:rsidRPr="008F034E" w:rsidRDefault="008F034E" w:rsidP="008F034E"/>
          <w:p w14:paraId="568C4EFD" w14:textId="77777777" w:rsidR="008F034E" w:rsidRPr="008F034E" w:rsidRDefault="008F034E" w:rsidP="008F034E">
            <w:pPr>
              <w:rPr>
                <w:rFonts w:ascii="Consolas" w:hAnsi="Consolas"/>
                <w:b/>
              </w:rPr>
            </w:pPr>
            <w:r w:rsidRPr="008F034E">
              <w:rPr>
                <w:rFonts w:ascii="Consolas" w:hAnsi="Consolas"/>
                <w:b/>
              </w:rPr>
              <w:t>ip route-cache</w:t>
            </w:r>
          </w:p>
          <w:p w14:paraId="5FBF14BA"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Enables the routing cache.</w:t>
            </w:r>
          </w:p>
          <w:p w14:paraId="408B1516" w14:textId="77777777" w:rsidR="008F034E" w:rsidRPr="008F034E" w:rsidRDefault="008F034E" w:rsidP="008F034E">
            <w:pPr>
              <w:rPr>
                <w:rFonts w:ascii="Calibri" w:hAnsi="Calibri" w:cs="Calibri"/>
                <w:spacing w:val="-4"/>
              </w:rPr>
            </w:pPr>
          </w:p>
          <w:p w14:paraId="32B4CDF3" w14:textId="77777777" w:rsidR="008F034E" w:rsidRPr="008F034E" w:rsidRDefault="008F034E" w:rsidP="008F034E">
            <w:pPr>
              <w:rPr>
                <w:rFonts w:ascii="Consolas" w:hAnsi="Consolas"/>
                <w:b/>
              </w:rPr>
            </w:pPr>
            <w:r w:rsidRPr="008F034E">
              <w:rPr>
                <w:rFonts w:ascii="Consolas" w:hAnsi="Consolas"/>
                <w:b/>
              </w:rPr>
              <w:t>no ip route-cache</w:t>
            </w:r>
          </w:p>
          <w:p w14:paraId="0A9C36BB" w14:textId="2D0CBD22" w:rsidR="008F034E" w:rsidRPr="008F034E" w:rsidRDefault="008F034E" w:rsidP="00BA5FB0">
            <w:pPr>
              <w:spacing w:after="120"/>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Disables and deletes the routing cache.</w:t>
            </w:r>
          </w:p>
        </w:tc>
      </w:tr>
    </w:tbl>
    <w:p w14:paraId="1BF6B711" w14:textId="194AA54B" w:rsidR="00662705" w:rsidRDefault="00662705">
      <w:pPr>
        <w:spacing w:before="120" w:after="120" w:line="240" w:lineRule="auto"/>
      </w:pPr>
    </w:p>
    <w:p w14:paraId="5FB3E577" w14:textId="1377016A" w:rsidR="00662705" w:rsidRDefault="00662705">
      <w:pPr>
        <w:spacing w:before="120" w:after="120" w:line="240" w:lineRule="auto"/>
      </w:pPr>
    </w:p>
    <w:p w14:paraId="577E0AA9" w14:textId="4351E154" w:rsidR="00662705" w:rsidRDefault="00662705" w:rsidP="00BA5FB0">
      <w:pPr>
        <w:spacing w:before="120" w:after="120" w:line="240" w:lineRule="auto"/>
      </w:pPr>
    </w:p>
    <w:p w14:paraId="373E192A" w14:textId="77777777" w:rsidR="00BA5FB0" w:rsidRPr="008F034E" w:rsidRDefault="00BA5FB0" w:rsidP="00BA5FB0">
      <w:pPr>
        <w:spacing w:before="120" w:after="120" w:line="240" w:lineRule="auto"/>
      </w:pPr>
    </w:p>
    <w:p w14:paraId="3D4C3911" w14:textId="27E79785" w:rsidR="008F034E" w:rsidRPr="008F034E" w:rsidRDefault="008F034E" w:rsidP="00BA5FB0">
      <w:pPr>
        <w:spacing w:after="120" w:line="240" w:lineRule="auto"/>
      </w:pPr>
      <w:r w:rsidRPr="008F034E">
        <w:lastRenderedPageBreak/>
        <w:t>The network topology is shown in Figure 3.</w:t>
      </w:r>
      <w:r w:rsidR="000D03D9">
        <w:t>2</w:t>
      </w:r>
      <w:r w:rsidRPr="008F034E">
        <w:t xml:space="preserve">. Table 3.2 describes the IPv4 configuration of the network. </w:t>
      </w:r>
    </w:p>
    <w:p w14:paraId="56CD3B00" w14:textId="1A5D4C5D" w:rsidR="008C3985" w:rsidRDefault="008C3985">
      <w:pPr>
        <w:keepNext/>
        <w:spacing w:after="120" w:line="240" w:lineRule="auto"/>
        <w:jc w:val="center"/>
        <w:rPr>
          <w:rFonts w:eastAsia="SimSun" w:cs="Times New Roman"/>
          <w:noProof/>
          <w:szCs w:val="20"/>
        </w:rPr>
      </w:pPr>
      <w:r>
        <w:rPr>
          <w:rFonts w:eastAsia="SimSun" w:cs="Times New Roman"/>
          <w:noProof/>
          <w:szCs w:val="20"/>
        </w:rPr>
        <w:drawing>
          <wp:inline distT="0" distB="0" distL="0" distR="0" wp14:anchorId="08474BB4" wp14:editId="4BFF1336">
            <wp:extent cx="5943600" cy="2196465"/>
            <wp:effectExtent l="0" t="0" r="0" b="63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3036140C" w14:textId="4755FCBE"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w:t>
      </w:r>
      <w:r w:rsidR="000D03D9">
        <w:rPr>
          <w:rFonts w:eastAsia="SimSun" w:cs="Times New Roman"/>
          <w:noProof/>
          <w:szCs w:val="20"/>
        </w:rPr>
        <w:t>2</w:t>
      </w:r>
      <w:r w:rsidRPr="008F034E">
        <w:rPr>
          <w:rFonts w:eastAsia="SimSun" w:cs="Times New Roman"/>
          <w:noProof/>
          <w:szCs w:val="20"/>
        </w:rPr>
        <w:t>. Network topology for Part 6.</w:t>
      </w:r>
    </w:p>
    <w:p w14:paraId="25ABE627" w14:textId="61F1109B" w:rsidR="008F034E" w:rsidRPr="00BA5FB0"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3.2. IP Addresses for Part 6.</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59991D45"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4EA93F2F" w14:textId="77777777" w:rsidR="008F034E" w:rsidRPr="008F034E" w:rsidRDefault="008F034E" w:rsidP="008F034E">
            <w:pPr>
              <w:jc w:val="center"/>
            </w:pPr>
            <w:r w:rsidRPr="008F034E">
              <w:t>Cisco Router</w:t>
            </w:r>
          </w:p>
        </w:tc>
        <w:tc>
          <w:tcPr>
            <w:tcW w:w="2160" w:type="dxa"/>
            <w:vAlign w:val="center"/>
          </w:tcPr>
          <w:p w14:paraId="4DE9BFD2" w14:textId="29274DC7"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1B70BBA6" w14:textId="26D305EE"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4EDB9968" w14:textId="77777777" w:rsidR="008F034E" w:rsidRPr="008F034E" w:rsidRDefault="008F034E" w:rsidP="008F034E">
            <w:pPr>
              <w:jc w:val="center"/>
              <w:rPr>
                <w:bCs w:val="0"/>
              </w:rPr>
            </w:pPr>
            <w:r w:rsidRPr="008F034E">
              <w:rPr>
                <w:bCs w:val="0"/>
              </w:rPr>
              <w:t>Default Gateway</w:t>
            </w:r>
          </w:p>
        </w:tc>
      </w:tr>
      <w:tr w:rsidR="008F034E" w:rsidRPr="008F034E" w14:paraId="3DEADC4B"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6204CEE2" w14:textId="77777777" w:rsidR="008F034E" w:rsidRPr="008F034E" w:rsidRDefault="008F034E" w:rsidP="008F034E">
            <w:pPr>
              <w:jc w:val="center"/>
            </w:pPr>
            <w:r w:rsidRPr="008F034E">
              <w:t>Router1</w:t>
            </w:r>
          </w:p>
        </w:tc>
        <w:tc>
          <w:tcPr>
            <w:tcW w:w="2160" w:type="dxa"/>
            <w:vAlign w:val="center"/>
          </w:tcPr>
          <w:p w14:paraId="6D81A6BD" w14:textId="77777777" w:rsidR="008F034E" w:rsidRPr="008F034E" w:rsidRDefault="008F034E" w:rsidP="008F034E">
            <w:pPr>
              <w:jc w:val="center"/>
              <w:rPr>
                <w:bCs/>
              </w:rPr>
            </w:pPr>
            <w:r w:rsidRPr="008F034E">
              <w:rPr>
                <w:bCs/>
              </w:rPr>
              <w:t>10.0.2.1/24</w:t>
            </w:r>
          </w:p>
        </w:tc>
        <w:tc>
          <w:tcPr>
            <w:tcW w:w="2070" w:type="dxa"/>
            <w:vAlign w:val="center"/>
          </w:tcPr>
          <w:p w14:paraId="21E69D6B" w14:textId="77777777" w:rsidR="008F034E" w:rsidRPr="008F034E" w:rsidRDefault="008F034E" w:rsidP="008F034E">
            <w:pPr>
              <w:jc w:val="center"/>
              <w:rPr>
                <w:bCs/>
              </w:rPr>
            </w:pPr>
            <w:r w:rsidRPr="008F034E">
              <w:rPr>
                <w:bCs/>
              </w:rPr>
              <w:t>10.0.3.1/24</w:t>
            </w:r>
          </w:p>
        </w:tc>
        <w:tc>
          <w:tcPr>
            <w:tcW w:w="2070" w:type="dxa"/>
            <w:vAlign w:val="center"/>
          </w:tcPr>
          <w:p w14:paraId="2731D5FC" w14:textId="77777777" w:rsidR="008F034E" w:rsidRPr="008F034E" w:rsidRDefault="008F034E" w:rsidP="008F034E">
            <w:pPr>
              <w:jc w:val="center"/>
              <w:rPr>
                <w:bCs/>
              </w:rPr>
            </w:pPr>
            <w:r w:rsidRPr="008F034E">
              <w:rPr>
                <w:bCs/>
              </w:rPr>
              <w:t>10.0.2.2</w:t>
            </w:r>
          </w:p>
        </w:tc>
      </w:tr>
      <w:tr w:rsidR="008F034E" w:rsidRPr="008F034E" w14:paraId="7BD01401" w14:textId="77777777" w:rsidTr="00184FB6">
        <w:trPr>
          <w:trHeight w:val="432"/>
          <w:jc w:val="center"/>
        </w:trPr>
        <w:tc>
          <w:tcPr>
            <w:tcW w:w="1891" w:type="dxa"/>
            <w:vAlign w:val="center"/>
          </w:tcPr>
          <w:p w14:paraId="7612087A" w14:textId="77777777" w:rsidR="008F034E" w:rsidRPr="008F034E" w:rsidRDefault="008F034E" w:rsidP="008F034E">
            <w:pPr>
              <w:jc w:val="center"/>
            </w:pPr>
            <w:r w:rsidRPr="008F034E">
              <w:t>Router2</w:t>
            </w:r>
          </w:p>
        </w:tc>
        <w:tc>
          <w:tcPr>
            <w:tcW w:w="2160" w:type="dxa"/>
            <w:vAlign w:val="center"/>
          </w:tcPr>
          <w:p w14:paraId="2CDC2B5B" w14:textId="61F1047D" w:rsidR="008F034E" w:rsidRPr="008F034E" w:rsidRDefault="008F034E" w:rsidP="008F034E">
            <w:pPr>
              <w:jc w:val="center"/>
              <w:rPr>
                <w:bCs/>
              </w:rPr>
            </w:pPr>
            <w:r w:rsidRPr="008F034E">
              <w:rPr>
                <w:bCs/>
              </w:rPr>
              <w:t>10.0.1.</w:t>
            </w:r>
            <w:r w:rsidR="00FE125F">
              <w:rPr>
                <w:bCs/>
              </w:rPr>
              <w:t>2</w:t>
            </w:r>
            <w:r w:rsidRPr="008F034E">
              <w:rPr>
                <w:bCs/>
              </w:rPr>
              <w:t>/24</w:t>
            </w:r>
          </w:p>
        </w:tc>
        <w:tc>
          <w:tcPr>
            <w:tcW w:w="2070" w:type="dxa"/>
            <w:vAlign w:val="center"/>
          </w:tcPr>
          <w:p w14:paraId="1577FF6E" w14:textId="77777777" w:rsidR="008F034E" w:rsidRPr="008F034E" w:rsidRDefault="008F034E" w:rsidP="008F034E">
            <w:pPr>
              <w:jc w:val="center"/>
              <w:rPr>
                <w:bCs/>
              </w:rPr>
            </w:pPr>
            <w:r w:rsidRPr="008F034E">
              <w:rPr>
                <w:bCs/>
              </w:rPr>
              <w:t>10.0.2.2/24</w:t>
            </w:r>
          </w:p>
        </w:tc>
        <w:tc>
          <w:tcPr>
            <w:tcW w:w="2070" w:type="dxa"/>
            <w:vAlign w:val="center"/>
          </w:tcPr>
          <w:p w14:paraId="378EC95F" w14:textId="77777777" w:rsidR="008F034E" w:rsidRPr="008F034E" w:rsidRDefault="008F034E" w:rsidP="008F034E">
            <w:pPr>
              <w:jc w:val="center"/>
              <w:rPr>
                <w:bCs/>
              </w:rPr>
            </w:pPr>
            <w:r w:rsidRPr="008F034E">
              <w:rPr>
                <w:bCs/>
              </w:rPr>
              <w:t>10.0.2.1</w:t>
            </w:r>
          </w:p>
        </w:tc>
      </w:tr>
      <w:tr w:rsidR="008F034E" w:rsidRPr="008F034E" w14:paraId="79682C6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shd w:val="clear" w:color="auto" w:fill="5B9BD5" w:themeFill="accent1"/>
            <w:vAlign w:val="center"/>
          </w:tcPr>
          <w:p w14:paraId="789C6A0A"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239CEF41"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56936090"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6EEC46E2"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15B9B2A6" w14:textId="77777777" w:rsidTr="00184FB6">
        <w:trPr>
          <w:trHeight w:val="432"/>
          <w:jc w:val="center"/>
        </w:trPr>
        <w:tc>
          <w:tcPr>
            <w:tcW w:w="1891" w:type="dxa"/>
            <w:vAlign w:val="center"/>
          </w:tcPr>
          <w:p w14:paraId="2C7B952D" w14:textId="77777777" w:rsidR="008F034E" w:rsidRPr="008F034E" w:rsidRDefault="008F034E" w:rsidP="008F034E">
            <w:pPr>
              <w:jc w:val="center"/>
            </w:pPr>
            <w:r w:rsidRPr="008F034E">
              <w:t>PC1</w:t>
            </w:r>
          </w:p>
        </w:tc>
        <w:tc>
          <w:tcPr>
            <w:tcW w:w="2160" w:type="dxa"/>
            <w:vAlign w:val="center"/>
          </w:tcPr>
          <w:p w14:paraId="1C16B6A4" w14:textId="77777777" w:rsidR="008F034E" w:rsidRPr="008F034E" w:rsidRDefault="008F034E" w:rsidP="008F034E">
            <w:pPr>
              <w:jc w:val="center"/>
              <w:rPr>
                <w:bCs/>
              </w:rPr>
            </w:pPr>
            <w:r w:rsidRPr="008F034E">
              <w:rPr>
                <w:bCs/>
              </w:rPr>
              <w:t>10.0.1.11/24</w:t>
            </w:r>
          </w:p>
        </w:tc>
        <w:tc>
          <w:tcPr>
            <w:tcW w:w="2070" w:type="dxa"/>
            <w:vAlign w:val="center"/>
          </w:tcPr>
          <w:p w14:paraId="2E697C82" w14:textId="77777777" w:rsidR="008F034E" w:rsidRPr="008F034E" w:rsidRDefault="008F034E" w:rsidP="008F034E">
            <w:pPr>
              <w:jc w:val="center"/>
              <w:rPr>
                <w:bCs/>
              </w:rPr>
            </w:pPr>
            <w:r w:rsidRPr="008F034E">
              <w:rPr>
                <w:bCs/>
              </w:rPr>
              <w:t>Disabled</w:t>
            </w:r>
          </w:p>
        </w:tc>
        <w:tc>
          <w:tcPr>
            <w:tcW w:w="2070" w:type="dxa"/>
            <w:vAlign w:val="center"/>
          </w:tcPr>
          <w:p w14:paraId="1FDA5348" w14:textId="77777777" w:rsidR="008F034E" w:rsidRPr="008F034E" w:rsidRDefault="008F034E" w:rsidP="008F034E">
            <w:pPr>
              <w:jc w:val="center"/>
              <w:rPr>
                <w:bCs/>
              </w:rPr>
            </w:pPr>
            <w:r w:rsidRPr="008F034E">
              <w:rPr>
                <w:bCs/>
              </w:rPr>
              <w:t>10.0.1.2</w:t>
            </w:r>
          </w:p>
        </w:tc>
      </w:tr>
      <w:tr w:rsidR="008F034E" w:rsidRPr="008F034E" w14:paraId="39F2166F"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0073458" w14:textId="77777777" w:rsidR="008F034E" w:rsidRPr="008F034E" w:rsidRDefault="008F034E" w:rsidP="008F034E">
            <w:pPr>
              <w:jc w:val="center"/>
            </w:pPr>
            <w:r w:rsidRPr="008F034E">
              <w:t>PC2</w:t>
            </w:r>
          </w:p>
        </w:tc>
        <w:tc>
          <w:tcPr>
            <w:tcW w:w="2160" w:type="dxa"/>
            <w:vAlign w:val="center"/>
          </w:tcPr>
          <w:p w14:paraId="7F6FC39F" w14:textId="76461742" w:rsidR="008F034E" w:rsidRPr="008F034E" w:rsidRDefault="001E7AB0" w:rsidP="008F034E">
            <w:pPr>
              <w:jc w:val="center"/>
              <w:rPr>
                <w:bCs/>
              </w:rPr>
            </w:pPr>
            <w:r w:rsidRPr="008F034E">
              <w:rPr>
                <w:bCs/>
              </w:rPr>
              <w:t>10.0.2.22/24</w:t>
            </w:r>
          </w:p>
        </w:tc>
        <w:tc>
          <w:tcPr>
            <w:tcW w:w="2070" w:type="dxa"/>
            <w:vAlign w:val="center"/>
          </w:tcPr>
          <w:p w14:paraId="7DB098AE" w14:textId="79F735BC" w:rsidR="008F034E" w:rsidRPr="008F034E" w:rsidRDefault="001E7AB0" w:rsidP="008F034E">
            <w:pPr>
              <w:jc w:val="center"/>
              <w:rPr>
                <w:bCs/>
              </w:rPr>
            </w:pPr>
            <w:r>
              <w:rPr>
                <w:bCs/>
              </w:rPr>
              <w:t>Disabled</w:t>
            </w:r>
          </w:p>
        </w:tc>
        <w:tc>
          <w:tcPr>
            <w:tcW w:w="2070" w:type="dxa"/>
            <w:vAlign w:val="center"/>
          </w:tcPr>
          <w:p w14:paraId="7ADE3708" w14:textId="77777777" w:rsidR="008F034E" w:rsidRPr="008F034E" w:rsidRDefault="008F034E" w:rsidP="008F034E">
            <w:pPr>
              <w:jc w:val="center"/>
              <w:rPr>
                <w:bCs/>
              </w:rPr>
            </w:pPr>
            <w:r w:rsidRPr="008F034E">
              <w:rPr>
                <w:bCs/>
              </w:rPr>
              <w:t>10.0.2.2</w:t>
            </w:r>
          </w:p>
        </w:tc>
      </w:tr>
      <w:tr w:rsidR="008F034E" w:rsidRPr="008F034E" w14:paraId="77DE55BA" w14:textId="77777777" w:rsidTr="00184FB6">
        <w:trPr>
          <w:trHeight w:val="432"/>
          <w:jc w:val="center"/>
        </w:trPr>
        <w:tc>
          <w:tcPr>
            <w:tcW w:w="1891" w:type="dxa"/>
            <w:vAlign w:val="center"/>
          </w:tcPr>
          <w:p w14:paraId="175362CA" w14:textId="77777777" w:rsidR="008F034E" w:rsidRPr="008F034E" w:rsidRDefault="008F034E" w:rsidP="008F034E">
            <w:pPr>
              <w:jc w:val="center"/>
            </w:pPr>
            <w:r w:rsidRPr="008F034E">
              <w:t>PC3</w:t>
            </w:r>
          </w:p>
        </w:tc>
        <w:tc>
          <w:tcPr>
            <w:tcW w:w="2160" w:type="dxa"/>
            <w:vAlign w:val="center"/>
          </w:tcPr>
          <w:p w14:paraId="75019747" w14:textId="77777777" w:rsidR="008F034E" w:rsidRPr="008F034E" w:rsidRDefault="008F034E" w:rsidP="008F034E">
            <w:pPr>
              <w:jc w:val="center"/>
              <w:rPr>
                <w:bCs/>
              </w:rPr>
            </w:pPr>
            <w:r w:rsidRPr="008F034E">
              <w:rPr>
                <w:bCs/>
              </w:rPr>
              <w:t>10.0.3.33/24</w:t>
            </w:r>
          </w:p>
        </w:tc>
        <w:tc>
          <w:tcPr>
            <w:tcW w:w="2070" w:type="dxa"/>
            <w:vAlign w:val="center"/>
          </w:tcPr>
          <w:p w14:paraId="59156BF6" w14:textId="77777777" w:rsidR="008F034E" w:rsidRPr="008F034E" w:rsidRDefault="008F034E" w:rsidP="008F034E">
            <w:pPr>
              <w:jc w:val="center"/>
              <w:rPr>
                <w:bCs/>
              </w:rPr>
            </w:pPr>
            <w:r w:rsidRPr="008F034E">
              <w:rPr>
                <w:bCs/>
              </w:rPr>
              <w:t>Disabled</w:t>
            </w:r>
          </w:p>
        </w:tc>
        <w:tc>
          <w:tcPr>
            <w:tcW w:w="2070" w:type="dxa"/>
            <w:vAlign w:val="center"/>
          </w:tcPr>
          <w:p w14:paraId="25DBAF3C" w14:textId="77777777" w:rsidR="008F034E" w:rsidRPr="008F034E" w:rsidRDefault="008F034E" w:rsidP="008F034E">
            <w:pPr>
              <w:jc w:val="center"/>
              <w:rPr>
                <w:bCs/>
              </w:rPr>
            </w:pPr>
            <w:r w:rsidRPr="008F034E">
              <w:rPr>
                <w:bCs/>
              </w:rPr>
              <w:t>10.0.3.1</w:t>
            </w:r>
          </w:p>
        </w:tc>
      </w:tr>
    </w:tbl>
    <w:p w14:paraId="42645C84" w14:textId="2D016D6F" w:rsidR="0020159A" w:rsidRDefault="0020159A" w:rsidP="0020159A">
      <w:pPr>
        <w:pStyle w:val="Heading3"/>
      </w:pPr>
      <w:bookmarkStart w:id="80" w:name="_Toc61874425"/>
      <w:r w:rsidRPr="008F034E">
        <w:t>Exercise 6</w:t>
      </w:r>
      <w:r>
        <w:t>-a</w:t>
      </w:r>
      <w:r w:rsidRPr="008F034E">
        <w:t xml:space="preserve">. </w:t>
      </w:r>
      <w:r w:rsidR="00A74AB7">
        <w:t>N</w:t>
      </w:r>
      <w:r>
        <w:t xml:space="preserve">etwork </w:t>
      </w:r>
      <w:r w:rsidR="00A74AB7">
        <w:t>setup</w:t>
      </w:r>
      <w:bookmarkEnd w:id="80"/>
      <w:r>
        <w:t xml:space="preserve"> </w:t>
      </w:r>
    </w:p>
    <w:p w14:paraId="42C4B540" w14:textId="1FDCDC2E" w:rsidR="0020159A" w:rsidRPr="0020159A" w:rsidRDefault="0020159A" w:rsidP="00BA5FB0">
      <w:pPr>
        <w:spacing w:before="120" w:after="120" w:line="240" w:lineRule="auto"/>
      </w:pPr>
      <w:r w:rsidRPr="008F034E">
        <w:t xml:space="preserve">The network topology can be constructed from the topology in Figure 3.1, by connecting  </w:t>
      </w:r>
      <w:r w:rsidRPr="0020159A">
        <w:rPr>
          <w:i/>
        </w:rPr>
        <w:t>PC2</w:t>
      </w:r>
      <w:r w:rsidRPr="008F034E">
        <w:t xml:space="preserve"> (</w:t>
      </w:r>
      <w:r w:rsidRPr="009C6D1A">
        <w:rPr>
          <w:iCs/>
        </w:rPr>
        <w:t>eth0</w:t>
      </w:r>
      <w:r w:rsidRPr="008F034E">
        <w:t>) interface</w:t>
      </w:r>
      <w:r w:rsidR="00FE125F">
        <w:t xml:space="preserve"> to the switch between </w:t>
      </w:r>
      <w:r w:rsidR="00FE125F" w:rsidRPr="00BA5FB0">
        <w:rPr>
          <w:i/>
          <w:iCs/>
        </w:rPr>
        <w:t>Router1</w:t>
      </w:r>
      <w:r w:rsidR="00FE125F">
        <w:t xml:space="preserve"> and </w:t>
      </w:r>
      <w:r w:rsidRPr="0020159A">
        <w:rPr>
          <w:i/>
        </w:rPr>
        <w:t>Router2</w:t>
      </w:r>
      <w:r w:rsidRPr="008F034E">
        <w:t xml:space="preserve">. </w:t>
      </w:r>
    </w:p>
    <w:p w14:paraId="2DD66E03" w14:textId="5DFF4A03" w:rsidR="0020159A" w:rsidRDefault="0020159A" w:rsidP="00BA5FB0">
      <w:pPr>
        <w:numPr>
          <w:ilvl w:val="0"/>
          <w:numId w:val="30"/>
        </w:numPr>
        <w:tabs>
          <w:tab w:val="clear" w:pos="2520"/>
          <w:tab w:val="clear" w:pos="2880"/>
        </w:tabs>
        <w:spacing w:before="120" w:after="120" w:line="240" w:lineRule="auto"/>
      </w:pPr>
      <w:r w:rsidRPr="008F034E">
        <w:t xml:space="preserve">Connect the topology as shown in Figure 3.3. Starting from the topology in Figure 3.1, connect the link of </w:t>
      </w:r>
      <w:r w:rsidRPr="0020159A">
        <w:rPr>
          <w:i/>
        </w:rPr>
        <w:t>PC2</w:t>
      </w:r>
      <w:r w:rsidRPr="008F034E">
        <w:t xml:space="preserve"> (</w:t>
      </w:r>
      <w:r w:rsidRPr="00BC03DC">
        <w:rPr>
          <w:iCs/>
        </w:rPr>
        <w:t>eth0</w:t>
      </w:r>
      <w:r w:rsidRPr="008F034E">
        <w:t>)</w:t>
      </w:r>
      <w:r w:rsidR="00FE125F">
        <w:t xml:space="preserve"> to</w:t>
      </w:r>
      <w:r w:rsidRPr="008F034E">
        <w:t xml:space="preserve"> the switch</w:t>
      </w:r>
      <w:r w:rsidR="00FE125F">
        <w:t xml:space="preserve"> </w:t>
      </w:r>
      <w:r w:rsidRPr="008F034E">
        <w:t xml:space="preserve">as shown in Figure 3.3. </w:t>
      </w:r>
      <w:r w:rsidR="00662705">
        <w:t xml:space="preserve">Configure </w:t>
      </w:r>
      <w:r w:rsidR="00662705" w:rsidRPr="00BA5FB0">
        <w:rPr>
          <w:i/>
          <w:iCs/>
        </w:rPr>
        <w:t>PC2’s</w:t>
      </w:r>
      <w:r w:rsidR="00662705">
        <w:t xml:space="preserve"> IP address as given in Table 3.2</w:t>
      </w:r>
    </w:p>
    <w:p w14:paraId="61C0D2B3" w14:textId="22211788" w:rsidR="0020159A" w:rsidRDefault="0020159A" w:rsidP="00BA5FB0">
      <w:pPr>
        <w:numPr>
          <w:ilvl w:val="0"/>
          <w:numId w:val="30"/>
        </w:numPr>
        <w:tabs>
          <w:tab w:val="clear" w:pos="2520"/>
          <w:tab w:val="clear" w:pos="2880"/>
        </w:tabs>
        <w:spacing w:before="120" w:after="120" w:line="240" w:lineRule="auto"/>
      </w:pPr>
      <w:r>
        <w:t xml:space="preserve">Check the IPv4 addresses configured on </w:t>
      </w:r>
      <w:r w:rsidRPr="0020159A">
        <w:rPr>
          <w:i/>
        </w:rPr>
        <w:t>PC1, PC2, PC3</w:t>
      </w:r>
      <w:r>
        <w:t xml:space="preserve">, and </w:t>
      </w:r>
      <w:r w:rsidRPr="0020159A">
        <w:rPr>
          <w:i/>
        </w:rPr>
        <w:t>Router1</w:t>
      </w:r>
      <w:r>
        <w:t xml:space="preserve"> </w:t>
      </w:r>
      <w:r w:rsidR="001E7AB0">
        <w:t xml:space="preserve">and </w:t>
      </w:r>
      <w:r w:rsidR="001E7AB0" w:rsidRPr="00BA5FB0">
        <w:rPr>
          <w:i/>
          <w:iCs/>
        </w:rPr>
        <w:t>Router2</w:t>
      </w:r>
      <w:r w:rsidR="001E7AB0">
        <w:t xml:space="preserve"> </w:t>
      </w:r>
      <w:r>
        <w:t xml:space="preserve">to ensure that they are as given in Table 3.2. </w:t>
      </w:r>
    </w:p>
    <w:p w14:paraId="5E8C2B42" w14:textId="56B5A932" w:rsidR="0020159A" w:rsidRPr="0020159A" w:rsidRDefault="0020159A" w:rsidP="00BA5FB0">
      <w:pPr>
        <w:numPr>
          <w:ilvl w:val="0"/>
          <w:numId w:val="30"/>
        </w:numPr>
        <w:tabs>
          <w:tab w:val="clear" w:pos="2520"/>
          <w:tab w:val="clear" w:pos="2880"/>
        </w:tabs>
        <w:spacing w:before="120" w:after="120" w:line="240" w:lineRule="auto"/>
      </w:pPr>
      <w:r>
        <w:t xml:space="preserve">Set the default gateways of </w:t>
      </w:r>
      <w:r w:rsidRPr="0020159A">
        <w:rPr>
          <w:i/>
        </w:rPr>
        <w:t>PC1</w:t>
      </w:r>
      <w:r>
        <w:t xml:space="preserve"> and </w:t>
      </w:r>
      <w:r w:rsidRPr="0020159A">
        <w:rPr>
          <w:i/>
        </w:rPr>
        <w:t>PC3</w:t>
      </w:r>
      <w:r>
        <w:t xml:space="preserve"> as shown in Table 3.2.</w:t>
      </w:r>
    </w:p>
    <w:p w14:paraId="28B8E781" w14:textId="4B86EBEE" w:rsidR="008F034E" w:rsidRPr="008F034E" w:rsidRDefault="008F034E" w:rsidP="00184FB6">
      <w:pPr>
        <w:pStyle w:val="Heading3"/>
      </w:pPr>
      <w:bookmarkStart w:id="81" w:name="_Toc61874426"/>
      <w:bookmarkStart w:id="82" w:name="_Toc602004"/>
      <w:bookmarkStart w:id="83" w:name="_Toc46166105"/>
      <w:bookmarkStart w:id="84" w:name="_Toc46927882"/>
      <w:r w:rsidRPr="008F034E">
        <w:t>Exercise 6</w:t>
      </w:r>
      <w:r w:rsidR="00184FB6">
        <w:t>-</w:t>
      </w:r>
      <w:r w:rsidR="00BB3DAA">
        <w:t>b</w:t>
      </w:r>
      <w:r w:rsidRPr="008F034E">
        <w:t xml:space="preserve">. </w:t>
      </w:r>
      <w:r w:rsidR="0020159A">
        <w:t>ICMP Redirect</w:t>
      </w:r>
      <w:bookmarkEnd w:id="81"/>
      <w:r w:rsidR="0020159A">
        <w:t xml:space="preserve"> </w:t>
      </w:r>
      <w:bookmarkEnd w:id="82"/>
      <w:bookmarkEnd w:id="83"/>
      <w:bookmarkEnd w:id="84"/>
    </w:p>
    <w:p w14:paraId="589602C6" w14:textId="66ADD179" w:rsidR="008F034E" w:rsidRPr="008F034E" w:rsidRDefault="008F034E" w:rsidP="00BA5FB0">
      <w:pPr>
        <w:spacing w:before="120" w:after="120" w:line="240" w:lineRule="auto"/>
      </w:pPr>
      <w:r w:rsidRPr="008F034E">
        <w:t xml:space="preserve">In the network shown in Figure 3.3, when </w:t>
      </w:r>
      <w:r w:rsidRPr="0020159A">
        <w:rPr>
          <w:i/>
        </w:rPr>
        <w:t>PC2</w:t>
      </w:r>
      <w:r w:rsidRPr="008F034E">
        <w:t xml:space="preserve"> sends datagrams with destination 10.0.3.33 (</w:t>
      </w:r>
      <w:r w:rsidRPr="0020159A">
        <w:rPr>
          <w:i/>
        </w:rPr>
        <w:t>PC3</w:t>
      </w:r>
      <w:r w:rsidRPr="008F034E">
        <w:t>) to 10.0.2.2 (</w:t>
      </w:r>
      <w:r w:rsidRPr="0020159A">
        <w:rPr>
          <w:i/>
        </w:rPr>
        <w:t>Router2</w:t>
      </w:r>
      <w:r w:rsidRPr="008F034E">
        <w:t>), as opposed to 10.0.2.1 (</w:t>
      </w:r>
      <w:r w:rsidRPr="0020159A">
        <w:rPr>
          <w:i/>
        </w:rPr>
        <w:t>Router1</w:t>
      </w:r>
      <w:r w:rsidRPr="008F034E">
        <w:t xml:space="preserve">), then </w:t>
      </w:r>
      <w:r w:rsidRPr="0020159A">
        <w:rPr>
          <w:i/>
        </w:rPr>
        <w:t>Router2</w:t>
      </w:r>
      <w:r w:rsidRPr="008F034E">
        <w:t xml:space="preserve"> sends an </w:t>
      </w:r>
      <w:r w:rsidR="0020159A">
        <w:t xml:space="preserve">ICMP Redirect </w:t>
      </w:r>
      <w:r w:rsidRPr="008F034E">
        <w:t xml:space="preserve">to </w:t>
      </w:r>
      <w:r w:rsidRPr="0020159A">
        <w:rPr>
          <w:i/>
        </w:rPr>
        <w:t>PC2</w:t>
      </w:r>
      <w:r w:rsidRPr="008F034E">
        <w:t xml:space="preserve">. The </w:t>
      </w:r>
      <w:r w:rsidR="0020159A">
        <w:t xml:space="preserve">ICMP Redirect </w:t>
      </w:r>
      <w:r w:rsidRPr="008F034E">
        <w:t xml:space="preserve">informs </w:t>
      </w:r>
      <w:r w:rsidRPr="0020159A">
        <w:rPr>
          <w:i/>
        </w:rPr>
        <w:t>PC2</w:t>
      </w:r>
      <w:r w:rsidRPr="008F034E">
        <w:t xml:space="preserve"> that it should send datagrams with destination 10.0.3.33 to </w:t>
      </w:r>
      <w:r w:rsidRPr="0020159A">
        <w:rPr>
          <w:i/>
        </w:rPr>
        <w:t>Router1</w:t>
      </w:r>
      <w:r w:rsidRPr="008F034E">
        <w:t xml:space="preserve"> instead.</w:t>
      </w:r>
    </w:p>
    <w:p w14:paraId="0DF547A4" w14:textId="03374430" w:rsidR="008F034E" w:rsidRPr="008F034E" w:rsidRDefault="008F034E" w:rsidP="00BA5FB0">
      <w:pPr>
        <w:spacing w:before="120" w:after="120" w:line="240" w:lineRule="auto"/>
        <w:rPr>
          <w:rFonts w:ascii="Arial Black" w:hAnsi="Arial Black"/>
          <w:sz w:val="24"/>
        </w:rPr>
      </w:pPr>
      <w:r w:rsidRPr="008F034E">
        <w:lastRenderedPageBreak/>
        <w:t xml:space="preserve">In this exercise, you create the above scenario. First, you will trigger the transmission of an </w:t>
      </w:r>
      <w:r w:rsidR="0020159A">
        <w:t xml:space="preserve">ICMP Redirect </w:t>
      </w:r>
      <w:r w:rsidRPr="008F034E">
        <w:t xml:space="preserve">message </w:t>
      </w:r>
      <w:r w:rsidRPr="008F034E">
        <w:rPr>
          <w:rFonts w:ascii="Arial" w:hAnsi="Arial"/>
        </w:rPr>
        <w:t>and</w:t>
      </w:r>
      <w:r w:rsidRPr="008F034E">
        <w:t xml:space="preserve"> subsequently observe a change to the routing cache. </w:t>
      </w:r>
    </w:p>
    <w:p w14:paraId="68E49AFF" w14:textId="7ED2BD3E" w:rsidR="008F034E" w:rsidRPr="008F034E" w:rsidRDefault="008F034E" w:rsidP="00BA5FB0">
      <w:pPr>
        <w:numPr>
          <w:ilvl w:val="0"/>
          <w:numId w:val="57"/>
        </w:numPr>
        <w:tabs>
          <w:tab w:val="clear" w:pos="2520"/>
          <w:tab w:val="clear" w:pos="2880"/>
        </w:tabs>
        <w:spacing w:before="120" w:after="120" w:line="240" w:lineRule="auto"/>
      </w:pPr>
      <w:r w:rsidRPr="008F034E">
        <w:t xml:space="preserve">First, configure </w:t>
      </w:r>
      <w:r w:rsidRPr="0020159A">
        <w:rPr>
          <w:i/>
        </w:rPr>
        <w:t>PC2</w:t>
      </w:r>
      <w:r w:rsidRPr="008F034E">
        <w:t xml:space="preserve">. </w:t>
      </w:r>
    </w:p>
    <w:p w14:paraId="0D5F4FD7" w14:textId="75B2E676" w:rsidR="00C116A3" w:rsidRPr="008F034E" w:rsidRDefault="008F034E" w:rsidP="00BA5FB0">
      <w:pPr>
        <w:numPr>
          <w:ilvl w:val="0"/>
          <w:numId w:val="33"/>
        </w:numPr>
        <w:spacing w:before="120" w:after="120" w:line="240" w:lineRule="auto"/>
      </w:pPr>
      <w:r w:rsidRPr="008F034E">
        <w:t>Delete the entries in the neighbor</w:t>
      </w:r>
      <w:r w:rsidR="009F3BC3">
        <w:t xml:space="preserve"> cache</w:t>
      </w:r>
      <w:r w:rsidRPr="008F034E">
        <w:t xml:space="preserve"> entries by issu</w:t>
      </w:r>
      <w:r w:rsidR="00C116A3">
        <w:rPr>
          <w:rFonts w:hint="eastAsia"/>
          <w:lang w:eastAsia="zh-CN"/>
        </w:rPr>
        <w:t>i</w:t>
      </w:r>
      <w:r w:rsidR="00C116A3">
        <w:rPr>
          <w:lang w:eastAsia="zh-CN"/>
        </w:rPr>
        <w:t>ng</w:t>
      </w:r>
    </w:p>
    <w:p w14:paraId="2141FDF6" w14:textId="6B402F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PC2$ </w:t>
      </w:r>
      <w:r w:rsidRPr="008F034E">
        <w:rPr>
          <w:rFonts w:ascii="Consolas" w:hAnsi="Consolas" w:cs="Courier New"/>
          <w:b/>
          <w:shd w:val="clear" w:color="auto" w:fill="F2F2F2" w:themeFill="background1" w:themeFillShade="F2"/>
        </w:rPr>
        <w:t>sudo ip neigh flush all</w:t>
      </w:r>
    </w:p>
    <w:p w14:paraId="7BB87FC2" w14:textId="5B6A2167" w:rsidR="008F034E" w:rsidRPr="008F034E" w:rsidRDefault="003817A6" w:rsidP="00BA5FB0">
      <w:pPr>
        <w:numPr>
          <w:ilvl w:val="0"/>
          <w:numId w:val="33"/>
        </w:numPr>
        <w:spacing w:before="120" w:after="120" w:line="240" w:lineRule="auto"/>
      </w:pPr>
      <w:r>
        <w:t>S</w:t>
      </w:r>
      <w:r w:rsidR="008F034E" w:rsidRPr="008F034E">
        <w:t xml:space="preserve">et the default gateway of PC2 to 10.0.2.2 with </w:t>
      </w:r>
    </w:p>
    <w:p w14:paraId="718FFCC8" w14:textId="41999F0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20159A">
        <w:rPr>
          <w:rFonts w:ascii="Consolas" w:hAnsi="Consolas" w:cs="Courier New"/>
          <w:color w:val="000000" w:themeColor="text1"/>
          <w:shd w:val="clear" w:color="auto" w:fill="F2F2F2" w:themeFill="background1" w:themeFillShade="F2"/>
        </w:rPr>
        <w:t xml:space="preserve">PC2$ </w:t>
      </w:r>
      <w:r w:rsidRPr="0020159A">
        <w:rPr>
          <w:rFonts w:ascii="Consolas" w:hAnsi="Consolas" w:cs="Courier New"/>
          <w:b/>
          <w:color w:val="000000" w:themeColor="text1"/>
          <w:shd w:val="clear" w:color="auto" w:fill="F2F2F2" w:themeFill="background1" w:themeFillShade="F2"/>
        </w:rPr>
        <w:t xml:space="preserve">sudo </w:t>
      </w:r>
      <w:r w:rsidR="00CA3770" w:rsidRPr="0020159A">
        <w:rPr>
          <w:rFonts w:ascii="Consolas" w:hAnsi="Consolas" w:cs="Courier New"/>
          <w:b/>
          <w:color w:val="000000" w:themeColor="text1"/>
          <w:shd w:val="clear" w:color="auto" w:fill="F2F2F2" w:themeFill="background1" w:themeFillShade="F2"/>
        </w:rPr>
        <w:t xml:space="preserve">ip </w:t>
      </w:r>
      <w:r w:rsidRPr="008F034E">
        <w:rPr>
          <w:rFonts w:ascii="Consolas" w:hAnsi="Consolas" w:cs="Courier New"/>
          <w:b/>
          <w:shd w:val="clear" w:color="auto" w:fill="F2F2F2" w:themeFill="background1" w:themeFillShade="F2"/>
        </w:rPr>
        <w:t>route add default via 10.0.2.2</w:t>
      </w:r>
    </w:p>
    <w:p w14:paraId="3BE16FF4" w14:textId="79500552" w:rsidR="008F034E" w:rsidRPr="008F034E" w:rsidRDefault="008F034E" w:rsidP="00BA5FB0">
      <w:pPr>
        <w:numPr>
          <w:ilvl w:val="0"/>
          <w:numId w:val="33"/>
        </w:numPr>
        <w:spacing w:before="120" w:after="120" w:line="240" w:lineRule="auto"/>
      </w:pPr>
      <w:r w:rsidRPr="008F034E">
        <w:t>Delete the route cache with the command</w:t>
      </w:r>
    </w:p>
    <w:p w14:paraId="1662E21E" w14:textId="3D7671B6" w:rsidR="008F034E" w:rsidRPr="008F034E" w:rsidRDefault="00856561"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678720" behindDoc="0" locked="0" layoutInCell="1" allowOverlap="1" wp14:anchorId="5092E065" wp14:editId="134B3CBB">
            <wp:simplePos x="0" y="0"/>
            <wp:positionH relativeFrom="column">
              <wp:posOffset>-566420</wp:posOffset>
            </wp:positionH>
            <wp:positionV relativeFrom="paragraph">
              <wp:posOffset>205740</wp:posOffset>
            </wp:positionV>
            <wp:extent cx="467995" cy="467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sudo ip route flush cache</w:t>
      </w:r>
    </w:p>
    <w:p w14:paraId="301B925C" w14:textId="03F5265E" w:rsidR="008F034E" w:rsidRPr="008F034E" w:rsidRDefault="008F034E" w:rsidP="00BA5FB0">
      <w:pPr>
        <w:numPr>
          <w:ilvl w:val="0"/>
          <w:numId w:val="33"/>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2CCA99C8" w14:textId="113A6A81" w:rsidR="008F034E" w:rsidRPr="008F034E" w:rsidRDefault="008F034E" w:rsidP="00BA5FB0">
      <w:pPr>
        <w:numPr>
          <w:ilvl w:val="0"/>
          <w:numId w:val="57"/>
        </w:numPr>
        <w:tabs>
          <w:tab w:val="clear" w:pos="2520"/>
          <w:tab w:val="clear" w:pos="2880"/>
        </w:tabs>
        <w:spacing w:before="120" w:after="120" w:line="240" w:lineRule="auto"/>
      </w:pPr>
      <w:r w:rsidRPr="008F034E">
        <w:t xml:space="preserve">Continue on </w:t>
      </w:r>
      <w:r w:rsidRPr="008B40E0">
        <w:rPr>
          <w:i/>
        </w:rPr>
        <w:t>PC2</w:t>
      </w:r>
      <w:r w:rsidRPr="008F034E">
        <w:t xml:space="preserve">. These days, Linux systems ignore </w:t>
      </w:r>
      <w:r w:rsidR="0020159A">
        <w:t xml:space="preserve">ICMP Redirect </w:t>
      </w:r>
      <w:r w:rsidRPr="008F034E">
        <w:t xml:space="preserve">message by default, since they present a vulnerability (which allows an attacker to modify the routing behavior). </w:t>
      </w:r>
      <w:r w:rsidR="0052778F">
        <w:t>T</w:t>
      </w:r>
      <w:r w:rsidRPr="008F034E">
        <w:t>h</w:t>
      </w:r>
      <w:r w:rsidR="0052778F">
        <w:t>is</w:t>
      </w:r>
      <w:r w:rsidRPr="008F034E">
        <w:t xml:space="preserve"> command </w:t>
      </w:r>
      <w:r w:rsidR="0052778F">
        <w:t>checks on setting of the accept_redirects parameter. If =0, -&gt; does not accept redirects.</w:t>
      </w:r>
    </w:p>
    <w:p w14:paraId="737A56A2" w14:textId="3CB8B9F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8F034E">
        <w:rPr>
          <w:rFonts w:ascii="Consolas" w:hAnsi="Consolas" w:cs="Courier New"/>
          <w:b/>
        </w:rPr>
        <w:t>sudo sysctl -a |grep accept_redirects</w:t>
      </w:r>
    </w:p>
    <w:p w14:paraId="375A81E8" w14:textId="7A651409" w:rsidR="008F034E" w:rsidRPr="008F034E" w:rsidRDefault="008F034E" w:rsidP="00BA5FB0">
      <w:pPr>
        <w:tabs>
          <w:tab w:val="clear" w:pos="2520"/>
          <w:tab w:val="clear" w:pos="2880"/>
        </w:tabs>
        <w:spacing w:before="120" w:after="120" w:line="240" w:lineRule="auto"/>
        <w:ind w:left="360"/>
      </w:pPr>
      <w:r w:rsidRPr="008F034E">
        <w:t xml:space="preserve">We want </w:t>
      </w:r>
      <w:r w:rsidRPr="008B40E0">
        <w:rPr>
          <w:i/>
        </w:rPr>
        <w:t>PC2</w:t>
      </w:r>
      <w:r w:rsidRPr="008F034E">
        <w:t xml:space="preserve"> </w:t>
      </w:r>
      <w:r w:rsidR="0052778F">
        <w:t xml:space="preserve">to </w:t>
      </w:r>
      <w:r w:rsidRPr="008F034E">
        <w:t xml:space="preserve">accept ICMP </w:t>
      </w:r>
      <w:r w:rsidR="008B40E0">
        <w:t>R</w:t>
      </w:r>
      <w:r w:rsidRPr="008F034E">
        <w:t>edirects. Change the setting</w:t>
      </w:r>
      <w:r w:rsidR="0052778F">
        <w:t xml:space="preserve"> to 1 with this command</w:t>
      </w:r>
    </w:p>
    <w:p w14:paraId="5930063F" w14:textId="74BF3006" w:rsidR="008F034E" w:rsidRPr="008F034E" w:rsidRDefault="008F034E" w:rsidP="00BA5FB0">
      <w:pPr>
        <w:shd w:val="clear" w:color="auto" w:fill="F2F2F2" w:themeFill="background1" w:themeFillShade="F2"/>
        <w:tabs>
          <w:tab w:val="left" w:pos="3240"/>
          <w:tab w:val="left" w:pos="3600"/>
          <w:tab w:val="left" w:pos="8415"/>
        </w:tabs>
        <w:spacing w:before="120" w:after="120" w:line="240" w:lineRule="auto"/>
        <w:ind w:left="720"/>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sudo sysctl</w:t>
      </w:r>
      <w:r w:rsidRPr="008F034E">
        <w:rPr>
          <w:rFonts w:ascii="Consolas" w:hAnsi="Consolas" w:cs="Courier New"/>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-w</w:t>
      </w:r>
      <w:r w:rsidRPr="008F034E">
        <w:rPr>
          <w:rFonts w:ascii="Consolas" w:hAnsi="Consolas" w:cs="Courier New"/>
          <w:shd w:val="clear" w:color="auto" w:fill="F2F2F2" w:themeFill="background1" w:themeFillShade="F2"/>
        </w:rPr>
        <w:t xml:space="preserve"> </w:t>
      </w:r>
      <w:r w:rsidRPr="008F034E">
        <w:rPr>
          <w:rFonts w:ascii="Consolas" w:hAnsi="Consolas" w:cs="Courier New"/>
          <w:b/>
        </w:rPr>
        <w:t>net.ipv4.conf.all.accept_redirects=1</w:t>
      </w:r>
      <w:r w:rsidR="00C116A3">
        <w:tab/>
      </w:r>
    </w:p>
    <w:p w14:paraId="393D4844" w14:textId="62FFE9F1" w:rsidR="008F034E" w:rsidRPr="008F034E" w:rsidRDefault="008F034E" w:rsidP="00BA5FB0">
      <w:pPr>
        <w:numPr>
          <w:ilvl w:val="0"/>
          <w:numId w:val="57"/>
        </w:numPr>
        <w:tabs>
          <w:tab w:val="clear" w:pos="2520"/>
          <w:tab w:val="clear" w:pos="2880"/>
        </w:tabs>
        <w:spacing w:before="120" w:after="120" w:line="240" w:lineRule="auto"/>
      </w:pPr>
      <w:r w:rsidRPr="008F034E">
        <w:t xml:space="preserve">Next, proceed to </w:t>
      </w:r>
      <w:r w:rsidRPr="0020159A">
        <w:rPr>
          <w:i/>
        </w:rPr>
        <w:t>Router2</w:t>
      </w:r>
      <w:r w:rsidRPr="008F034E">
        <w:t xml:space="preserve">. </w:t>
      </w:r>
    </w:p>
    <w:p w14:paraId="7F0A2307" w14:textId="12BE9F7F" w:rsidR="008F034E" w:rsidRPr="00BA5FB0" w:rsidRDefault="008F034E" w:rsidP="00BA5FB0">
      <w:pPr>
        <w:numPr>
          <w:ilvl w:val="0"/>
          <w:numId w:val="31"/>
        </w:numPr>
        <w:spacing w:before="120" w:after="120" w:line="240" w:lineRule="auto"/>
      </w:pPr>
      <w:r w:rsidRPr="00BA5FB0">
        <w:t xml:space="preserve">Set the default route at </w:t>
      </w:r>
      <w:r w:rsidRPr="00BA5FB0">
        <w:rPr>
          <w:i/>
          <w:iCs/>
        </w:rPr>
        <w:t>Router2</w:t>
      </w:r>
      <w:r w:rsidRPr="00BA5FB0">
        <w:t xml:space="preserve"> to </w:t>
      </w:r>
      <w:r w:rsidRPr="00BA5FB0">
        <w:rPr>
          <w:i/>
          <w:iCs/>
        </w:rPr>
        <w:t>Router1</w:t>
      </w:r>
      <w:r w:rsidRPr="00BA5FB0">
        <w:t xml:space="preserve"> </w:t>
      </w:r>
      <w:r w:rsidR="00BC03DC">
        <w:t xml:space="preserve">(interface on common subnet) </w:t>
      </w:r>
    </w:p>
    <w:p w14:paraId="42EECAF0"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 </w:t>
      </w:r>
      <w:r w:rsidRPr="00BA5FB0">
        <w:rPr>
          <w:rFonts w:ascii="Consolas" w:hAnsi="Consolas" w:cs="Courier New"/>
          <w:b/>
          <w:shd w:val="clear" w:color="auto" w:fill="F2F2F2" w:themeFill="background1" w:themeFillShade="F2"/>
        </w:rPr>
        <w:t>conf term</w:t>
      </w:r>
    </w:p>
    <w:p w14:paraId="5DEC3BB7"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 xml:space="preserve">Router2(config)# </w:t>
      </w:r>
      <w:r w:rsidRPr="00BA5FB0">
        <w:rPr>
          <w:rFonts w:ascii="Consolas" w:hAnsi="Consolas" w:cs="Courier New"/>
          <w:b/>
          <w:shd w:val="clear" w:color="auto" w:fill="F2F2F2" w:themeFill="background1" w:themeFillShade="F2"/>
        </w:rPr>
        <w:t>ip route 0.0.0.0 0.0.0.0 10.0.2.1</w:t>
      </w:r>
    </w:p>
    <w:p w14:paraId="73524492" w14:textId="0EBEBEC9"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Router2(config-if)# </w:t>
      </w:r>
      <w:r w:rsidRPr="00BA5FB0">
        <w:rPr>
          <w:rFonts w:ascii="Consolas" w:hAnsi="Consolas" w:cs="Courier New"/>
          <w:b/>
          <w:shd w:val="clear" w:color="auto" w:fill="F2F2F2" w:themeFill="background1" w:themeFillShade="F2"/>
        </w:rPr>
        <w:t>end</w:t>
      </w:r>
    </w:p>
    <w:p w14:paraId="2315C3B0" w14:textId="24D6148F" w:rsidR="008F034E" w:rsidRPr="008F034E" w:rsidRDefault="008F034E" w:rsidP="00BA5FB0">
      <w:pPr>
        <w:numPr>
          <w:ilvl w:val="0"/>
          <w:numId w:val="31"/>
        </w:numPr>
        <w:spacing w:before="120" w:after="120" w:line="240" w:lineRule="auto"/>
      </w:pPr>
      <w:r w:rsidRPr="008F034E">
        <w:t>To ensure that cached (old) information does not interfere with this experiment, delete the the route cache of each interface.  This is done with the following commands:</w:t>
      </w:r>
    </w:p>
    <w:p w14:paraId="63F35F3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 </w:t>
      </w:r>
      <w:r w:rsidRPr="008F034E">
        <w:rPr>
          <w:rFonts w:ascii="Consolas" w:hAnsi="Consolas" w:cs="Courier New"/>
          <w:b/>
          <w:shd w:val="clear" w:color="auto" w:fill="F2F2F2" w:themeFill="background1" w:themeFillShade="F2"/>
        </w:rPr>
        <w:t>conf term</w:t>
      </w:r>
    </w:p>
    <w:p w14:paraId="0A98A7A3" w14:textId="35F9994A"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0/0</w:t>
      </w:r>
    </w:p>
    <w:p w14:paraId="1D63C5D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17A9E11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B2BE45F" w14:textId="437A70AB"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1/0</w:t>
      </w:r>
    </w:p>
    <w:p w14:paraId="0DE50E3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2760329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C43711A" w14:textId="46A9DEA4"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end</w:t>
      </w:r>
    </w:p>
    <w:p w14:paraId="5B410443" w14:textId="3552D5DC" w:rsidR="008F034E" w:rsidRPr="008F034E" w:rsidRDefault="008B40E0" w:rsidP="00BA5FB0">
      <w:pPr>
        <w:numPr>
          <w:ilvl w:val="0"/>
          <w:numId w:val="31"/>
        </w:numPr>
        <w:spacing w:before="120" w:after="120" w:line="240" w:lineRule="auto"/>
      </w:pPr>
      <w:r>
        <w:t xml:space="preserve">Write down </w:t>
      </w:r>
      <w:r w:rsidR="008F034E" w:rsidRPr="008F034E">
        <w:t>the MAC address</w:t>
      </w:r>
      <w:r>
        <w:t>es</w:t>
      </w:r>
      <w:r w:rsidR="008F034E" w:rsidRPr="008F034E">
        <w:t xml:space="preserve"> of the </w:t>
      </w:r>
      <w:r w:rsidR="0005607D">
        <w:t>Fast</w:t>
      </w:r>
      <w:r>
        <w:t xml:space="preserve">Ethernet </w:t>
      </w:r>
      <w:r w:rsidR="008F034E" w:rsidRPr="008F034E">
        <w:t>interface</w:t>
      </w:r>
      <w:r>
        <w:t>s</w:t>
      </w:r>
      <w:r w:rsidR="008F034E" w:rsidRPr="008F034E">
        <w:t xml:space="preserve"> of </w:t>
      </w:r>
      <w:r w:rsidR="008F034E" w:rsidRPr="008B40E0">
        <w:rPr>
          <w:i/>
        </w:rPr>
        <w:t>Router2</w:t>
      </w:r>
      <w:r w:rsidR="008F034E" w:rsidRPr="008F034E">
        <w:t xml:space="preserve">. The MAC addresses of all interfaces are displayed with the </w:t>
      </w:r>
      <w:r w:rsidR="00B81A21">
        <w:t xml:space="preserve">following </w:t>
      </w:r>
      <w:r w:rsidR="008F034E" w:rsidRPr="008F034E">
        <w:t>command</w:t>
      </w:r>
      <w:r w:rsidR="00B81A21">
        <w:t>:</w:t>
      </w:r>
      <w:r w:rsidR="008F034E" w:rsidRPr="008F034E">
        <w:t xml:space="preserve"> </w:t>
      </w:r>
    </w:p>
    <w:p w14:paraId="7E27E13F" w14:textId="0A5436A0"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3817A6">
        <w:rPr>
          <w:rFonts w:ascii="Consolas" w:hAnsi="Consolas" w:cs="Courier New"/>
        </w:rPr>
        <w:t>2</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BFF29C6"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5AF91AD5" w14:textId="77777777" w:rsidR="008F034E" w:rsidRPr="008F034E" w:rsidRDefault="008F034E" w:rsidP="008F034E">
            <w:pPr>
              <w:spacing w:after="160" w:line="259" w:lineRule="auto"/>
            </w:pPr>
            <w:r w:rsidRPr="008F034E">
              <w:rPr>
                <w:noProof/>
              </w:rPr>
              <w:lastRenderedPageBreak/>
              <w:drawing>
                <wp:anchor distT="0" distB="0" distL="114300" distR="114300" simplePos="0" relativeHeight="251684864" behindDoc="0" locked="0" layoutInCell="1" allowOverlap="1" wp14:anchorId="70E3665A" wp14:editId="5EDA8E31">
                  <wp:simplePos x="0" y="0"/>
                  <wp:positionH relativeFrom="margin">
                    <wp:posOffset>76200</wp:posOffset>
                  </wp:positionH>
                  <wp:positionV relativeFrom="paragraph">
                    <wp:posOffset>-455295</wp:posOffset>
                  </wp:positionV>
                  <wp:extent cx="304800" cy="304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1873B6B" w14:textId="6FFD7FFB" w:rsidR="008F034E" w:rsidRPr="008F034E" w:rsidRDefault="008F034E" w:rsidP="008F034E">
            <w:r w:rsidRPr="008F034E">
              <w:rPr>
                <w:b/>
              </w:rPr>
              <w:t>Re-doing the experiment</w:t>
            </w:r>
            <w:r w:rsidRPr="008F034E">
              <w:rPr>
                <w:b/>
              </w:rPr>
              <w:br/>
            </w:r>
            <w:r w:rsidRPr="008F034E">
              <w:t xml:space="preserve">If you redo all or parts of this experiment, make sure to delete the routing caches at </w:t>
            </w:r>
            <w:r w:rsidRPr="008B40E0">
              <w:rPr>
                <w:i/>
              </w:rPr>
              <w:t>PC</w:t>
            </w:r>
            <w:r w:rsidR="008B40E0" w:rsidRPr="008B40E0">
              <w:rPr>
                <w:i/>
              </w:rPr>
              <w:t>2</w:t>
            </w:r>
            <w:r w:rsidRPr="008F034E">
              <w:t xml:space="preserve">, </w:t>
            </w:r>
            <w:r w:rsidRPr="008B40E0">
              <w:rPr>
                <w:i/>
              </w:rPr>
              <w:t>Router1</w:t>
            </w:r>
            <w:r w:rsidRPr="008F034E">
              <w:t xml:space="preserve">, and </w:t>
            </w:r>
            <w:r w:rsidRPr="008B40E0">
              <w:rPr>
                <w:i/>
              </w:rPr>
              <w:t>Router2</w:t>
            </w:r>
            <w:r w:rsidR="008B40E0">
              <w:t xml:space="preserve">, as well as the neighbor cache at </w:t>
            </w:r>
            <w:r w:rsidR="008B40E0" w:rsidRPr="008B40E0">
              <w:rPr>
                <w:i/>
              </w:rPr>
              <w:t>PC2</w:t>
            </w:r>
            <w:r w:rsidR="008B40E0">
              <w:t>.</w:t>
            </w:r>
          </w:p>
        </w:tc>
      </w:tr>
    </w:tbl>
    <w:p w14:paraId="41C63A96" w14:textId="7522CE6C" w:rsidR="008F034E" w:rsidRDefault="00BA5FB0" w:rsidP="00BA5FB0">
      <w:pPr>
        <w:numPr>
          <w:ilvl w:val="0"/>
          <w:numId w:val="57"/>
        </w:numPr>
        <w:tabs>
          <w:tab w:val="clear" w:pos="2520"/>
          <w:tab w:val="clear" w:pos="2880"/>
        </w:tabs>
        <w:spacing w:before="120" w:after="120" w:line="240" w:lineRule="auto"/>
      </w:pPr>
      <w:r>
        <w:t xml:space="preserve">Now </w:t>
      </w:r>
      <w:r w:rsidR="007C163C">
        <w:t>we</w:t>
      </w:r>
      <w:r>
        <w:t xml:space="preserve"> configure </w:t>
      </w:r>
      <w:r w:rsidRPr="007C163C">
        <w:rPr>
          <w:i/>
          <w:iCs/>
        </w:rPr>
        <w:t>Router1</w:t>
      </w:r>
      <w:r>
        <w:t xml:space="preserve">. </w:t>
      </w:r>
      <w:r w:rsidR="007C163C">
        <w:t xml:space="preserve">You will repeat the above </w:t>
      </w:r>
      <w:r w:rsidR="007C163C" w:rsidRPr="007C163C">
        <w:rPr>
          <w:i/>
          <w:iCs/>
        </w:rPr>
        <w:t>Router2</w:t>
      </w:r>
      <w:r w:rsidR="007C163C">
        <w:t xml:space="preserve"> setup steps 1., 2., and 3. for </w:t>
      </w:r>
      <w:r w:rsidR="007C163C" w:rsidRPr="007C163C">
        <w:rPr>
          <w:i/>
          <w:iCs/>
        </w:rPr>
        <w:t>Router</w:t>
      </w:r>
      <w:r w:rsidR="007C163C">
        <w:rPr>
          <w:i/>
          <w:iCs/>
        </w:rPr>
        <w:t>1</w:t>
      </w:r>
      <w:r>
        <w:t>.</w:t>
      </w:r>
      <w:r w:rsidR="007C163C">
        <w:t xml:space="preserve"> N</w:t>
      </w:r>
      <w:r>
        <w:t xml:space="preserve">ote that </w:t>
      </w:r>
      <w:r w:rsidRPr="007C163C">
        <w:rPr>
          <w:i/>
          <w:iCs/>
        </w:rPr>
        <w:t>Router1</w:t>
      </w:r>
      <w:r>
        <w:t xml:space="preserve"> has 10.0.2.2 as the default router. </w:t>
      </w:r>
    </w:p>
    <w:p w14:paraId="672E774C" w14:textId="0D8D9168" w:rsidR="00BA5FB0" w:rsidRPr="00BA5FB0" w:rsidRDefault="00BA5FB0" w:rsidP="00BA5FB0">
      <w:pPr>
        <w:numPr>
          <w:ilvl w:val="1"/>
          <w:numId w:val="57"/>
        </w:numPr>
        <w:spacing w:before="120" w:after="120" w:line="240" w:lineRule="auto"/>
      </w:pPr>
      <w:r w:rsidRPr="00BA5FB0">
        <w:t xml:space="preserve">Set the default route at </w:t>
      </w:r>
      <w:r w:rsidRPr="00BA5FB0">
        <w:rPr>
          <w:i/>
          <w:iCs/>
        </w:rPr>
        <w:t>Router</w:t>
      </w:r>
      <w:r w:rsidR="007C163C">
        <w:rPr>
          <w:i/>
          <w:iCs/>
        </w:rPr>
        <w:t>1</w:t>
      </w:r>
      <w:r w:rsidRPr="00BA5FB0">
        <w:t xml:space="preserve"> to </w:t>
      </w:r>
      <w:r w:rsidRPr="00BA5FB0">
        <w:rPr>
          <w:i/>
          <w:iCs/>
        </w:rPr>
        <w:t>Router</w:t>
      </w:r>
      <w:r w:rsidR="007C163C">
        <w:rPr>
          <w:i/>
          <w:iCs/>
        </w:rPr>
        <w:t>2</w:t>
      </w:r>
      <w:r w:rsidRPr="00BA5FB0">
        <w:t xml:space="preserve"> </w:t>
      </w:r>
      <w:r w:rsidR="00BC03DC">
        <w:t xml:space="preserve">(interface on common subnet) </w:t>
      </w:r>
      <w:r w:rsidRPr="00BA5FB0">
        <w:t xml:space="preserve">with the commands </w:t>
      </w:r>
    </w:p>
    <w:p w14:paraId="7CA39FC8" w14:textId="7B396B7D" w:rsidR="00BA5FB0" w:rsidRPr="00BA5FB0"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themeFill="background1" w:themeFillShade="F2"/>
        </w:rPr>
        <w:t>conf term</w:t>
      </w:r>
    </w:p>
    <w:p w14:paraId="2C35C18E" w14:textId="74344F4F" w:rsidR="00BA5FB0" w:rsidRPr="00BA5FB0"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Router</w:t>
      </w:r>
      <w:r w:rsidR="007C163C">
        <w:rPr>
          <w:rFonts w:ascii="Consolas" w:hAnsi="Consolas" w:cs="Courier New"/>
          <w:shd w:val="clear" w:color="auto" w:fill="F2F2F2" w:themeFill="background1" w:themeFillShade="F2"/>
        </w:rPr>
        <w:t>1</w:t>
      </w:r>
      <w:r w:rsidRPr="00BA5FB0">
        <w:rPr>
          <w:rFonts w:ascii="Consolas" w:hAnsi="Consolas" w:cs="Courier New"/>
          <w:shd w:val="clear" w:color="auto" w:fill="F2F2F2" w:themeFill="background1" w:themeFillShade="F2"/>
        </w:rPr>
        <w:t xml:space="preserve">(config)# </w:t>
      </w:r>
      <w:r w:rsidRPr="00BA5FB0">
        <w:rPr>
          <w:rFonts w:ascii="Consolas" w:hAnsi="Consolas" w:cs="Courier New"/>
          <w:b/>
          <w:shd w:val="clear" w:color="auto" w:fill="F2F2F2" w:themeFill="background1" w:themeFillShade="F2"/>
        </w:rPr>
        <w:t>ip route 0.0.0.0 0.0.0.0 10.0.2.</w:t>
      </w:r>
      <w:r w:rsidR="007C163C">
        <w:rPr>
          <w:rFonts w:ascii="Consolas" w:hAnsi="Consolas" w:cs="Courier New"/>
          <w:b/>
          <w:shd w:val="clear" w:color="auto" w:fill="F2F2F2" w:themeFill="background1" w:themeFillShade="F2"/>
        </w:rPr>
        <w:t>2</w:t>
      </w:r>
    </w:p>
    <w:p w14:paraId="254F2ED8" w14:textId="48CBFD4F"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(config-if)# </w:t>
      </w:r>
      <w:r w:rsidRPr="00BA5FB0">
        <w:rPr>
          <w:rFonts w:ascii="Consolas" w:hAnsi="Consolas" w:cs="Courier New"/>
          <w:b/>
          <w:shd w:val="clear" w:color="auto" w:fill="F2F2F2" w:themeFill="background1" w:themeFillShade="F2"/>
        </w:rPr>
        <w:t>end</w:t>
      </w:r>
    </w:p>
    <w:p w14:paraId="69C4C82B" w14:textId="77777777" w:rsidR="00BA5FB0" w:rsidRPr="008F034E" w:rsidRDefault="00BA5FB0" w:rsidP="007C163C">
      <w:pPr>
        <w:pStyle w:val="ListParagraph"/>
        <w:numPr>
          <w:ilvl w:val="1"/>
          <w:numId w:val="57"/>
        </w:numPr>
        <w:spacing w:before="120" w:after="120" w:line="240" w:lineRule="auto"/>
      </w:pPr>
      <w:r w:rsidRPr="008F034E">
        <w:t>To ensure that cached (old) information does not interfere with this experiment, delete the the route cache of each interface.  This is done with the following commands:</w:t>
      </w:r>
    </w:p>
    <w:p w14:paraId="3D400033" w14:textId="406E40D2"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conf term</w:t>
      </w:r>
    </w:p>
    <w:p w14:paraId="5B54718D" w14:textId="7671FF7D"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Ethernet0</w:t>
      </w:r>
      <w:r w:rsidR="00AF0904">
        <w:rPr>
          <w:rFonts w:ascii="Consolas" w:hAnsi="Consolas" w:cs="Courier New"/>
          <w:b/>
        </w:rPr>
        <w:t>/0</w:t>
      </w:r>
    </w:p>
    <w:p w14:paraId="519523EF" w14:textId="2B90D9E1"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61906F60" w14:textId="6C589D6A"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7D0D90C2" w14:textId="7C09D8C2"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Ethernet1</w:t>
      </w:r>
      <w:r w:rsidR="00AF0904">
        <w:rPr>
          <w:rFonts w:ascii="Consolas" w:hAnsi="Consolas" w:cs="Courier New"/>
          <w:b/>
        </w:rPr>
        <w:t>/0</w:t>
      </w:r>
    </w:p>
    <w:p w14:paraId="0C776F58" w14:textId="74CE5FD2"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5CF74906" w14:textId="0731A34D" w:rsidR="00BA5FB0" w:rsidRPr="008F034E" w:rsidRDefault="00BA5FB0" w:rsidP="00540C87">
      <w:pPr>
        <w:shd w:val="clear" w:color="auto" w:fill="F2F2F2" w:themeFill="background1" w:themeFillShade="F2"/>
        <w:tabs>
          <w:tab w:val="left" w:pos="3240"/>
          <w:tab w:val="left" w:pos="3600"/>
        </w:tabs>
        <w:spacing w:before="120" w:after="120" w:line="240" w:lineRule="auto"/>
        <w:ind w:left="1080"/>
        <w:contextualSpacing/>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15B96504" w14:textId="73391DBB"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end</w:t>
      </w:r>
    </w:p>
    <w:p w14:paraId="04650B45" w14:textId="7DC64E2E" w:rsidR="00BA5FB0" w:rsidRPr="008F034E" w:rsidRDefault="00BA5FB0" w:rsidP="007C163C">
      <w:pPr>
        <w:pStyle w:val="ListParagraph"/>
        <w:numPr>
          <w:ilvl w:val="1"/>
          <w:numId w:val="57"/>
        </w:numPr>
        <w:spacing w:before="120" w:after="120" w:line="240" w:lineRule="auto"/>
      </w:pPr>
      <w:r>
        <w:t xml:space="preserve">Write down </w:t>
      </w:r>
      <w:r w:rsidRPr="008F034E">
        <w:t>the MAC address</w:t>
      </w:r>
      <w:r>
        <w:t>es</w:t>
      </w:r>
      <w:r w:rsidRPr="008F034E">
        <w:t xml:space="preserve"> of the </w:t>
      </w:r>
      <w:r w:rsidR="0005607D">
        <w:t>Fast</w:t>
      </w:r>
      <w:r>
        <w:t xml:space="preserve">Ethernet </w:t>
      </w:r>
      <w:r w:rsidRPr="008F034E">
        <w:t>interface</w:t>
      </w:r>
      <w:r>
        <w:t>s</w:t>
      </w:r>
      <w:r w:rsidRPr="008F034E">
        <w:t xml:space="preserve"> of </w:t>
      </w:r>
      <w:r w:rsidRPr="007C163C">
        <w:rPr>
          <w:i/>
        </w:rPr>
        <w:t>Router</w:t>
      </w:r>
      <w:r w:rsidR="007C163C">
        <w:rPr>
          <w:i/>
        </w:rPr>
        <w:t>1</w:t>
      </w:r>
      <w:r w:rsidRPr="008F034E">
        <w:t xml:space="preserve">. The MAC addresses of all interfaces are displayed with the command </w:t>
      </w:r>
    </w:p>
    <w:p w14:paraId="49CD61D1" w14:textId="5355FCF8" w:rsidR="00BA5FB0" w:rsidRPr="008F034E" w:rsidRDefault="00BA5FB0" w:rsidP="007C163C">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p w14:paraId="6CC25386" w14:textId="697715D4" w:rsidR="008F034E" w:rsidRPr="008F034E" w:rsidRDefault="008F034E" w:rsidP="00BA5FB0">
      <w:pPr>
        <w:numPr>
          <w:ilvl w:val="0"/>
          <w:numId w:val="57"/>
        </w:numPr>
        <w:tabs>
          <w:tab w:val="clear" w:pos="2520"/>
          <w:tab w:val="clear" w:pos="2880"/>
        </w:tabs>
        <w:spacing w:before="120" w:after="120" w:line="240" w:lineRule="auto"/>
      </w:pPr>
      <w:r w:rsidRPr="008F034E">
        <w:t xml:space="preserve">Start </w:t>
      </w:r>
      <w:r w:rsidRPr="00935486">
        <w:rPr>
          <w:iCs/>
        </w:rPr>
        <w:t>Wireshark</w:t>
      </w:r>
      <w:r w:rsidRPr="008F034E">
        <w:t xml:space="preserve"> to capture traffic between </w:t>
      </w:r>
      <w:r w:rsidRPr="008B40E0">
        <w:rPr>
          <w:i/>
        </w:rPr>
        <w:t>PC2</w:t>
      </w:r>
      <w:r w:rsidRPr="008F034E">
        <w:t xml:space="preserve"> (</w:t>
      </w:r>
      <w:r w:rsidRPr="00935486">
        <w:rPr>
          <w:iCs/>
        </w:rPr>
        <w:t>eth</w:t>
      </w:r>
      <w:r w:rsidR="003817A6" w:rsidRPr="00935486">
        <w:rPr>
          <w:iCs/>
        </w:rPr>
        <w:t>0</w:t>
      </w:r>
      <w:r w:rsidRPr="008F034E">
        <w:t xml:space="preserve">) and the switch. </w:t>
      </w:r>
    </w:p>
    <w:p w14:paraId="760B1D02" w14:textId="75BD5430" w:rsidR="008F034E" w:rsidRPr="008F034E" w:rsidRDefault="008F034E" w:rsidP="00BA5FB0">
      <w:pPr>
        <w:numPr>
          <w:ilvl w:val="0"/>
          <w:numId w:val="57"/>
        </w:numPr>
        <w:tabs>
          <w:tab w:val="clear" w:pos="2520"/>
          <w:tab w:val="clear" w:pos="2880"/>
        </w:tabs>
        <w:spacing w:before="120" w:after="120" w:line="240" w:lineRule="auto"/>
      </w:pPr>
      <w:r w:rsidRPr="008F034E">
        <w:t xml:space="preserve">Issue a </w:t>
      </w:r>
      <w:r w:rsidRPr="00711501">
        <w:rPr>
          <w:rFonts w:ascii="Consolas" w:hAnsi="Consolas" w:cs="Consolas"/>
          <w:iCs/>
        </w:rPr>
        <w:t xml:space="preserve">ping </w:t>
      </w:r>
      <w:r w:rsidRPr="008F034E">
        <w:t xml:space="preserve">from </w:t>
      </w:r>
      <w:r w:rsidRPr="008B40E0">
        <w:rPr>
          <w:i/>
        </w:rPr>
        <w:t>PC2</w:t>
      </w:r>
      <w:r w:rsidRPr="008F034E">
        <w:t xml:space="preserve"> to </w:t>
      </w:r>
      <w:r w:rsidRPr="008B40E0">
        <w:rPr>
          <w:i/>
        </w:rPr>
        <w:t>PC3</w:t>
      </w:r>
      <w:r w:rsidRPr="008F034E">
        <w:t>:</w:t>
      </w:r>
    </w:p>
    <w:p w14:paraId="2364D422" w14:textId="7B53B184" w:rsidR="008F034E" w:rsidRPr="008F034E" w:rsidRDefault="006F4FBF"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shd w:val="clear" w:color="auto" w:fill="F2F2F2" w:themeFill="background1" w:themeFillShade="F2"/>
        </w:rPr>
      </w:pPr>
      <w:r w:rsidRPr="008F034E">
        <w:rPr>
          <w:rFonts w:ascii="Consolas" w:hAnsi="Consolas" w:cs="Courier New"/>
          <w:noProof/>
        </w:rPr>
        <w:drawing>
          <wp:anchor distT="0" distB="0" distL="114300" distR="114300" simplePos="0" relativeHeight="251679744" behindDoc="0" locked="0" layoutInCell="1" allowOverlap="1" wp14:anchorId="018DE59E" wp14:editId="15123B88">
            <wp:simplePos x="0" y="0"/>
            <wp:positionH relativeFrom="leftMargin">
              <wp:align>right</wp:align>
            </wp:positionH>
            <wp:positionV relativeFrom="paragraph">
              <wp:posOffset>115982</wp:posOffset>
            </wp:positionV>
            <wp:extent cx="467995" cy="467995"/>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ping -c3 10.0.3.33</w:t>
      </w:r>
    </w:p>
    <w:p w14:paraId="0A45B637" w14:textId="468B77C1" w:rsidR="00711501" w:rsidRPr="008F034E" w:rsidRDefault="008F034E" w:rsidP="00711501">
      <w:pPr>
        <w:numPr>
          <w:ilvl w:val="0"/>
          <w:numId w:val="29"/>
        </w:numPr>
        <w:tabs>
          <w:tab w:val="clear" w:pos="2520"/>
          <w:tab w:val="clear" w:pos="2880"/>
        </w:tabs>
        <w:spacing w:before="120" w:after="120" w:line="240" w:lineRule="auto"/>
      </w:pPr>
      <w:r w:rsidRPr="008F034E">
        <w:t xml:space="preserve">Take a screenshot of the output of the </w:t>
      </w:r>
      <w:r w:rsidRPr="00935486">
        <w:rPr>
          <w:rFonts w:ascii="Consolas" w:hAnsi="Consolas" w:cs="Consolas"/>
        </w:rPr>
        <w:t>ping</w:t>
      </w:r>
      <w:r w:rsidRPr="008F034E">
        <w:t xml:space="preserve"> command. Note that the output mentions that there was a route redirect. </w:t>
      </w:r>
    </w:p>
    <w:p w14:paraId="7DEC2D3B" w14:textId="6F7E0392" w:rsidR="008F034E" w:rsidRPr="008F034E" w:rsidRDefault="002A6641"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0768" behindDoc="0" locked="0" layoutInCell="1" allowOverlap="1" wp14:anchorId="2FEBD4E8" wp14:editId="71C58FE0">
            <wp:simplePos x="0" y="0"/>
            <wp:positionH relativeFrom="leftMargin">
              <wp:align>right</wp:align>
            </wp:positionH>
            <wp:positionV relativeFrom="paragraph">
              <wp:posOffset>7768</wp:posOffset>
            </wp:positionV>
            <wp:extent cx="467995" cy="467995"/>
            <wp:effectExtent l="0" t="0" r="825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Display the routing table (</w:t>
      </w:r>
      <w:r w:rsidR="008F034E" w:rsidRPr="008F034E">
        <w:rPr>
          <w:rFonts w:ascii="Consolas" w:hAnsi="Consolas"/>
        </w:rPr>
        <w:t>netstat -rn</w:t>
      </w:r>
      <w:r w:rsidR="008F034E" w:rsidRPr="008F034E">
        <w:t>) and the routing cache (</w:t>
      </w:r>
      <w:r w:rsidR="008F034E" w:rsidRPr="008F034E">
        <w:rPr>
          <w:rFonts w:ascii="Consolas" w:hAnsi="Consolas"/>
        </w:rPr>
        <w:t>ip route show cache</w:t>
      </w:r>
      <w:r w:rsidR="008F034E" w:rsidRPr="008F034E">
        <w:t>) and note your observations. Take a screenshot of the output.</w:t>
      </w:r>
    </w:p>
    <w:p w14:paraId="68903E6C" w14:textId="68379ED5" w:rsidR="008F034E" w:rsidRPr="008F034E" w:rsidRDefault="0038028C"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1792" behindDoc="0" locked="0" layoutInCell="1" allowOverlap="1" wp14:anchorId="73EF9766" wp14:editId="3A5B1FC3">
            <wp:simplePos x="0" y="0"/>
            <wp:positionH relativeFrom="column">
              <wp:posOffset>-534911</wp:posOffset>
            </wp:positionH>
            <wp:positionV relativeFrom="paragraph">
              <wp:posOffset>452982</wp:posOffset>
            </wp:positionV>
            <wp:extent cx="485140" cy="4851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Use the traffic captured by Wireshark to trace how the ICMP Request messages from </w:t>
      </w:r>
      <w:r w:rsidR="008F034E" w:rsidRPr="002B4D3B">
        <w:rPr>
          <w:i/>
          <w:iCs/>
        </w:rPr>
        <w:t>PC2</w:t>
      </w:r>
      <w:r w:rsidR="008F034E" w:rsidRPr="008F034E">
        <w:t xml:space="preserve"> are forwarded. Relate the packets to the </w:t>
      </w:r>
      <w:r w:rsidR="0020159A">
        <w:t xml:space="preserve">ICMP Redirect </w:t>
      </w:r>
      <w:r w:rsidR="008F034E" w:rsidRPr="008F034E">
        <w:t xml:space="preserve">message that you observe. </w:t>
      </w:r>
      <w:r w:rsidR="008F034E" w:rsidRPr="008F034E">
        <w:br/>
      </w:r>
      <w:r w:rsidR="008F034E" w:rsidRPr="008F034E">
        <w:rPr>
          <w:b/>
        </w:rPr>
        <w:t xml:space="preserve">Note:  </w:t>
      </w:r>
      <w:r w:rsidR="008F034E" w:rsidRPr="008F034E">
        <w:t xml:space="preserve">To trace the ICMP packets you need the MAC addresses of </w:t>
      </w:r>
      <w:r w:rsidR="008F034E" w:rsidRPr="002B4D3B">
        <w:rPr>
          <w:i/>
          <w:iCs/>
        </w:rPr>
        <w:t>Router1</w:t>
      </w:r>
      <w:r w:rsidR="008F034E" w:rsidRPr="008F034E">
        <w:t xml:space="preserve"> and </w:t>
      </w:r>
      <w:r w:rsidR="008F034E" w:rsidRPr="002B4D3B">
        <w:rPr>
          <w:i/>
          <w:iCs/>
        </w:rPr>
        <w:t>Router2</w:t>
      </w:r>
      <w:r w:rsidR="008F034E" w:rsidRPr="008F034E">
        <w:t>.</w:t>
      </w:r>
    </w:p>
    <w:p w14:paraId="1E2F0F9C" w14:textId="188D5057" w:rsidR="008F034E" w:rsidRPr="008F034E" w:rsidRDefault="008F034E" w:rsidP="00BA5FB0">
      <w:pPr>
        <w:numPr>
          <w:ilvl w:val="0"/>
          <w:numId w:val="57"/>
        </w:numPr>
        <w:tabs>
          <w:tab w:val="clear" w:pos="2520"/>
          <w:tab w:val="clear" w:pos="2880"/>
        </w:tabs>
        <w:spacing w:before="120" w:after="120" w:line="240" w:lineRule="auto"/>
        <w:rPr>
          <w:lang w:eastAsia="zh-CN"/>
        </w:rPr>
      </w:pPr>
      <w:r w:rsidRPr="008F034E">
        <w:t xml:space="preserve">Stop </w:t>
      </w:r>
      <w:r w:rsidRPr="002B4D3B">
        <w:rPr>
          <w:iCs/>
        </w:rPr>
        <w:t>Wireshark</w:t>
      </w:r>
      <w:r w:rsidRPr="008F034E">
        <w:t xml:space="preserve"> and save the (details of the) ICMP and ARP packets.  </w:t>
      </w:r>
    </w:p>
    <w:p w14:paraId="0E7695FD" w14:textId="4B412038" w:rsidR="008F034E" w:rsidRPr="008F034E" w:rsidRDefault="007315E3" w:rsidP="009C482F">
      <w:pPr>
        <w:pStyle w:val="LabTitle"/>
      </w:pPr>
      <w:r w:rsidRPr="008F034E">
        <w:drawing>
          <wp:anchor distT="0" distB="0" distL="114300" distR="114300" simplePos="0" relativeHeight="251677696" behindDoc="0" locked="0" layoutInCell="1" allowOverlap="1" wp14:anchorId="361CF425" wp14:editId="4227866C">
            <wp:simplePos x="0" y="0"/>
            <wp:positionH relativeFrom="column">
              <wp:posOffset>-505432</wp:posOffset>
            </wp:positionH>
            <wp:positionV relativeFrom="paragraph">
              <wp:posOffset>261212</wp:posOffset>
            </wp:positionV>
            <wp:extent cx="466725" cy="381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33AC81FA" w14:textId="77777777" w:rsidR="009A05DC" w:rsidRDefault="009A05DC" w:rsidP="008B39B9">
      <w:pPr>
        <w:pStyle w:val="ListParagraph"/>
        <w:numPr>
          <w:ilvl w:val="0"/>
          <w:numId w:val="49"/>
        </w:numPr>
        <w:spacing w:before="120" w:after="120" w:line="240" w:lineRule="auto"/>
        <w:contextualSpacing w:val="0"/>
      </w:pPr>
      <w:r w:rsidRPr="008F034E">
        <w:t xml:space="preserve">Include the screenshot of </w:t>
      </w:r>
    </w:p>
    <w:p w14:paraId="10916705" w14:textId="7A3CCCE8" w:rsidR="009A05DC" w:rsidRDefault="009A05DC" w:rsidP="008B39B9">
      <w:pPr>
        <w:pStyle w:val="ListParagraph"/>
        <w:numPr>
          <w:ilvl w:val="1"/>
          <w:numId w:val="49"/>
        </w:numPr>
        <w:spacing w:before="120" w:after="120" w:line="240" w:lineRule="auto"/>
      </w:pPr>
      <w:r>
        <w:t xml:space="preserve">The routing table before the </w:t>
      </w:r>
      <w:r w:rsidRPr="00E74735">
        <w:rPr>
          <w:rFonts w:ascii="Consolas" w:hAnsi="Consolas" w:cs="Consolas"/>
          <w:iCs/>
        </w:rPr>
        <w:t>ping</w:t>
      </w:r>
      <w:r>
        <w:t xml:space="preserve"> command. </w:t>
      </w:r>
    </w:p>
    <w:p w14:paraId="0D092DEF" w14:textId="600FD2EC" w:rsidR="009A05DC" w:rsidRDefault="009A05DC" w:rsidP="008B39B9">
      <w:pPr>
        <w:pStyle w:val="ListParagraph"/>
        <w:numPr>
          <w:ilvl w:val="1"/>
          <w:numId w:val="49"/>
        </w:numPr>
        <w:spacing w:before="120" w:after="120" w:line="240" w:lineRule="auto"/>
      </w:pPr>
      <w:r>
        <w:t xml:space="preserve">The output of the </w:t>
      </w:r>
      <w:r w:rsidRPr="00E74735">
        <w:rPr>
          <w:rFonts w:ascii="Consolas" w:hAnsi="Consolas" w:cs="Consolas"/>
          <w:iCs/>
        </w:rPr>
        <w:t xml:space="preserve">ping </w:t>
      </w:r>
      <w:r>
        <w:t xml:space="preserve">command. </w:t>
      </w:r>
    </w:p>
    <w:p w14:paraId="7FF3E775" w14:textId="5EC7F316" w:rsidR="00FF695E" w:rsidRDefault="009A05DC" w:rsidP="008B39B9">
      <w:pPr>
        <w:pStyle w:val="ListParagraph"/>
        <w:numPr>
          <w:ilvl w:val="1"/>
          <w:numId w:val="49"/>
        </w:numPr>
        <w:spacing w:before="120" w:after="120" w:line="240" w:lineRule="auto"/>
      </w:pPr>
      <w:r>
        <w:lastRenderedPageBreak/>
        <w:t xml:space="preserve">The routing table and routing cache after the </w:t>
      </w:r>
      <w:r w:rsidRPr="00E74735">
        <w:rPr>
          <w:rFonts w:ascii="Consolas" w:hAnsi="Consolas" w:cs="Consolas"/>
          <w:iCs/>
        </w:rPr>
        <w:t>ping</w:t>
      </w:r>
      <w:r>
        <w:t xml:space="preserve"> command. </w:t>
      </w:r>
    </w:p>
    <w:p w14:paraId="40EBB9A7" w14:textId="1A9E8CCE" w:rsidR="00BB3DAA" w:rsidRPr="008B40E0" w:rsidRDefault="00FF695E" w:rsidP="008B39B9">
      <w:pPr>
        <w:pStyle w:val="ListParagraph"/>
        <w:numPr>
          <w:ilvl w:val="0"/>
          <w:numId w:val="49"/>
        </w:numPr>
        <w:spacing w:before="120" w:after="120" w:line="240" w:lineRule="auto"/>
        <w:contextualSpacing w:val="0"/>
      </w:pPr>
      <w:r w:rsidRPr="008F034E">
        <w:t xml:space="preserve">Describe how the routing table and the routing cache at </w:t>
      </w:r>
      <w:r w:rsidRPr="0059639D">
        <w:rPr>
          <w:i/>
        </w:rPr>
        <w:t>PC2</w:t>
      </w:r>
      <w:r w:rsidRPr="008F034E">
        <w:t xml:space="preserve"> changed, when you issued the </w:t>
      </w:r>
      <w:r w:rsidRPr="00711501">
        <w:rPr>
          <w:rFonts w:ascii="Consolas" w:hAnsi="Consolas" w:cs="Consolas"/>
          <w:iCs/>
        </w:rPr>
        <w:t>ping</w:t>
      </w:r>
      <w:r w:rsidRPr="008F034E">
        <w:t xml:space="preserve"> command. </w:t>
      </w:r>
      <w:r>
        <w:t>In</w:t>
      </w:r>
      <w:r w:rsidRPr="008F034E">
        <w:t xml:space="preserve"> your answer</w:t>
      </w:r>
      <w:r>
        <w:t xml:space="preserve">, refer to </w:t>
      </w:r>
      <w:r w:rsidRPr="008F034E">
        <w:t xml:space="preserve">the screenshots. </w:t>
      </w:r>
    </w:p>
    <w:p w14:paraId="38E318BB" w14:textId="6F65282A" w:rsidR="00BB3DAA" w:rsidRDefault="00BB3DAA" w:rsidP="008B39B9">
      <w:pPr>
        <w:pStyle w:val="ListParagraph"/>
        <w:numPr>
          <w:ilvl w:val="0"/>
          <w:numId w:val="49"/>
        </w:numPr>
        <w:spacing w:before="120" w:after="120" w:line="240" w:lineRule="auto"/>
        <w:contextualSpacing w:val="0"/>
      </w:pPr>
      <w:r>
        <w:t>Using the records from Step 4, p</w:t>
      </w:r>
      <w:r w:rsidRPr="008F034E">
        <w:t xml:space="preserve">rovide a table that </w:t>
      </w:r>
      <w:r>
        <w:t xml:space="preserve">lists, the </w:t>
      </w:r>
      <w:r w:rsidRPr="008F034E">
        <w:t xml:space="preserve">MAC </w:t>
      </w:r>
      <w:r>
        <w:t xml:space="preserve">and IPv4 </w:t>
      </w:r>
      <w:r w:rsidRPr="008F034E">
        <w:t>addresses</w:t>
      </w:r>
      <w:r>
        <w:t xml:space="preserve"> of the </w:t>
      </w:r>
      <w:r w:rsidR="00540C87">
        <w:t>Fast</w:t>
      </w:r>
      <w:r w:rsidR="00AC1108">
        <w:t>E</w:t>
      </w:r>
      <w:r>
        <w:t xml:space="preserve">thernet interfaces of </w:t>
      </w:r>
      <w:r w:rsidRPr="0089037E">
        <w:rPr>
          <w:i/>
        </w:rPr>
        <w:t>Router</w:t>
      </w:r>
      <w:r>
        <w:rPr>
          <w:i/>
        </w:rPr>
        <w:t>2</w:t>
      </w:r>
      <w:r>
        <w:t>.</w:t>
      </w:r>
    </w:p>
    <w:p w14:paraId="10A415D3" w14:textId="55D7DB4E" w:rsidR="008F034E" w:rsidRDefault="008F034E" w:rsidP="008B39B9">
      <w:pPr>
        <w:numPr>
          <w:ilvl w:val="0"/>
          <w:numId w:val="49"/>
        </w:numPr>
        <w:tabs>
          <w:tab w:val="clear" w:pos="2520"/>
          <w:tab w:val="clear" w:pos="2880"/>
        </w:tabs>
        <w:spacing w:before="120" w:after="120" w:line="240" w:lineRule="auto"/>
      </w:pPr>
      <w:r w:rsidRPr="008F034E">
        <w:t xml:space="preserve">Provide a timeline that shows the order of ICMP messages that are sent between </w:t>
      </w:r>
      <w:r w:rsidRPr="008B40E0">
        <w:rPr>
          <w:i/>
        </w:rPr>
        <w:t>PC2, Router2,</w:t>
      </w:r>
      <w:r w:rsidRPr="008F034E">
        <w:t xml:space="preserve"> and </w:t>
      </w:r>
      <w:r w:rsidRPr="008B40E0">
        <w:rPr>
          <w:i/>
        </w:rPr>
        <w:t>Router1</w:t>
      </w:r>
      <w:r w:rsidRPr="008F034E">
        <w:t xml:space="preserve"> in Step 7. Include only relevant data from your saved traffic capture to support your explanations</w:t>
      </w:r>
      <w:r w:rsidR="00183E9C">
        <w:t xml:space="preserve"> (see </w:t>
      </w:r>
      <w:r w:rsidR="00B62DB2">
        <w:t xml:space="preserve">instructions for </w:t>
      </w:r>
      <w:r w:rsidR="00551285">
        <w:t>timeline in Part 5).</w:t>
      </w:r>
    </w:p>
    <w:p w14:paraId="702C6CD7" w14:textId="5CC0B57A" w:rsidR="001C0EFC" w:rsidRDefault="00EE6AD2" w:rsidP="008B39B9">
      <w:pPr>
        <w:numPr>
          <w:ilvl w:val="0"/>
          <w:numId w:val="49"/>
        </w:numPr>
        <w:tabs>
          <w:tab w:val="clear" w:pos="2520"/>
          <w:tab w:val="clear" w:pos="2880"/>
        </w:tabs>
        <w:spacing w:before="120" w:after="120" w:line="240" w:lineRule="auto"/>
      </w:pPr>
      <w:r>
        <w:t xml:space="preserve">The Wireshark traffic capture does not show the traffic between </w:t>
      </w:r>
      <w:r w:rsidRPr="008B40E0">
        <w:rPr>
          <w:i/>
        </w:rPr>
        <w:t>Router</w:t>
      </w:r>
      <w:r w:rsidR="00726426" w:rsidRPr="008B40E0">
        <w:rPr>
          <w:i/>
        </w:rPr>
        <w:t>1</w:t>
      </w:r>
      <w:r w:rsidR="00726426">
        <w:t xml:space="preserve"> and </w:t>
      </w:r>
      <w:r w:rsidR="00726426" w:rsidRPr="008B40E0">
        <w:rPr>
          <w:i/>
        </w:rPr>
        <w:t>Router2</w:t>
      </w:r>
      <w:r w:rsidR="008B40E0">
        <w:rPr>
          <w:i/>
        </w:rPr>
        <w:t xml:space="preserve">. </w:t>
      </w:r>
      <w:r w:rsidR="00726426">
        <w:t xml:space="preserve"> (</w:t>
      </w:r>
      <w:r w:rsidR="008B40E0">
        <w:t xml:space="preserve">If the </w:t>
      </w:r>
      <w:r w:rsidR="00726426">
        <w:t xml:space="preserve">Ethernet switch is replaced by an Ethernet </w:t>
      </w:r>
      <w:r w:rsidR="00726426" w:rsidRPr="00540C87">
        <w:rPr>
          <w:b/>
          <w:bCs/>
        </w:rPr>
        <w:t>hub</w:t>
      </w:r>
      <w:r w:rsidR="008B40E0">
        <w:t xml:space="preserve">, this traffic can be observed by </w:t>
      </w:r>
      <w:r w:rsidR="008B40E0" w:rsidRPr="008B40E0">
        <w:rPr>
          <w:i/>
        </w:rPr>
        <w:t>PC2</w:t>
      </w:r>
      <w:r w:rsidR="00726426">
        <w:t xml:space="preserve">).  </w:t>
      </w:r>
    </w:p>
    <w:p w14:paraId="767352A3" w14:textId="0AE84AF8" w:rsidR="00EE6AD2" w:rsidRDefault="001C0EFC" w:rsidP="008B39B9">
      <w:pPr>
        <w:pStyle w:val="ListParagraph"/>
        <w:numPr>
          <w:ilvl w:val="1"/>
          <w:numId w:val="53"/>
        </w:numPr>
        <w:spacing w:before="120" w:after="120" w:line="240" w:lineRule="auto"/>
        <w:contextualSpacing w:val="0"/>
      </w:pPr>
      <w:r>
        <w:t>Use</w:t>
      </w:r>
      <w:r w:rsidR="00726426">
        <w:t xml:space="preserve"> the captured traffic and the </w:t>
      </w:r>
      <w:r>
        <w:t>timeline</w:t>
      </w:r>
      <w:r w:rsidR="00E4675C">
        <w:t xml:space="preserve"> </w:t>
      </w:r>
      <w:r>
        <w:t xml:space="preserve">to infer packet transmissions between </w:t>
      </w:r>
      <w:r w:rsidRPr="008B40E0">
        <w:rPr>
          <w:i/>
        </w:rPr>
        <w:t>Router1</w:t>
      </w:r>
      <w:r>
        <w:t xml:space="preserve"> and </w:t>
      </w:r>
      <w:r w:rsidRPr="008B40E0">
        <w:rPr>
          <w:i/>
        </w:rPr>
        <w:t>Router2</w:t>
      </w:r>
      <w:r>
        <w:t xml:space="preserve">. </w:t>
      </w:r>
    </w:p>
    <w:p w14:paraId="224D99A4" w14:textId="4B00915C" w:rsidR="001C0EFC" w:rsidRPr="008F034E" w:rsidRDefault="001C0EFC" w:rsidP="008B39B9">
      <w:pPr>
        <w:pStyle w:val="ListParagraph"/>
        <w:numPr>
          <w:ilvl w:val="1"/>
          <w:numId w:val="53"/>
        </w:numPr>
        <w:spacing w:before="120" w:after="120" w:line="240" w:lineRule="auto"/>
        <w:contextualSpacing w:val="0"/>
      </w:pPr>
      <w:r>
        <w:t>Insert th</w:t>
      </w:r>
      <w:r w:rsidR="00007D91">
        <w:t xml:space="preserve">e packets between </w:t>
      </w:r>
      <w:r w:rsidR="00007D91" w:rsidRPr="008B40E0">
        <w:rPr>
          <w:i/>
        </w:rPr>
        <w:t>Router1</w:t>
      </w:r>
      <w:r w:rsidR="00007D91">
        <w:t xml:space="preserve"> and </w:t>
      </w:r>
      <w:r w:rsidR="00007D91" w:rsidRPr="008B40E0">
        <w:rPr>
          <w:i/>
        </w:rPr>
        <w:t>Router2</w:t>
      </w:r>
      <w:r w:rsidR="00007D91">
        <w:t xml:space="preserve"> at plausible locations in the timeline </w:t>
      </w:r>
      <w:r w:rsidR="0051717B">
        <w:t xml:space="preserve">as </w:t>
      </w:r>
      <w:r w:rsidR="00007D91">
        <w:t xml:space="preserve">drawn </w:t>
      </w:r>
      <w:r w:rsidR="0051717B">
        <w:t>in 4. above</w:t>
      </w:r>
      <w:r w:rsidR="00007D91">
        <w:t>. Clearly indicate these packets</w:t>
      </w:r>
      <w:r w:rsidR="005246E0">
        <w:t xml:space="preserve"> in the timeline</w:t>
      </w:r>
      <w:r w:rsidR="00007D91">
        <w:t xml:space="preserve">, e.g., using </w:t>
      </w:r>
      <w:r w:rsidR="005246E0">
        <w:t xml:space="preserve">a different </w:t>
      </w:r>
      <w:r w:rsidR="00007D91">
        <w:t>color</w:t>
      </w:r>
      <w:r w:rsidR="005246E0">
        <w:t xml:space="preserve">. </w:t>
      </w:r>
    </w:p>
    <w:p w14:paraId="0AE2FD49" w14:textId="52B4C3A0" w:rsidR="008F034E" w:rsidRPr="00690BE7" w:rsidRDefault="0045557B" w:rsidP="00690BE7">
      <w:pPr>
        <w:tabs>
          <w:tab w:val="clear" w:pos="2520"/>
          <w:tab w:val="clear" w:pos="2880"/>
        </w:tabs>
        <w:rPr>
          <w:color w:val="C00000"/>
        </w:rPr>
      </w:pPr>
      <w:r>
        <w:rPr>
          <w:color w:val="C00000"/>
        </w:rPr>
        <w:tab/>
      </w:r>
      <w:r>
        <w:rPr>
          <w:color w:val="C00000"/>
        </w:rPr>
        <w:tab/>
      </w:r>
      <w:r w:rsidRPr="0045557B">
        <w:rPr>
          <w:color w:val="C00000"/>
        </w:rPr>
        <w:t xml:space="preserve"> </w:t>
      </w:r>
    </w:p>
    <w:p w14:paraId="411B80EF" w14:textId="14C85EC6" w:rsidR="008F034E" w:rsidRPr="008F034E" w:rsidRDefault="008F034E" w:rsidP="00184FB6">
      <w:pPr>
        <w:pStyle w:val="Heading2"/>
      </w:pPr>
      <w:bookmarkStart w:id="85" w:name="_Toc535382865"/>
      <w:bookmarkStart w:id="86" w:name="_Toc35269906"/>
      <w:bookmarkStart w:id="87" w:name="_Toc602005"/>
      <w:bookmarkStart w:id="88" w:name="_Toc46166106"/>
      <w:bookmarkStart w:id="89" w:name="_Toc46927883"/>
      <w:bookmarkStart w:id="90" w:name="_Toc61874427"/>
      <w:r w:rsidRPr="008F034E">
        <w:lastRenderedPageBreak/>
        <w:t xml:space="preserve">Part 7.  </w:t>
      </w:r>
      <w:r w:rsidR="00894305">
        <w:t>Network Prefixes and Routing</w:t>
      </w:r>
      <w:bookmarkEnd w:id="85"/>
      <w:bookmarkEnd w:id="86"/>
      <w:bookmarkEnd w:id="87"/>
      <w:bookmarkEnd w:id="88"/>
      <w:bookmarkEnd w:id="89"/>
      <w:bookmarkEnd w:id="90"/>
    </w:p>
    <w:p w14:paraId="572E1921" w14:textId="50BC45DF" w:rsidR="008F034E" w:rsidRPr="008F034E" w:rsidRDefault="00894305" w:rsidP="00BA5FB0">
      <w:pPr>
        <w:spacing w:before="120" w:after="120" w:line="240" w:lineRule="auto"/>
      </w:pPr>
      <w:r>
        <w:t>In this part of the lab you study how the network prefixes (netmasks) play a role when hosts determine if a datagram can be directly delivered or if it must be sent to a router.</w:t>
      </w:r>
    </w:p>
    <w:p w14:paraId="1E86EBB2" w14:textId="5DA10DCB" w:rsidR="008F034E" w:rsidRPr="008F034E" w:rsidRDefault="004402DC" w:rsidP="00BA5FB0">
      <w:pPr>
        <w:spacing w:before="120" w:after="120" w:line="240" w:lineRule="auto"/>
      </w:pPr>
      <w:r>
        <w:t xml:space="preserve">We use the </w:t>
      </w:r>
      <w:r w:rsidR="008F034E" w:rsidRPr="008F034E">
        <w:t xml:space="preserve">network topology </w:t>
      </w:r>
      <w:r>
        <w:t>as</w:t>
      </w:r>
      <w:r w:rsidR="008F034E" w:rsidRPr="008F034E">
        <w:t xml:space="preserve"> shown in Figure 3.</w:t>
      </w:r>
      <w:r>
        <w:t>3</w:t>
      </w:r>
      <w:r w:rsidR="008F034E" w:rsidRPr="008F034E">
        <w:t xml:space="preserve">. Table 3.3 describes the IPv4 configuration of the network. In the network topology </w:t>
      </w:r>
      <w:r w:rsidR="008F034E" w:rsidRPr="007C63E3">
        <w:rPr>
          <w:i/>
        </w:rPr>
        <w:t>PC1</w:t>
      </w:r>
      <w:r w:rsidR="008F034E" w:rsidRPr="008F034E">
        <w:t xml:space="preserve">, </w:t>
      </w:r>
      <w:r w:rsidR="008F034E" w:rsidRPr="007C63E3">
        <w:rPr>
          <w:i/>
        </w:rPr>
        <w:t>PC2</w:t>
      </w:r>
      <w:r w:rsidR="008F034E" w:rsidRPr="008F034E">
        <w:t xml:space="preserve">, </w:t>
      </w:r>
      <w:r w:rsidR="008F034E" w:rsidRPr="007C63E3">
        <w:rPr>
          <w:i/>
        </w:rPr>
        <w:t>PC3</w:t>
      </w:r>
      <w:r w:rsidR="00963875">
        <w:rPr>
          <w:i/>
        </w:rPr>
        <w:t xml:space="preserve"> </w:t>
      </w:r>
      <w:r w:rsidR="00963875" w:rsidRPr="00963875">
        <w:rPr>
          <w:iCs/>
        </w:rPr>
        <w:t>and</w:t>
      </w:r>
      <w:r w:rsidR="00963875">
        <w:rPr>
          <w:i/>
        </w:rPr>
        <w:t xml:space="preserve"> PC4</w:t>
      </w:r>
      <w:r>
        <w:t xml:space="preserve"> </w:t>
      </w:r>
      <w:r w:rsidR="008F034E" w:rsidRPr="008F034E">
        <w:t xml:space="preserve">are hosts and </w:t>
      </w:r>
      <w:r w:rsidR="008F034E" w:rsidRPr="007C63E3">
        <w:rPr>
          <w:i/>
        </w:rPr>
        <w:t>Router</w:t>
      </w:r>
      <w:r w:rsidR="00963875">
        <w:rPr>
          <w:i/>
        </w:rPr>
        <w:t>2</w:t>
      </w:r>
      <w:r>
        <w:t xml:space="preserve"> </w:t>
      </w:r>
      <w:r w:rsidR="00963875">
        <w:t>is an</w:t>
      </w:r>
      <w:r w:rsidR="008F034E" w:rsidRPr="008F034E">
        <w:t xml:space="preserve"> IP router</w:t>
      </w:r>
      <w:r>
        <w:t>.</w:t>
      </w:r>
    </w:p>
    <w:p w14:paraId="39C59179" w14:textId="02E8B38C" w:rsidR="008F034E" w:rsidRPr="008F034E" w:rsidRDefault="00CC2246" w:rsidP="008F034E">
      <w:pPr>
        <w:jc w:val="center"/>
      </w:pPr>
      <w:r>
        <w:rPr>
          <w:noProof/>
        </w:rPr>
        <w:drawing>
          <wp:inline distT="0" distB="0" distL="0" distR="0" wp14:anchorId="343CAD2B" wp14:editId="308E6C52">
            <wp:extent cx="5791200" cy="2921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200" cy="2921000"/>
                    </a:xfrm>
                    <a:prstGeom prst="rect">
                      <a:avLst/>
                    </a:prstGeom>
                  </pic:spPr>
                </pic:pic>
              </a:graphicData>
            </a:graphic>
          </wp:inline>
        </w:drawing>
      </w:r>
    </w:p>
    <w:p w14:paraId="3F704529" w14:textId="17CB75AA" w:rsidR="00573D79" w:rsidRDefault="00B92F29" w:rsidP="00CC2246">
      <w:pPr>
        <w:keepNext/>
        <w:spacing w:after="120" w:line="240" w:lineRule="auto"/>
        <w:jc w:val="center"/>
        <w:rPr>
          <w:rFonts w:eastAsia="SimSun" w:cs="Times New Roman"/>
          <w:noProof/>
          <w:szCs w:val="20"/>
        </w:rPr>
      </w:pPr>
      <w:r>
        <w:rPr>
          <w:rFonts w:eastAsia="SimSun" w:cs="Times New Roman"/>
          <w:noProof/>
          <w:szCs w:val="20"/>
        </w:rPr>
        <w:t>Figure 3.3. Network topology for Part 7.</w:t>
      </w:r>
    </w:p>
    <w:p w14:paraId="736DC0F6" w14:textId="77777777" w:rsidR="00CC2246" w:rsidRDefault="00CC2246" w:rsidP="00CC2246">
      <w:pPr>
        <w:keepNext/>
        <w:spacing w:after="120" w:line="240" w:lineRule="auto"/>
        <w:jc w:val="center"/>
        <w:rPr>
          <w:rFonts w:eastAsia="SimSun" w:cs="Times New Roman"/>
          <w:noProof/>
          <w:szCs w:val="20"/>
        </w:rPr>
      </w:pP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CC2246" w:rsidRPr="008F034E" w14:paraId="03FE51BF" w14:textId="77777777" w:rsidTr="00C75491">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597EEAF0" w14:textId="77777777" w:rsidR="00CC2246" w:rsidRPr="008F034E" w:rsidRDefault="00CC2246" w:rsidP="00C75491">
            <w:pPr>
              <w:jc w:val="center"/>
            </w:pPr>
            <w:r w:rsidRPr="008F034E">
              <w:t>Cisco Router</w:t>
            </w:r>
          </w:p>
        </w:tc>
        <w:tc>
          <w:tcPr>
            <w:tcW w:w="2160" w:type="dxa"/>
            <w:vAlign w:val="center"/>
          </w:tcPr>
          <w:p w14:paraId="7507EA67" w14:textId="77777777" w:rsidR="00CC2246" w:rsidRPr="008F034E" w:rsidRDefault="00CC2246" w:rsidP="00C75491">
            <w:pPr>
              <w:jc w:val="center"/>
              <w:rPr>
                <w:bCs w:val="0"/>
              </w:rPr>
            </w:pPr>
            <w:r w:rsidRPr="008F034E">
              <w:rPr>
                <w:bCs w:val="0"/>
              </w:rPr>
              <w:t xml:space="preserve">Interface </w:t>
            </w:r>
            <w:r>
              <w:rPr>
                <w:bCs w:val="0"/>
              </w:rPr>
              <w:t>Fast</w:t>
            </w:r>
            <w:r w:rsidRPr="008F034E">
              <w:rPr>
                <w:bCs w:val="0"/>
              </w:rPr>
              <w:t>Ethernet0</w:t>
            </w:r>
            <w:r>
              <w:rPr>
                <w:bCs w:val="0"/>
              </w:rPr>
              <w:t>/0</w:t>
            </w:r>
          </w:p>
        </w:tc>
        <w:tc>
          <w:tcPr>
            <w:tcW w:w="2070" w:type="dxa"/>
            <w:vAlign w:val="center"/>
          </w:tcPr>
          <w:p w14:paraId="4BB85CDD" w14:textId="77777777" w:rsidR="00CC2246" w:rsidRPr="008F034E" w:rsidRDefault="00CC2246" w:rsidP="00C75491">
            <w:pPr>
              <w:jc w:val="center"/>
              <w:rPr>
                <w:bCs w:val="0"/>
              </w:rPr>
            </w:pPr>
            <w:r w:rsidRPr="008F034E">
              <w:rPr>
                <w:bCs w:val="0"/>
              </w:rPr>
              <w:t xml:space="preserve">Interface </w:t>
            </w:r>
            <w:r>
              <w:rPr>
                <w:bCs w:val="0"/>
              </w:rPr>
              <w:t>Fast</w:t>
            </w:r>
            <w:r w:rsidRPr="008F034E">
              <w:rPr>
                <w:bCs w:val="0"/>
              </w:rPr>
              <w:t>Ethernet1</w:t>
            </w:r>
            <w:r>
              <w:rPr>
                <w:bCs w:val="0"/>
              </w:rPr>
              <w:t>/0</w:t>
            </w:r>
          </w:p>
        </w:tc>
        <w:tc>
          <w:tcPr>
            <w:tcW w:w="2070" w:type="dxa"/>
            <w:vAlign w:val="center"/>
          </w:tcPr>
          <w:p w14:paraId="7ACF7667" w14:textId="77777777" w:rsidR="00CC2246" w:rsidRPr="008F034E" w:rsidRDefault="00CC2246" w:rsidP="00C75491">
            <w:pPr>
              <w:jc w:val="center"/>
              <w:rPr>
                <w:bCs w:val="0"/>
              </w:rPr>
            </w:pPr>
            <w:r w:rsidRPr="008F034E">
              <w:rPr>
                <w:bCs w:val="0"/>
              </w:rPr>
              <w:t>Default gateway</w:t>
            </w:r>
          </w:p>
        </w:tc>
      </w:tr>
      <w:tr w:rsidR="00CC2246" w:rsidRPr="008F034E" w14:paraId="0D1983AC" w14:textId="77777777" w:rsidTr="00C75491">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4E92B778" w14:textId="77777777" w:rsidR="00CC2246" w:rsidRPr="008F034E" w:rsidRDefault="00CC2246" w:rsidP="00C75491">
            <w:pPr>
              <w:jc w:val="center"/>
            </w:pPr>
            <w:r w:rsidRPr="008F034E">
              <w:t>Router2</w:t>
            </w:r>
          </w:p>
        </w:tc>
        <w:tc>
          <w:tcPr>
            <w:tcW w:w="2160" w:type="dxa"/>
            <w:vAlign w:val="center"/>
          </w:tcPr>
          <w:p w14:paraId="6D956170" w14:textId="77777777" w:rsidR="00CC2246" w:rsidRPr="008F034E" w:rsidRDefault="00CC2246" w:rsidP="00C75491">
            <w:pPr>
              <w:jc w:val="center"/>
            </w:pPr>
            <w:r w:rsidRPr="008F034E">
              <w:t>10.0.1.</w:t>
            </w:r>
            <w:r>
              <w:t>2</w:t>
            </w:r>
            <w:r w:rsidRPr="008F034E">
              <w:t>/24</w:t>
            </w:r>
          </w:p>
        </w:tc>
        <w:tc>
          <w:tcPr>
            <w:tcW w:w="2070" w:type="dxa"/>
            <w:vAlign w:val="center"/>
          </w:tcPr>
          <w:p w14:paraId="16C806A4" w14:textId="77777777" w:rsidR="00CC2246" w:rsidRPr="008F034E" w:rsidRDefault="00CC2246" w:rsidP="00C75491">
            <w:pPr>
              <w:jc w:val="center"/>
            </w:pPr>
            <w:r w:rsidRPr="008F034E">
              <w:t>10.0.2.</w:t>
            </w:r>
            <w:r>
              <w:t>138</w:t>
            </w:r>
            <w:r w:rsidRPr="008F034E">
              <w:t>/24</w:t>
            </w:r>
          </w:p>
        </w:tc>
        <w:tc>
          <w:tcPr>
            <w:tcW w:w="2070" w:type="dxa"/>
            <w:vAlign w:val="center"/>
          </w:tcPr>
          <w:p w14:paraId="12B38C49" w14:textId="77777777" w:rsidR="00CC2246" w:rsidRPr="008F034E" w:rsidRDefault="00CC2246" w:rsidP="00C75491">
            <w:pPr>
              <w:jc w:val="center"/>
            </w:pPr>
            <w:r>
              <w:t>none</w:t>
            </w:r>
          </w:p>
        </w:tc>
      </w:tr>
      <w:tr w:rsidR="00CC2246" w:rsidRPr="008F034E" w14:paraId="51DB867E" w14:textId="77777777" w:rsidTr="00C75491">
        <w:trPr>
          <w:trHeight w:val="432"/>
          <w:jc w:val="center"/>
        </w:trPr>
        <w:tc>
          <w:tcPr>
            <w:tcW w:w="1891" w:type="dxa"/>
            <w:shd w:val="clear" w:color="auto" w:fill="5B9BD5" w:themeFill="accent1"/>
            <w:vAlign w:val="center"/>
          </w:tcPr>
          <w:p w14:paraId="26DD04F9" w14:textId="77777777" w:rsidR="00CC2246" w:rsidRPr="008F034E" w:rsidRDefault="00CC2246" w:rsidP="00C75491">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081493BC" w14:textId="77777777" w:rsidR="00CC2246" w:rsidRPr="008F034E" w:rsidRDefault="00CC2246" w:rsidP="00C75491">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18744D85" w14:textId="77777777" w:rsidR="00CC2246" w:rsidRPr="008F034E" w:rsidRDefault="00CC2246" w:rsidP="00C75491">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40CE9FF6" w14:textId="77777777" w:rsidR="00CC2246" w:rsidRPr="008F034E" w:rsidRDefault="00CC2246" w:rsidP="00C75491">
            <w:pPr>
              <w:jc w:val="center"/>
              <w:rPr>
                <w:b/>
                <w:color w:val="FFFFFF" w:themeColor="background1"/>
              </w:rPr>
            </w:pPr>
            <w:r w:rsidRPr="008F034E">
              <w:rPr>
                <w:b/>
                <w:color w:val="FFFFFF" w:themeColor="background1"/>
              </w:rPr>
              <w:t>Default gateway</w:t>
            </w:r>
          </w:p>
        </w:tc>
      </w:tr>
      <w:tr w:rsidR="00CC2246" w:rsidRPr="008F034E" w14:paraId="281A5842" w14:textId="77777777" w:rsidTr="00C75491">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6DC37FB7" w14:textId="77777777" w:rsidR="00CC2246" w:rsidRPr="008F034E" w:rsidRDefault="00CC2246" w:rsidP="00C75491">
            <w:pPr>
              <w:jc w:val="center"/>
            </w:pPr>
            <w:r w:rsidRPr="008F034E">
              <w:t>PC1</w:t>
            </w:r>
          </w:p>
        </w:tc>
        <w:tc>
          <w:tcPr>
            <w:tcW w:w="2160" w:type="dxa"/>
            <w:vAlign w:val="center"/>
          </w:tcPr>
          <w:p w14:paraId="0007778F" w14:textId="77777777" w:rsidR="00CC2246" w:rsidRPr="008F034E" w:rsidRDefault="00CC2246" w:rsidP="00C75491">
            <w:pPr>
              <w:jc w:val="center"/>
            </w:pPr>
            <w:r w:rsidRPr="008F034E">
              <w:t>10.0.1.11/24</w:t>
            </w:r>
          </w:p>
        </w:tc>
        <w:tc>
          <w:tcPr>
            <w:tcW w:w="2070" w:type="dxa"/>
            <w:vAlign w:val="center"/>
          </w:tcPr>
          <w:p w14:paraId="398267F7" w14:textId="77777777" w:rsidR="00CC2246" w:rsidRPr="008F034E" w:rsidRDefault="00CC2246" w:rsidP="00C75491">
            <w:pPr>
              <w:jc w:val="center"/>
            </w:pPr>
            <w:r w:rsidRPr="008F034E">
              <w:t>Disabled</w:t>
            </w:r>
          </w:p>
        </w:tc>
        <w:tc>
          <w:tcPr>
            <w:tcW w:w="2070" w:type="dxa"/>
            <w:vAlign w:val="center"/>
          </w:tcPr>
          <w:p w14:paraId="5ADB3F5A" w14:textId="77777777" w:rsidR="00CC2246" w:rsidRPr="008F034E" w:rsidRDefault="00CC2246" w:rsidP="00C75491">
            <w:pPr>
              <w:jc w:val="center"/>
            </w:pPr>
            <w:r w:rsidRPr="008F034E">
              <w:t>10.0.1.2</w:t>
            </w:r>
          </w:p>
        </w:tc>
      </w:tr>
      <w:tr w:rsidR="00CC2246" w:rsidRPr="008F034E" w14:paraId="17C8FC7B" w14:textId="77777777" w:rsidTr="00C75491">
        <w:trPr>
          <w:trHeight w:val="432"/>
          <w:jc w:val="center"/>
        </w:trPr>
        <w:tc>
          <w:tcPr>
            <w:tcW w:w="1891" w:type="dxa"/>
            <w:vAlign w:val="center"/>
          </w:tcPr>
          <w:p w14:paraId="15B8996C" w14:textId="77777777" w:rsidR="00CC2246" w:rsidRPr="008F034E" w:rsidRDefault="00CC2246" w:rsidP="00C75491">
            <w:pPr>
              <w:jc w:val="center"/>
            </w:pPr>
            <w:r w:rsidRPr="008F034E">
              <w:t>PC2</w:t>
            </w:r>
          </w:p>
        </w:tc>
        <w:tc>
          <w:tcPr>
            <w:tcW w:w="2160" w:type="dxa"/>
            <w:vAlign w:val="center"/>
          </w:tcPr>
          <w:p w14:paraId="65E2759C" w14:textId="77777777" w:rsidR="00CC2246" w:rsidRPr="008F034E" w:rsidRDefault="00CC2246" w:rsidP="00C75491">
            <w:pPr>
              <w:jc w:val="center"/>
            </w:pPr>
            <w:r w:rsidRPr="008F034E">
              <w:t>10.0.2.22/24</w:t>
            </w:r>
          </w:p>
        </w:tc>
        <w:tc>
          <w:tcPr>
            <w:tcW w:w="2070" w:type="dxa"/>
            <w:vAlign w:val="center"/>
          </w:tcPr>
          <w:p w14:paraId="3BC6D669" w14:textId="77777777" w:rsidR="00CC2246" w:rsidRPr="008F034E" w:rsidRDefault="00CC2246" w:rsidP="00C75491">
            <w:pPr>
              <w:jc w:val="center"/>
            </w:pPr>
            <w:r>
              <w:t>Disabled</w:t>
            </w:r>
          </w:p>
        </w:tc>
        <w:tc>
          <w:tcPr>
            <w:tcW w:w="2070" w:type="dxa"/>
            <w:vAlign w:val="center"/>
          </w:tcPr>
          <w:p w14:paraId="561C53D5" w14:textId="77777777" w:rsidR="00CC2246" w:rsidRPr="008F034E" w:rsidRDefault="00CC2246" w:rsidP="00C75491">
            <w:pPr>
              <w:jc w:val="center"/>
            </w:pPr>
            <w:r w:rsidRPr="008F034E">
              <w:t>10.0.2.</w:t>
            </w:r>
            <w:r>
              <w:t>138</w:t>
            </w:r>
          </w:p>
        </w:tc>
      </w:tr>
      <w:tr w:rsidR="00CC2246" w:rsidRPr="008F034E" w14:paraId="14967B8D" w14:textId="77777777" w:rsidTr="00C75491">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48AB5F4" w14:textId="77777777" w:rsidR="00CC2246" w:rsidRPr="008F034E" w:rsidRDefault="00CC2246" w:rsidP="00C75491">
            <w:pPr>
              <w:jc w:val="center"/>
            </w:pPr>
            <w:r w:rsidRPr="008F034E">
              <w:t>PC3</w:t>
            </w:r>
          </w:p>
        </w:tc>
        <w:tc>
          <w:tcPr>
            <w:tcW w:w="2160" w:type="dxa"/>
            <w:vAlign w:val="center"/>
          </w:tcPr>
          <w:p w14:paraId="28731F1E" w14:textId="77777777" w:rsidR="00CC2246" w:rsidRPr="008F034E" w:rsidRDefault="00CC2246" w:rsidP="00C75491">
            <w:pPr>
              <w:jc w:val="center"/>
            </w:pPr>
            <w:r w:rsidRPr="008F034E">
              <w:t>10.0.</w:t>
            </w:r>
            <w:r>
              <w:t>2</w:t>
            </w:r>
            <w:r w:rsidRPr="008F034E">
              <w:t>.</w:t>
            </w:r>
            <w:r>
              <w:t>137</w:t>
            </w:r>
            <w:r w:rsidRPr="008F034E">
              <w:t>/</w:t>
            </w:r>
            <w:r w:rsidRPr="00970B98">
              <w:rPr>
                <w:color w:val="FF0000"/>
              </w:rPr>
              <w:t>29</w:t>
            </w:r>
          </w:p>
        </w:tc>
        <w:tc>
          <w:tcPr>
            <w:tcW w:w="2070" w:type="dxa"/>
            <w:vAlign w:val="center"/>
          </w:tcPr>
          <w:p w14:paraId="637D94B1" w14:textId="77777777" w:rsidR="00CC2246" w:rsidRPr="008F034E" w:rsidRDefault="00CC2246" w:rsidP="00C75491">
            <w:pPr>
              <w:jc w:val="center"/>
            </w:pPr>
            <w:r w:rsidRPr="008F034E">
              <w:t>Disabled</w:t>
            </w:r>
          </w:p>
        </w:tc>
        <w:tc>
          <w:tcPr>
            <w:tcW w:w="2070" w:type="dxa"/>
            <w:vAlign w:val="center"/>
          </w:tcPr>
          <w:p w14:paraId="63BE3F7D" w14:textId="77777777" w:rsidR="00CC2246" w:rsidRPr="008F034E" w:rsidRDefault="00CC2246" w:rsidP="00C75491">
            <w:pPr>
              <w:jc w:val="center"/>
            </w:pPr>
            <w:r w:rsidRPr="008F034E">
              <w:t>10.0.</w:t>
            </w:r>
            <w:r>
              <w:t>2.138</w:t>
            </w:r>
          </w:p>
        </w:tc>
      </w:tr>
      <w:tr w:rsidR="00CC2246" w:rsidRPr="008F034E" w14:paraId="4852491B" w14:textId="77777777" w:rsidTr="00C75491">
        <w:trPr>
          <w:trHeight w:val="432"/>
          <w:jc w:val="center"/>
        </w:trPr>
        <w:tc>
          <w:tcPr>
            <w:tcW w:w="1891" w:type="dxa"/>
            <w:vAlign w:val="center"/>
          </w:tcPr>
          <w:p w14:paraId="6C0E7B3B" w14:textId="77777777" w:rsidR="00CC2246" w:rsidRPr="008F034E" w:rsidRDefault="00CC2246" w:rsidP="00C75491">
            <w:pPr>
              <w:jc w:val="center"/>
            </w:pPr>
            <w:r w:rsidRPr="008F034E">
              <w:t>PC4</w:t>
            </w:r>
          </w:p>
        </w:tc>
        <w:tc>
          <w:tcPr>
            <w:tcW w:w="2160" w:type="dxa"/>
            <w:vAlign w:val="center"/>
          </w:tcPr>
          <w:p w14:paraId="029A6A51" w14:textId="77777777" w:rsidR="00CC2246" w:rsidRPr="008F034E" w:rsidRDefault="00CC2246" w:rsidP="00C75491">
            <w:pPr>
              <w:jc w:val="center"/>
            </w:pPr>
            <w:r w:rsidRPr="008F034E">
              <w:t>10.0.</w:t>
            </w:r>
            <w:r>
              <w:t>2</w:t>
            </w:r>
            <w:r w:rsidRPr="008F034E">
              <w:t>.</w:t>
            </w:r>
            <w:r>
              <w:t>139</w:t>
            </w:r>
            <w:r w:rsidRPr="008F034E">
              <w:t>/24</w:t>
            </w:r>
          </w:p>
        </w:tc>
        <w:tc>
          <w:tcPr>
            <w:tcW w:w="2070" w:type="dxa"/>
            <w:vAlign w:val="center"/>
          </w:tcPr>
          <w:p w14:paraId="78ED5DD8" w14:textId="77777777" w:rsidR="00CC2246" w:rsidRPr="008F034E" w:rsidRDefault="00CC2246" w:rsidP="00C75491">
            <w:pPr>
              <w:keepNext/>
              <w:jc w:val="center"/>
            </w:pPr>
            <w:r>
              <w:t>Disabled</w:t>
            </w:r>
          </w:p>
        </w:tc>
        <w:tc>
          <w:tcPr>
            <w:tcW w:w="2070" w:type="dxa"/>
            <w:vAlign w:val="center"/>
          </w:tcPr>
          <w:p w14:paraId="45361F0F" w14:textId="77777777" w:rsidR="00CC2246" w:rsidRPr="008F034E" w:rsidRDefault="00CC2246" w:rsidP="00C75491">
            <w:pPr>
              <w:keepNext/>
              <w:jc w:val="center"/>
            </w:pPr>
            <w:r w:rsidRPr="008F034E">
              <w:t>10.0.</w:t>
            </w:r>
            <w:r>
              <w:t>2</w:t>
            </w:r>
            <w:r w:rsidRPr="008F034E">
              <w:t>.</w:t>
            </w:r>
            <w:r>
              <w:t>138</w:t>
            </w:r>
          </w:p>
        </w:tc>
      </w:tr>
    </w:tbl>
    <w:p w14:paraId="686711E6" w14:textId="77777777" w:rsidR="00CC2246" w:rsidRDefault="00CC2246" w:rsidP="00CC2246">
      <w:pPr>
        <w:keepNext/>
        <w:spacing w:after="120" w:line="240" w:lineRule="auto"/>
        <w:rPr>
          <w:rFonts w:eastAsia="SimSun" w:cs="Times New Roman"/>
          <w:noProof/>
          <w:szCs w:val="20"/>
        </w:rPr>
      </w:pPr>
    </w:p>
    <w:p w14:paraId="230B10C7" w14:textId="77777777" w:rsidR="00CC2246" w:rsidRPr="008F034E" w:rsidRDefault="00CC2246" w:rsidP="00CC2246">
      <w:pPr>
        <w:keepNext/>
        <w:spacing w:after="120" w:line="240" w:lineRule="auto"/>
        <w:jc w:val="center"/>
        <w:rPr>
          <w:rFonts w:eastAsia="SimSun" w:cs="Times New Roman"/>
          <w:noProof/>
          <w:szCs w:val="20"/>
        </w:rPr>
      </w:pPr>
      <w:r w:rsidRPr="008F034E">
        <w:rPr>
          <w:rFonts w:eastAsia="SimSun" w:cs="Times New Roman"/>
          <w:noProof/>
          <w:szCs w:val="20"/>
        </w:rPr>
        <w:t>Table 3.3. IPv4 addresses for Part 7.</w:t>
      </w:r>
    </w:p>
    <w:p w14:paraId="31446269" w14:textId="4AC11425" w:rsidR="007C63E3" w:rsidRDefault="007C63E3" w:rsidP="007C63E3">
      <w:pPr>
        <w:pStyle w:val="Heading3"/>
      </w:pPr>
      <w:bookmarkStart w:id="91" w:name="_Toc61874428"/>
      <w:bookmarkStart w:id="92" w:name="_Toc602006"/>
      <w:bookmarkStart w:id="93" w:name="_Toc46166107"/>
      <w:bookmarkStart w:id="94" w:name="_Toc46927884"/>
      <w:r w:rsidRPr="008F034E">
        <w:t xml:space="preserve">Exercise </w:t>
      </w:r>
      <w:r w:rsidR="00A74AB7">
        <w:t>7</w:t>
      </w:r>
      <w:r>
        <w:t>-a</w:t>
      </w:r>
      <w:r w:rsidRPr="008F034E">
        <w:t xml:space="preserve">. </w:t>
      </w:r>
      <w:r>
        <w:t>Network setup</w:t>
      </w:r>
      <w:bookmarkEnd w:id="91"/>
      <w:r>
        <w:t xml:space="preserve"> </w:t>
      </w:r>
    </w:p>
    <w:p w14:paraId="2DC14A07" w14:textId="17792092" w:rsidR="00B30895" w:rsidRPr="008F034E" w:rsidRDefault="00B30895" w:rsidP="00BA5FB0">
      <w:pPr>
        <w:pStyle w:val="ListParagraph"/>
        <w:spacing w:before="120" w:after="120" w:line="240" w:lineRule="auto"/>
        <w:ind w:left="0"/>
        <w:contextualSpacing w:val="0"/>
      </w:pPr>
      <w:r w:rsidRPr="008F034E">
        <w:t xml:space="preserve">The network topology </w:t>
      </w:r>
      <w:r>
        <w:t>in Figure 3.</w:t>
      </w:r>
      <w:r w:rsidR="00955C2B">
        <w:t>3</w:t>
      </w:r>
      <w:r>
        <w:t xml:space="preserve"> </w:t>
      </w:r>
      <w:r w:rsidRPr="008F034E">
        <w:t>can be constructed from the topology in Figure 3.</w:t>
      </w:r>
      <w:r w:rsidR="00955C2B">
        <w:t>1</w:t>
      </w:r>
      <w:r w:rsidRPr="008F034E">
        <w:t xml:space="preserve">, by </w:t>
      </w:r>
      <w:r w:rsidR="00955C2B">
        <w:t xml:space="preserve">deleting </w:t>
      </w:r>
      <w:r w:rsidR="00955C2B" w:rsidRPr="00955C2B">
        <w:rPr>
          <w:i/>
          <w:iCs/>
        </w:rPr>
        <w:t>Router1</w:t>
      </w:r>
      <w:r w:rsidR="00955C2B">
        <w:t xml:space="preserve"> (and as such subnet 10.0.3.0/24), moving </w:t>
      </w:r>
      <w:r w:rsidR="00955C2B" w:rsidRPr="00955C2B">
        <w:rPr>
          <w:i/>
          <w:iCs/>
        </w:rPr>
        <w:t>PC3</w:t>
      </w:r>
      <w:r w:rsidR="00955C2B">
        <w:t xml:space="preserve"> to subnet 10.0.2.0/24 switch and </w:t>
      </w:r>
      <w:r w:rsidR="00955C2B" w:rsidRPr="008F034E">
        <w:t xml:space="preserve">adding </w:t>
      </w:r>
      <w:r w:rsidR="00955C2B" w:rsidRPr="00B30895">
        <w:rPr>
          <w:i/>
        </w:rPr>
        <w:t>PC</w:t>
      </w:r>
      <w:r w:rsidR="00955C2B">
        <w:rPr>
          <w:i/>
        </w:rPr>
        <w:t>4</w:t>
      </w:r>
      <w:r w:rsidR="00955C2B">
        <w:t xml:space="preserve"> to </w:t>
      </w:r>
      <w:r w:rsidR="00955C2B">
        <w:lastRenderedPageBreak/>
        <w:t>subnet 10.0.2.0/24 switch</w:t>
      </w:r>
      <w:r w:rsidRPr="008F034E">
        <w:t xml:space="preserve">. The connections of </w:t>
      </w:r>
      <w:r w:rsidRPr="00B30895">
        <w:rPr>
          <w:i/>
        </w:rPr>
        <w:t>PC1, PC2, and Router2</w:t>
      </w:r>
      <w:r w:rsidRPr="008F034E">
        <w:t xml:space="preserve"> are the same as in Part 6. </w:t>
      </w:r>
      <w:r w:rsidR="00955C2B">
        <w:t xml:space="preserve">The IP addresses of </w:t>
      </w:r>
      <w:r w:rsidR="00970B98" w:rsidRPr="00970B98">
        <w:rPr>
          <w:i/>
          <w:iCs/>
        </w:rPr>
        <w:t>PC1, PC2</w:t>
      </w:r>
      <w:r w:rsidR="00970B98">
        <w:t xml:space="preserve">, </w:t>
      </w:r>
      <w:r w:rsidR="00955C2B" w:rsidRPr="00955C2B">
        <w:rPr>
          <w:i/>
          <w:iCs/>
        </w:rPr>
        <w:t xml:space="preserve">PC3 </w:t>
      </w:r>
      <w:r w:rsidR="00955C2B">
        <w:t xml:space="preserve">and </w:t>
      </w:r>
      <w:r w:rsidR="00955C2B" w:rsidRPr="00955C2B">
        <w:rPr>
          <w:i/>
          <w:iCs/>
        </w:rPr>
        <w:t>PC4</w:t>
      </w:r>
      <w:r w:rsidR="00955C2B">
        <w:t xml:space="preserve"> and the default gateways are as shown in Table 3.3.</w:t>
      </w:r>
      <w:r w:rsidR="00970B98">
        <w:t xml:space="preserve"> Note that PC3 has a </w:t>
      </w:r>
      <w:r w:rsidR="00970B98" w:rsidRPr="00970B98">
        <w:rPr>
          <w:color w:val="FF0000"/>
        </w:rPr>
        <w:t>different “netmask”.</w:t>
      </w:r>
      <w:r w:rsidR="00970B98">
        <w:rPr>
          <w:color w:val="FF0000"/>
        </w:rPr>
        <w:t xml:space="preserve"> </w:t>
      </w:r>
      <w:r w:rsidR="00970B98">
        <w:t xml:space="preserve">Configure </w:t>
      </w:r>
      <w:r w:rsidR="00970B98" w:rsidRPr="00970B98">
        <w:rPr>
          <w:i/>
          <w:iCs/>
        </w:rPr>
        <w:t>Router2</w:t>
      </w:r>
      <w:r w:rsidR="00970B98">
        <w:t xml:space="preserve"> interface IP addresses as shown in Table 3.3.</w:t>
      </w:r>
    </w:p>
    <w:p w14:paraId="79BDFF3C" w14:textId="4E47118D" w:rsidR="007C63E3" w:rsidRDefault="007C63E3" w:rsidP="00BA5FB0">
      <w:pPr>
        <w:numPr>
          <w:ilvl w:val="0"/>
          <w:numId w:val="58"/>
        </w:numPr>
        <w:tabs>
          <w:tab w:val="clear" w:pos="2520"/>
          <w:tab w:val="clear" w:pos="2880"/>
        </w:tabs>
        <w:spacing w:before="120" w:after="120" w:line="240" w:lineRule="auto"/>
      </w:pPr>
      <w:r w:rsidRPr="008F034E">
        <w:t>Connect the topology as shown in Figure 3.</w:t>
      </w:r>
      <w:r w:rsidR="00955C2B">
        <w:t>3</w:t>
      </w:r>
      <w:r w:rsidRPr="008F034E">
        <w:t>.</w:t>
      </w:r>
      <w:r w:rsidR="00C57051">
        <w:t xml:space="preserve"> </w:t>
      </w:r>
      <w:r w:rsidR="00C57051" w:rsidRPr="008F034E">
        <w:t xml:space="preserve"> </w:t>
      </w:r>
      <w:r w:rsidR="00970B98">
        <w:t xml:space="preserve"> </w:t>
      </w:r>
    </w:p>
    <w:p w14:paraId="08F5A533" w14:textId="16F46AF8" w:rsidR="007C63E3" w:rsidRDefault="00B30895" w:rsidP="00BA5FB0">
      <w:pPr>
        <w:numPr>
          <w:ilvl w:val="0"/>
          <w:numId w:val="58"/>
        </w:numPr>
        <w:tabs>
          <w:tab w:val="clear" w:pos="2520"/>
          <w:tab w:val="clear" w:pos="2880"/>
        </w:tabs>
        <w:spacing w:before="120" w:after="120" w:line="240" w:lineRule="auto"/>
      </w:pPr>
      <w:r>
        <w:t>Verify that</w:t>
      </w:r>
      <w:r w:rsidR="007C63E3">
        <w:t xml:space="preserve"> the IPv4 addresses o</w:t>
      </w:r>
      <w:r>
        <w:t>f</w:t>
      </w:r>
      <w:r w:rsidR="007C63E3">
        <w:t xml:space="preserve"> </w:t>
      </w:r>
      <w:r w:rsidR="007C63E3" w:rsidRPr="0020159A">
        <w:rPr>
          <w:i/>
        </w:rPr>
        <w:t>PC1, PC2, PC3</w:t>
      </w:r>
      <w:r w:rsidR="007C63E3">
        <w:t xml:space="preserve">, </w:t>
      </w:r>
      <w:r w:rsidR="00955C2B">
        <w:rPr>
          <w:i/>
        </w:rPr>
        <w:t xml:space="preserve">PC4 </w:t>
      </w:r>
      <w:r w:rsidR="007C63E3">
        <w:t xml:space="preserve">and </w:t>
      </w:r>
      <w:r w:rsidR="007C63E3" w:rsidRPr="0020159A">
        <w:rPr>
          <w:i/>
        </w:rPr>
        <w:t>Router</w:t>
      </w:r>
      <w:r>
        <w:rPr>
          <w:i/>
        </w:rPr>
        <w:t xml:space="preserve">2 </w:t>
      </w:r>
      <w:r>
        <w:t xml:space="preserve">are as given in </w:t>
      </w:r>
      <w:r w:rsidR="007C63E3">
        <w:t>Table 3.</w:t>
      </w:r>
      <w:r>
        <w:t>3</w:t>
      </w:r>
      <w:r w:rsidR="007C63E3">
        <w:t xml:space="preserve">. </w:t>
      </w:r>
    </w:p>
    <w:p w14:paraId="0F49CA67" w14:textId="52063707" w:rsidR="00C57051" w:rsidRPr="008F034E" w:rsidRDefault="00C57051" w:rsidP="00BA5FB0">
      <w:pPr>
        <w:numPr>
          <w:ilvl w:val="0"/>
          <w:numId w:val="58"/>
        </w:numPr>
        <w:tabs>
          <w:tab w:val="clear" w:pos="2520"/>
          <w:tab w:val="clear" w:pos="2880"/>
        </w:tabs>
        <w:spacing w:before="120" w:after="120" w:line="240" w:lineRule="auto"/>
      </w:pPr>
      <w:r w:rsidRPr="008F034E">
        <w:t xml:space="preserve">Configure the default </w:t>
      </w:r>
      <w:r w:rsidR="00970B98">
        <w:t>gateways</w:t>
      </w:r>
      <w:r w:rsidRPr="008F034E">
        <w:t xml:space="preserve"> of </w:t>
      </w:r>
      <w:r w:rsidRPr="00CB71F8">
        <w:rPr>
          <w:i/>
        </w:rPr>
        <w:t>PC1</w:t>
      </w:r>
      <w:r w:rsidRPr="008F034E">
        <w:t xml:space="preserve">, </w:t>
      </w:r>
      <w:r w:rsidRPr="00CB71F8">
        <w:rPr>
          <w:i/>
        </w:rPr>
        <w:t>PC2</w:t>
      </w:r>
      <w:r w:rsidRPr="008F034E">
        <w:t xml:space="preserve">, </w:t>
      </w:r>
      <w:r w:rsidRPr="00CB71F8">
        <w:rPr>
          <w:i/>
        </w:rPr>
        <w:t>PC3</w:t>
      </w:r>
      <w:r w:rsidR="00955C2B">
        <w:rPr>
          <w:i/>
        </w:rPr>
        <w:t xml:space="preserve">, </w:t>
      </w:r>
      <w:r w:rsidR="00955C2B">
        <w:rPr>
          <w:iCs/>
        </w:rPr>
        <w:t>and</w:t>
      </w:r>
      <w:r w:rsidR="00955C2B">
        <w:rPr>
          <w:i/>
        </w:rPr>
        <w:t xml:space="preserve"> PC4</w:t>
      </w:r>
      <w:r w:rsidR="00955C2B">
        <w:t xml:space="preserve"> </w:t>
      </w:r>
      <w:r w:rsidRPr="008F034E">
        <w:t>as given in Table 3.3</w:t>
      </w:r>
      <w:r w:rsidR="00955C2B">
        <w:t xml:space="preserve"> and delete the default gateway for </w:t>
      </w:r>
      <w:r w:rsidR="00955C2B" w:rsidRPr="00955C2B">
        <w:rPr>
          <w:i/>
          <w:iCs/>
        </w:rPr>
        <w:t>Router2</w:t>
      </w:r>
      <w:r w:rsidR="00955C2B">
        <w:t xml:space="preserve">. </w:t>
      </w:r>
    </w:p>
    <w:p w14:paraId="28F984AA" w14:textId="031FC3D1" w:rsidR="00CB71F8" w:rsidRDefault="00CB71F8" w:rsidP="00BA5FB0">
      <w:pPr>
        <w:pStyle w:val="ListParagraph"/>
        <w:spacing w:before="120" w:after="120" w:line="240" w:lineRule="auto"/>
        <w:ind w:left="360"/>
        <w:contextualSpacing w:val="0"/>
      </w:pPr>
      <w:r w:rsidRPr="002973E9">
        <w:rPr>
          <w:b/>
        </w:rPr>
        <w:t xml:space="preserve">Note: </w:t>
      </w:r>
      <w:r>
        <w:t>To change the default route</w:t>
      </w:r>
      <w:r w:rsidR="007B01AC">
        <w:t xml:space="preserve"> on a device</w:t>
      </w:r>
      <w:r>
        <w:t xml:space="preserve">, you </w:t>
      </w:r>
      <w:r w:rsidR="002973E9">
        <w:t xml:space="preserve">first </w:t>
      </w:r>
      <w:r w:rsidRPr="000D3E1C">
        <w:rPr>
          <w:b/>
          <w:bCs/>
        </w:rPr>
        <w:t>remove</w:t>
      </w:r>
      <w:r>
        <w:t xml:space="preserve"> the existing default route</w:t>
      </w:r>
      <w:r w:rsidR="002973E9">
        <w:t xml:space="preserve"> </w:t>
      </w:r>
      <w:r>
        <w:t xml:space="preserve">and then add the new entry. </w:t>
      </w:r>
    </w:p>
    <w:p w14:paraId="3F0D7F1F" w14:textId="384FE583" w:rsidR="008F034E" w:rsidRPr="008F034E" w:rsidRDefault="008F034E" w:rsidP="00184FB6">
      <w:pPr>
        <w:pStyle w:val="Heading3"/>
      </w:pPr>
      <w:bookmarkStart w:id="95" w:name="_Toc61874429"/>
      <w:r w:rsidRPr="008F034E">
        <w:t>Exercise 7</w:t>
      </w:r>
      <w:r w:rsidR="00184FB6">
        <w:t>-</w:t>
      </w:r>
      <w:r w:rsidR="00970B98">
        <w:t>b</w:t>
      </w:r>
      <w:r w:rsidRPr="008F034E">
        <w:t xml:space="preserve">. </w:t>
      </w:r>
      <w:bookmarkEnd w:id="92"/>
      <w:bookmarkEnd w:id="93"/>
      <w:bookmarkEnd w:id="94"/>
      <w:r w:rsidR="00970B98">
        <w:t>Exploring the role of prefixes (netmasks) at hosts</w:t>
      </w:r>
      <w:bookmarkEnd w:id="95"/>
    </w:p>
    <w:p w14:paraId="3155D98E" w14:textId="68112410" w:rsidR="008F034E" w:rsidRDefault="003C6A3E" w:rsidP="003C6A3E">
      <w:pPr>
        <w:tabs>
          <w:tab w:val="clear" w:pos="2520"/>
          <w:tab w:val="clear" w:pos="2880"/>
        </w:tabs>
        <w:spacing w:before="120" w:after="120" w:line="240" w:lineRule="auto"/>
      </w:pPr>
      <w:r>
        <w:t xml:space="preserve">Before we run the experiment, delete all neighbor and route caches in the PCs. Commands shown for </w:t>
      </w:r>
      <w:r w:rsidRPr="003C6A3E">
        <w:rPr>
          <w:i/>
          <w:iCs/>
        </w:rPr>
        <w:t>PC1</w:t>
      </w:r>
      <w:r>
        <w:t>, repeat for the remaining PCs.</w:t>
      </w:r>
    </w:p>
    <w:p w14:paraId="703DC0F8" w14:textId="2CDE8931" w:rsidR="003C6A3E" w:rsidRPr="008F034E" w:rsidRDefault="003C6A3E" w:rsidP="003C6A3E">
      <w:pPr>
        <w:numPr>
          <w:ilvl w:val="0"/>
          <w:numId w:val="36"/>
        </w:numPr>
        <w:spacing w:before="120" w:after="120" w:line="240" w:lineRule="auto"/>
      </w:pPr>
      <w:r w:rsidRPr="008F034E">
        <w:t xml:space="preserve">Delete </w:t>
      </w:r>
      <w:r>
        <w:t>all</w:t>
      </w:r>
      <w:r w:rsidRPr="008F034E">
        <w:t xml:space="preserve"> entries in the neighbor</w:t>
      </w:r>
      <w:r>
        <w:t xml:space="preserve"> cache</w:t>
      </w:r>
      <w:r w:rsidRPr="008F034E">
        <w:t xml:space="preserve"> by issu</w:t>
      </w:r>
      <w:r>
        <w:rPr>
          <w:rFonts w:hint="eastAsia"/>
          <w:lang w:eastAsia="zh-CN"/>
        </w:rPr>
        <w:t>i</w:t>
      </w:r>
      <w:r>
        <w:rPr>
          <w:lang w:eastAsia="zh-CN"/>
        </w:rPr>
        <w:t xml:space="preserve">ng </w:t>
      </w:r>
    </w:p>
    <w:p w14:paraId="0C20EA73" w14:textId="5DA07A8D"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neigh flush all</w:t>
      </w:r>
    </w:p>
    <w:p w14:paraId="6B603961" w14:textId="0D7DB898" w:rsidR="003C6A3E" w:rsidRPr="008F034E" w:rsidRDefault="000D3E1C" w:rsidP="003C6A3E">
      <w:pPr>
        <w:numPr>
          <w:ilvl w:val="0"/>
          <w:numId w:val="36"/>
        </w:numPr>
        <w:spacing w:before="120" w:after="120" w:line="240" w:lineRule="auto"/>
      </w:pPr>
      <w:r w:rsidRPr="008F034E">
        <w:rPr>
          <w:rFonts w:ascii="Consolas" w:hAnsi="Consolas" w:cs="Courier New"/>
          <w:noProof/>
        </w:rPr>
        <w:drawing>
          <wp:anchor distT="0" distB="0" distL="114300" distR="114300" simplePos="0" relativeHeight="251723776" behindDoc="0" locked="0" layoutInCell="1" allowOverlap="1" wp14:anchorId="21792CA0" wp14:editId="2C872853">
            <wp:simplePos x="0" y="0"/>
            <wp:positionH relativeFrom="column">
              <wp:posOffset>-566420</wp:posOffset>
            </wp:positionH>
            <wp:positionV relativeFrom="paragraph">
              <wp:posOffset>341267</wp:posOffset>
            </wp:positionV>
            <wp:extent cx="467995" cy="467995"/>
            <wp:effectExtent l="0" t="0" r="1905" b="1905"/>
            <wp:wrapNone/>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3C6A3E" w:rsidRPr="008F034E">
        <w:t>Delete the route cache with the command</w:t>
      </w:r>
    </w:p>
    <w:p w14:paraId="658629AF" w14:textId="7A43937A"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flush cache</w:t>
      </w:r>
    </w:p>
    <w:p w14:paraId="66FA0AB2" w14:textId="5161F0D0" w:rsidR="003C6A3E" w:rsidRPr="008F034E" w:rsidRDefault="003C6A3E" w:rsidP="003C6A3E">
      <w:pPr>
        <w:numPr>
          <w:ilvl w:val="0"/>
          <w:numId w:val="36"/>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45AF4D2E" w14:textId="3BE414B6" w:rsidR="003C6A3E" w:rsidRDefault="003C6A3E" w:rsidP="00BA5FB0">
      <w:pPr>
        <w:numPr>
          <w:ilvl w:val="0"/>
          <w:numId w:val="36"/>
        </w:numPr>
        <w:tabs>
          <w:tab w:val="clear" w:pos="2520"/>
          <w:tab w:val="clear" w:pos="2880"/>
        </w:tabs>
        <w:spacing w:before="120" w:after="120" w:line="240" w:lineRule="auto"/>
      </w:pPr>
      <w:r>
        <w:t xml:space="preserve">Start </w:t>
      </w:r>
      <w:r w:rsidR="000F1656">
        <w:t xml:space="preserve">a </w:t>
      </w:r>
      <w:r>
        <w:t xml:space="preserve">Wireshark </w:t>
      </w:r>
      <w:r w:rsidR="000F1656">
        <w:t xml:space="preserve">capture </w:t>
      </w:r>
      <w:r>
        <w:t xml:space="preserve">on the link from </w:t>
      </w:r>
      <w:r w:rsidRPr="003C6A3E">
        <w:rPr>
          <w:i/>
          <w:iCs/>
        </w:rPr>
        <w:t>PC1</w:t>
      </w:r>
      <w:r>
        <w:t xml:space="preserve"> (eth0) to the switch</w:t>
      </w:r>
      <w:r w:rsidR="000F1656">
        <w:t xml:space="preserve">, and a Wireshark capture on link for </w:t>
      </w:r>
      <w:r w:rsidR="000F1656" w:rsidRPr="000F1656">
        <w:rPr>
          <w:i/>
          <w:iCs/>
        </w:rPr>
        <w:t>PC3</w:t>
      </w:r>
      <w:r w:rsidR="000F1656">
        <w:t xml:space="preserve"> (eth0) to the switch. Set a filter on each capture for </w:t>
      </w:r>
      <w:r w:rsidR="000F1656" w:rsidRPr="000F1656">
        <w:rPr>
          <w:b/>
          <w:bCs/>
        </w:rPr>
        <w:t>ICMP</w:t>
      </w:r>
      <w:r w:rsidR="000F1656">
        <w:t xml:space="preserve"> and </w:t>
      </w:r>
      <w:r w:rsidR="000F1656" w:rsidRPr="000F1656">
        <w:rPr>
          <w:b/>
          <w:bCs/>
        </w:rPr>
        <w:t>ARP</w:t>
      </w:r>
      <w:r w:rsidR="000F1656">
        <w:t xml:space="preserve"> traffic. </w:t>
      </w:r>
    </w:p>
    <w:p w14:paraId="29670529" w14:textId="70A77286" w:rsidR="003C6A3E" w:rsidRPr="007E498F" w:rsidRDefault="003C6A3E" w:rsidP="00BA5FB0">
      <w:pPr>
        <w:numPr>
          <w:ilvl w:val="0"/>
          <w:numId w:val="36"/>
        </w:numPr>
        <w:tabs>
          <w:tab w:val="clear" w:pos="2520"/>
          <w:tab w:val="clear" w:pos="2880"/>
        </w:tabs>
        <w:spacing w:before="120" w:after="120" w:line="240" w:lineRule="auto"/>
        <w:rPr>
          <w:b/>
          <w:bCs/>
        </w:rPr>
      </w:pPr>
      <w:r w:rsidRPr="003C6A3E">
        <w:t>Now issue</w:t>
      </w:r>
      <w:r>
        <w:t xml:space="preserve"> a </w:t>
      </w:r>
      <w:r>
        <w:rPr>
          <w:rFonts w:ascii="Consolas" w:hAnsi="Consolas" w:cs="Consolas"/>
        </w:rPr>
        <w:t>p</w:t>
      </w:r>
      <w:r w:rsidRPr="003C6A3E">
        <w:rPr>
          <w:rFonts w:ascii="Consolas" w:hAnsi="Consolas" w:cs="Consolas"/>
        </w:rPr>
        <w:t>ing</w:t>
      </w:r>
      <w:r>
        <w:t xml:space="preserve"> from </w:t>
      </w:r>
      <w:r w:rsidRPr="003C6A3E">
        <w:rPr>
          <w:i/>
          <w:iCs/>
        </w:rPr>
        <w:t>P</w:t>
      </w:r>
      <w:r w:rsidR="008348EE">
        <w:rPr>
          <w:i/>
          <w:iCs/>
        </w:rPr>
        <w:t>C3</w:t>
      </w:r>
      <w:r>
        <w:t xml:space="preserve"> to </w:t>
      </w:r>
      <w:r w:rsidRPr="003C6A3E">
        <w:rPr>
          <w:i/>
          <w:iCs/>
        </w:rPr>
        <w:t>PC</w:t>
      </w:r>
      <w:r w:rsidR="008348EE">
        <w:rPr>
          <w:i/>
          <w:iCs/>
        </w:rPr>
        <w:t>1</w:t>
      </w:r>
      <w:r w:rsidR="002A0D6E">
        <w:rPr>
          <w:i/>
          <w:iCs/>
        </w:rPr>
        <w:t xml:space="preserve">. </w:t>
      </w:r>
      <w:r w:rsidR="002A0D6E" w:rsidRPr="007E498F">
        <w:rPr>
          <w:b/>
          <w:bCs/>
          <w:i/>
          <w:iCs/>
        </w:rPr>
        <w:t>All Success, via router.</w:t>
      </w:r>
    </w:p>
    <w:p w14:paraId="4587EB7C" w14:textId="179F3B17" w:rsidR="008F034E" w:rsidRPr="008F034E" w:rsidRDefault="008B39B9" w:rsidP="00BA5FB0">
      <w:pPr>
        <w:shd w:val="clear" w:color="auto" w:fill="F2F2F2" w:themeFill="background1" w:themeFillShade="F2"/>
        <w:tabs>
          <w:tab w:val="left" w:pos="3240"/>
          <w:tab w:val="left" w:pos="3600"/>
        </w:tabs>
        <w:spacing w:before="120" w:after="120" w:line="240" w:lineRule="auto"/>
        <w:ind w:left="720"/>
        <w:rPr>
          <w:rFonts w:ascii="Consolas" w:hAnsi="Consolas"/>
          <w:b/>
        </w:rPr>
      </w:pPr>
      <w:r w:rsidRPr="008F034E">
        <w:rPr>
          <w:rFonts w:ascii="Consolas" w:hAnsi="Consolas" w:cs="Courier New"/>
          <w:noProof/>
        </w:rPr>
        <w:drawing>
          <wp:anchor distT="0" distB="0" distL="114300" distR="114300" simplePos="0" relativeHeight="251725824" behindDoc="0" locked="0" layoutInCell="1" allowOverlap="1" wp14:anchorId="3E03EEF5" wp14:editId="0A3D951C">
            <wp:simplePos x="0" y="0"/>
            <wp:positionH relativeFrom="column">
              <wp:posOffset>-370840</wp:posOffset>
            </wp:positionH>
            <wp:positionV relativeFrom="paragraph">
              <wp:posOffset>187407</wp:posOffset>
            </wp:positionV>
            <wp:extent cx="299400" cy="252730"/>
            <wp:effectExtent l="0" t="0" r="5715" b="1270"/>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400" cy="252730"/>
                    </a:xfrm>
                    <a:prstGeom prst="rect">
                      <a:avLst/>
                    </a:prstGeom>
                  </pic:spPr>
                </pic:pic>
              </a:graphicData>
            </a:graphic>
            <wp14:sizeRelH relativeFrom="page">
              <wp14:pctWidth>0</wp14:pctWidth>
            </wp14:sizeRelH>
            <wp14:sizeRelV relativeFrom="page">
              <wp14:pctHeight>0</wp14:pctHeight>
            </wp14:sizeRelV>
          </wp:anchor>
        </w:drawing>
      </w:r>
      <w:r w:rsidR="003C6A3E">
        <w:rPr>
          <w:rFonts w:ascii="Consolas" w:hAnsi="Consolas"/>
        </w:rPr>
        <w:t>PC</w:t>
      </w:r>
      <w:r w:rsidR="000F1656">
        <w:rPr>
          <w:rFonts w:ascii="Consolas" w:hAnsi="Consolas"/>
        </w:rPr>
        <w:t>3</w:t>
      </w:r>
      <w:r w:rsidR="003C6A3E">
        <w:rPr>
          <w:rFonts w:ascii="Consolas" w:hAnsi="Consolas"/>
        </w:rPr>
        <w:t xml:space="preserve">$ ping -c5 </w:t>
      </w:r>
      <w:r w:rsidR="003C6A3E" w:rsidRPr="003C6A3E">
        <w:rPr>
          <w:rFonts w:ascii="Consolas" w:hAnsi="Consolas"/>
          <w:b/>
          <w:bCs/>
        </w:rPr>
        <w:t>10.0.</w:t>
      </w:r>
      <w:r w:rsidR="008348EE">
        <w:rPr>
          <w:rFonts w:ascii="Consolas" w:hAnsi="Consolas"/>
          <w:b/>
          <w:bCs/>
        </w:rPr>
        <w:t>1.11</w:t>
      </w:r>
    </w:p>
    <w:p w14:paraId="5FB268A6" w14:textId="76FB0943" w:rsidR="008F034E" w:rsidRDefault="000D3E1C" w:rsidP="00BA5FB0">
      <w:pPr>
        <w:numPr>
          <w:ilvl w:val="0"/>
          <w:numId w:val="36"/>
        </w:numPr>
        <w:tabs>
          <w:tab w:val="clear" w:pos="2520"/>
          <w:tab w:val="clear" w:pos="2880"/>
        </w:tabs>
        <w:spacing w:before="120" w:after="120" w:line="240" w:lineRule="auto"/>
      </w:pPr>
      <w:r w:rsidRPr="008F034E">
        <w:rPr>
          <w:noProof/>
        </w:rPr>
        <w:drawing>
          <wp:anchor distT="0" distB="0" distL="114300" distR="114300" simplePos="0" relativeHeight="251727872" behindDoc="0" locked="0" layoutInCell="1" allowOverlap="1" wp14:anchorId="71587E63" wp14:editId="23AA644D">
            <wp:simplePos x="0" y="0"/>
            <wp:positionH relativeFrom="column">
              <wp:posOffset>-623836</wp:posOffset>
            </wp:positionH>
            <wp:positionV relativeFrom="paragraph">
              <wp:posOffset>195211</wp:posOffset>
            </wp:positionV>
            <wp:extent cx="340995" cy="340995"/>
            <wp:effectExtent l="0" t="0" r="0" b="1905"/>
            <wp:wrapNone/>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995" cy="340995"/>
                    </a:xfrm>
                    <a:prstGeom prst="rect">
                      <a:avLst/>
                    </a:prstGeom>
                  </pic:spPr>
                </pic:pic>
              </a:graphicData>
            </a:graphic>
            <wp14:sizeRelH relativeFrom="page">
              <wp14:pctWidth>0</wp14:pctWidth>
            </wp14:sizeRelH>
            <wp14:sizeRelV relativeFrom="page">
              <wp14:pctHeight>0</wp14:pctHeight>
            </wp14:sizeRelV>
          </wp:anchor>
        </w:drawing>
      </w:r>
      <w:r w:rsidR="000F1656">
        <w:t xml:space="preserve">Screenshot and save the output of </w:t>
      </w:r>
      <w:r w:rsidR="000F1656" w:rsidRPr="000F1656">
        <w:rPr>
          <w:i/>
          <w:iCs/>
        </w:rPr>
        <w:t>PC1’s</w:t>
      </w:r>
      <w:r w:rsidR="000F1656">
        <w:t xml:space="preserve"> console showing the output of the </w:t>
      </w:r>
      <w:r w:rsidR="000F1656" w:rsidRPr="000F1656">
        <w:rPr>
          <w:rFonts w:ascii="Consolas" w:hAnsi="Consolas" w:cs="Consolas"/>
        </w:rPr>
        <w:t>ping</w:t>
      </w:r>
      <w:r w:rsidR="000F1656">
        <w:t xml:space="preserve"> command.</w:t>
      </w:r>
    </w:p>
    <w:p w14:paraId="0C23E1EB" w14:textId="32BE3B8F" w:rsidR="000F1656" w:rsidRDefault="008B39B9" w:rsidP="00BA5FB0">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9920" behindDoc="0" locked="0" layoutInCell="1" allowOverlap="1" wp14:anchorId="3291CB44" wp14:editId="363C5C80">
            <wp:simplePos x="0" y="0"/>
            <wp:positionH relativeFrom="column">
              <wp:posOffset>-364781</wp:posOffset>
            </wp:positionH>
            <wp:positionV relativeFrom="paragraph">
              <wp:posOffset>238944</wp:posOffset>
            </wp:positionV>
            <wp:extent cx="295944" cy="216310"/>
            <wp:effectExtent l="0" t="0" r="0" b="0"/>
            <wp:wrapNone/>
            <wp:docPr id="84" name="Picture 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02" cy="220080"/>
                    </a:xfrm>
                    <a:prstGeom prst="rect">
                      <a:avLst/>
                    </a:prstGeom>
                  </pic:spPr>
                </pic:pic>
              </a:graphicData>
            </a:graphic>
            <wp14:sizeRelH relativeFrom="page">
              <wp14:pctWidth>0</wp14:pctWidth>
            </wp14:sizeRelH>
            <wp14:sizeRelV relativeFrom="page">
              <wp14:pctHeight>0</wp14:pctHeight>
            </wp14:sizeRelV>
          </wp:anchor>
        </w:drawing>
      </w:r>
      <w:r w:rsidR="000F1656">
        <w:t>Stop the Wireshark capture on both links and save the output.</w:t>
      </w:r>
    </w:p>
    <w:p w14:paraId="66E59B4B" w14:textId="140C30F1" w:rsidR="000F1656" w:rsidRDefault="000F1656" w:rsidP="00832AFE">
      <w:pPr>
        <w:numPr>
          <w:ilvl w:val="0"/>
          <w:numId w:val="36"/>
        </w:numPr>
        <w:tabs>
          <w:tab w:val="clear" w:pos="2520"/>
          <w:tab w:val="clear" w:pos="2880"/>
        </w:tabs>
        <w:spacing w:before="120" w:after="120" w:line="240" w:lineRule="auto"/>
      </w:pPr>
      <w:r>
        <w:t>Show the content of the neighbor cache and the route cache on both PCs. Screenshot and save.</w:t>
      </w:r>
    </w:p>
    <w:p w14:paraId="2636C538" w14:textId="02953773" w:rsidR="000F1656" w:rsidRDefault="000F1656" w:rsidP="00BA5FB0">
      <w:pPr>
        <w:numPr>
          <w:ilvl w:val="0"/>
          <w:numId w:val="36"/>
        </w:numPr>
        <w:tabs>
          <w:tab w:val="clear" w:pos="2520"/>
          <w:tab w:val="clear" w:pos="2880"/>
        </w:tabs>
        <w:spacing w:before="120" w:after="120" w:line="240" w:lineRule="auto"/>
      </w:pPr>
      <w:r>
        <w:t xml:space="preserve">Delete the route cache on </w:t>
      </w:r>
      <w:r w:rsidRPr="00DF56FE">
        <w:rPr>
          <w:i/>
          <w:iCs/>
        </w:rPr>
        <w:t>PC</w:t>
      </w:r>
      <w:r w:rsidR="00DF56FE" w:rsidRPr="00DF56FE">
        <w:rPr>
          <w:i/>
          <w:iCs/>
        </w:rPr>
        <w:t>3</w:t>
      </w:r>
      <w:r>
        <w:t>.</w:t>
      </w:r>
    </w:p>
    <w:p w14:paraId="48429DB5" w14:textId="2E65C837" w:rsidR="000F1656" w:rsidRPr="00FB234D" w:rsidRDefault="000F1656" w:rsidP="000F1656">
      <w:pPr>
        <w:numPr>
          <w:ilvl w:val="0"/>
          <w:numId w:val="36"/>
        </w:numPr>
        <w:tabs>
          <w:tab w:val="clear" w:pos="1080"/>
          <w:tab w:val="clear" w:pos="2520"/>
          <w:tab w:val="clear" w:pos="2880"/>
          <w:tab w:val="left" w:pos="900"/>
        </w:tabs>
        <w:spacing w:before="120" w:after="120" w:line="240" w:lineRule="auto"/>
        <w:rPr>
          <w:b/>
          <w:bCs/>
        </w:rPr>
      </w:pPr>
      <w:r>
        <w:t>Repeat</w:t>
      </w:r>
      <w:r w:rsidRPr="007D4D48">
        <w:t xml:space="preserve">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PC4</w:t>
      </w:r>
      <w:r>
        <w:t>.</w:t>
      </w:r>
      <w:r w:rsidR="003A787C">
        <w:t xml:space="preserve"> </w:t>
      </w:r>
      <w:r w:rsidR="002A0D6E" w:rsidRPr="00FB234D">
        <w:rPr>
          <w:b/>
          <w:bCs/>
        </w:rPr>
        <w:t xml:space="preserve">All </w:t>
      </w:r>
      <w:r w:rsidR="003A787C" w:rsidRPr="00FB234D">
        <w:rPr>
          <w:b/>
          <w:bCs/>
        </w:rPr>
        <w:t>Success</w:t>
      </w:r>
      <w:r w:rsidR="002A0D6E" w:rsidRPr="00FB234D">
        <w:rPr>
          <w:b/>
          <w:bCs/>
        </w:rPr>
        <w:t xml:space="preserve">, as PC4 in same subnet as PC3’s </w:t>
      </w:r>
      <w:r w:rsidR="003806C8">
        <w:rPr>
          <w:b/>
          <w:bCs/>
        </w:rPr>
        <w:t>IP</w:t>
      </w:r>
      <w:r w:rsidR="002A0D6E" w:rsidRPr="00FB234D">
        <w:rPr>
          <w:b/>
          <w:bCs/>
        </w:rPr>
        <w:t>.</w:t>
      </w:r>
    </w:p>
    <w:p w14:paraId="20964E12" w14:textId="4440E4C5" w:rsidR="008348EE" w:rsidRPr="004073E9" w:rsidRDefault="000F1656" w:rsidP="008348EE">
      <w:pPr>
        <w:numPr>
          <w:ilvl w:val="0"/>
          <w:numId w:val="36"/>
        </w:numPr>
        <w:tabs>
          <w:tab w:val="clear" w:pos="1080"/>
          <w:tab w:val="clear" w:pos="2520"/>
          <w:tab w:val="clear" w:pos="2880"/>
          <w:tab w:val="left" w:pos="900"/>
        </w:tabs>
        <w:spacing w:before="120" w:after="120" w:line="240" w:lineRule="auto"/>
        <w:rPr>
          <w:b/>
          <w:bCs/>
        </w:rPr>
      </w:pPr>
      <w:r>
        <w:t xml:space="preserve">Repeat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PC2</w:t>
      </w:r>
      <w:r>
        <w:t>.</w:t>
      </w:r>
      <w:r w:rsidR="002A0D6E">
        <w:t xml:space="preserve"> </w:t>
      </w:r>
      <w:r w:rsidR="002A0D6E" w:rsidRPr="004073E9">
        <w:rPr>
          <w:b/>
          <w:bCs/>
        </w:rPr>
        <w:t>1 fail first PING ICMP TO ROUTER</w:t>
      </w:r>
      <w:r w:rsidR="007E498F">
        <w:rPr>
          <w:b/>
          <w:bCs/>
        </w:rPr>
        <w:t xml:space="preserve">, </w:t>
      </w:r>
      <w:r w:rsidR="002A0D6E" w:rsidRPr="004073E9">
        <w:rPr>
          <w:b/>
          <w:bCs/>
        </w:rPr>
        <w:t>rest all Success, ICMP Redirects and adds route cache entry.</w:t>
      </w:r>
    </w:p>
    <w:p w14:paraId="7B5588B0" w14:textId="03946ED0" w:rsidR="008F034E" w:rsidRPr="008F034E" w:rsidRDefault="008F034E" w:rsidP="009C482F">
      <w:pPr>
        <w:pStyle w:val="LabTitle"/>
      </w:pPr>
      <w:r w:rsidRPr="008F034E">
        <w:drawing>
          <wp:anchor distT="0" distB="0" distL="114300" distR="114300" simplePos="0" relativeHeight="251683840" behindDoc="0" locked="0" layoutInCell="1" allowOverlap="1" wp14:anchorId="0F85BE84" wp14:editId="18EA979C">
            <wp:simplePos x="0" y="0"/>
            <wp:positionH relativeFrom="column">
              <wp:posOffset>-476250</wp:posOffset>
            </wp:positionH>
            <wp:positionV relativeFrom="paragraph">
              <wp:posOffset>20320</wp:posOffset>
            </wp:positionV>
            <wp:extent cx="466725" cy="3810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6319E00E" w14:textId="6FABDC8A" w:rsidR="008348EE" w:rsidRDefault="008348EE" w:rsidP="008348EE">
      <w:pPr>
        <w:pStyle w:val="BodyA"/>
        <w:numPr>
          <w:ilvl w:val="0"/>
          <w:numId w:val="50"/>
        </w:numPr>
        <w:spacing w:after="80"/>
        <w:rPr>
          <w:rFonts w:asciiTheme="minorHAnsi" w:hAnsiTheme="minorHAnsi" w:cstheme="minorHAnsi"/>
        </w:rPr>
      </w:pPr>
      <w:r w:rsidRPr="008348EE">
        <w:rPr>
          <w:rFonts w:asciiTheme="minorHAnsi" w:hAnsiTheme="minorHAnsi" w:cstheme="minorHAnsi"/>
        </w:rPr>
        <w:t>Explain what you observed</w:t>
      </w:r>
      <w:r>
        <w:rPr>
          <w:rFonts w:asciiTheme="minorHAnsi" w:hAnsiTheme="minorHAnsi" w:cstheme="minorHAnsi"/>
        </w:rPr>
        <w:t xml:space="preserve"> for each of set of “</w:t>
      </w:r>
      <w:r w:rsidRPr="008348EE">
        <w:rPr>
          <w:rFonts w:ascii="Consolas" w:hAnsi="Consolas" w:cs="Consolas"/>
        </w:rPr>
        <w:t>pings</w:t>
      </w:r>
      <w:r>
        <w:rPr>
          <w:rFonts w:asciiTheme="minorHAnsi" w:hAnsiTheme="minorHAnsi" w:cstheme="minorHAnsi"/>
        </w:rPr>
        <w:t xml:space="preserve">” between </w:t>
      </w:r>
      <w:r w:rsidRPr="008348EE">
        <w:rPr>
          <w:rFonts w:asciiTheme="minorHAnsi" w:hAnsiTheme="minorHAnsi" w:cstheme="minorHAnsi"/>
          <w:i/>
          <w:iCs/>
        </w:rPr>
        <w:t>PC3</w:t>
      </w:r>
      <w:r>
        <w:rPr>
          <w:rFonts w:asciiTheme="minorHAnsi" w:hAnsiTheme="minorHAnsi" w:cstheme="minorHAnsi"/>
        </w:rPr>
        <w:t xml:space="preserve"> and the other 3 PCs</w:t>
      </w:r>
      <w:r w:rsidRPr="008348EE">
        <w:rPr>
          <w:rFonts w:asciiTheme="minorHAnsi" w:hAnsiTheme="minorHAnsi" w:cstheme="minorHAnsi"/>
        </w:rPr>
        <w:t xml:space="preserve">. Use the saved data to support your answers. Provide </w:t>
      </w:r>
      <w:r>
        <w:rPr>
          <w:rFonts w:asciiTheme="minorHAnsi" w:hAnsiTheme="minorHAnsi" w:cstheme="minorHAnsi"/>
        </w:rPr>
        <w:t xml:space="preserve">an </w:t>
      </w:r>
      <w:r w:rsidRPr="008348EE">
        <w:rPr>
          <w:rFonts w:asciiTheme="minorHAnsi" w:hAnsiTheme="minorHAnsi" w:cstheme="minorHAnsi"/>
        </w:rPr>
        <w:t xml:space="preserve">explanation </w:t>
      </w:r>
      <w:r>
        <w:rPr>
          <w:rFonts w:asciiTheme="minorHAnsi" w:hAnsiTheme="minorHAnsi" w:cstheme="minorHAnsi"/>
        </w:rPr>
        <w:t>for</w:t>
      </w:r>
      <w:r w:rsidRPr="008348EE">
        <w:rPr>
          <w:rFonts w:asciiTheme="minorHAnsi" w:hAnsiTheme="minorHAnsi" w:cstheme="minorHAnsi"/>
        </w:rPr>
        <w:t xml:space="preserve"> the observations</w:t>
      </w:r>
      <w:r>
        <w:rPr>
          <w:rFonts w:asciiTheme="minorHAnsi" w:hAnsiTheme="minorHAnsi" w:cstheme="minorHAnsi"/>
        </w:rPr>
        <w:t xml:space="preserve"> you made</w:t>
      </w:r>
      <w:r w:rsidRPr="008348EE">
        <w:rPr>
          <w:rFonts w:asciiTheme="minorHAnsi" w:hAnsiTheme="minorHAnsi" w:cstheme="minorHAnsi"/>
        </w:rPr>
        <w:t xml:space="preserve">. Try to </w:t>
      </w:r>
      <w:r>
        <w:rPr>
          <w:rFonts w:asciiTheme="minorHAnsi" w:hAnsiTheme="minorHAnsi" w:cstheme="minorHAnsi"/>
        </w:rPr>
        <w:t xml:space="preserve">illuminate the </w:t>
      </w:r>
      <w:r w:rsidRPr="008348EE">
        <w:rPr>
          <w:rFonts w:ascii="Consolas" w:hAnsi="Consolas" w:cs="Consolas"/>
        </w:rPr>
        <w:t>ping</w:t>
      </w:r>
      <w:r>
        <w:rPr>
          <w:rFonts w:asciiTheme="minorHAnsi" w:hAnsiTheme="minorHAnsi" w:cstheme="minorHAnsi"/>
        </w:rPr>
        <w:t xml:space="preserve"> behavior as witnessed by the ICMP and ARP packet exchanges</w:t>
      </w:r>
      <w:r w:rsidRPr="008348EE">
        <w:rPr>
          <w:rFonts w:asciiTheme="minorHAnsi" w:hAnsiTheme="minorHAnsi" w:cstheme="minorHAnsi"/>
        </w:rPr>
        <w:t>, e.g., if you observe more ICMP Echo Requests than Echo Replies, try to explain the reason.</w:t>
      </w:r>
    </w:p>
    <w:p w14:paraId="2F388415" w14:textId="60DE66AD" w:rsidR="00072AE9" w:rsidRPr="008348EE" w:rsidRDefault="00072AE9" w:rsidP="00072AE9">
      <w:pPr>
        <w:pStyle w:val="BodyA"/>
        <w:numPr>
          <w:ilvl w:val="1"/>
          <w:numId w:val="50"/>
        </w:numPr>
        <w:spacing w:after="80"/>
        <w:rPr>
          <w:rFonts w:asciiTheme="minorHAnsi" w:hAnsiTheme="minorHAnsi" w:cstheme="minorHAnsi"/>
        </w:rPr>
      </w:pPr>
      <w:r>
        <w:rPr>
          <w:rFonts w:asciiTheme="minorHAnsi" w:hAnsiTheme="minorHAnsi" w:cstheme="minorHAnsi"/>
        </w:rPr>
        <w:t>MORE ICMP Replies because of ICMP redirect replies.</w:t>
      </w:r>
    </w:p>
    <w:p w14:paraId="484EF35D" w14:textId="63EC5E9F" w:rsidR="008348EE" w:rsidRDefault="008348EE" w:rsidP="008348EE">
      <w:pPr>
        <w:pStyle w:val="ListParagraph"/>
        <w:numPr>
          <w:ilvl w:val="0"/>
          <w:numId w:val="50"/>
        </w:numPr>
      </w:pPr>
      <w:r w:rsidRPr="008348EE">
        <w:lastRenderedPageBreak/>
        <w:t xml:space="preserve">If PC3 had no default entry in its routing table, would you have seen the same results? Explain for each of the </w:t>
      </w:r>
      <w:r w:rsidRPr="008348EE">
        <w:rPr>
          <w:rFonts w:ascii="Consolas" w:hAnsi="Consolas" w:cs="Consolas"/>
        </w:rPr>
        <w:t>pings</w:t>
      </w:r>
      <w:r w:rsidRPr="008348EE">
        <w:t xml:space="preserve"> above what would have been different</w:t>
      </w:r>
      <w:r w:rsidR="00802BF5">
        <w:t>.</w:t>
      </w:r>
    </w:p>
    <w:p w14:paraId="7DF6D386" w14:textId="7ACB1677" w:rsidR="00802BF5" w:rsidRPr="008348EE" w:rsidRDefault="00025AA1" w:rsidP="00802BF5">
      <w:pPr>
        <w:pStyle w:val="ListParagraph"/>
        <w:numPr>
          <w:ilvl w:val="1"/>
          <w:numId w:val="50"/>
        </w:numPr>
      </w:pPr>
      <w:r>
        <w:t>B</w:t>
      </w:r>
      <w:r w:rsidR="00802BF5">
        <w:t>oth PC2</w:t>
      </w:r>
      <w:r>
        <w:t xml:space="preserve"> &amp; </w:t>
      </w:r>
      <w:r w:rsidR="00802BF5">
        <w:t xml:space="preserve">PC1 fails as only PC4’s </w:t>
      </w:r>
      <w:r>
        <w:t>IP</w:t>
      </w:r>
      <w:r w:rsidR="00802BF5">
        <w:t xml:space="preserve"> falls in PC3’s </w:t>
      </w:r>
      <w:r w:rsidR="00DF360C">
        <w:t xml:space="preserve">eth0 range </w:t>
      </w:r>
      <w:r w:rsidR="00802BF5">
        <w:t>10.0.2.137/2</w:t>
      </w:r>
      <w:r>
        <w:t>9</w:t>
      </w:r>
      <w:r w:rsidR="003253D6">
        <w:t>.</w:t>
      </w:r>
    </w:p>
    <w:p w14:paraId="6D4CD377" w14:textId="77777777" w:rsidR="008F034E" w:rsidRPr="008F034E" w:rsidRDefault="008F034E" w:rsidP="00184FB6">
      <w:pPr>
        <w:pStyle w:val="Heading2"/>
      </w:pPr>
      <w:bookmarkStart w:id="96" w:name="_Toc46166108"/>
      <w:bookmarkStart w:id="97" w:name="_Toc46927885"/>
      <w:bookmarkStart w:id="98" w:name="_Toc61874430"/>
      <w:r w:rsidRPr="008F034E">
        <w:lastRenderedPageBreak/>
        <w:t>Part 8.  Stateless Autoconfiguration and Static Routing in IPv6</w:t>
      </w:r>
      <w:bookmarkEnd w:id="96"/>
      <w:bookmarkEnd w:id="97"/>
      <w:bookmarkEnd w:id="98"/>
    </w:p>
    <w:p w14:paraId="37595FE3" w14:textId="32E1E288" w:rsidR="008F034E" w:rsidRPr="008F034E" w:rsidRDefault="008F034E" w:rsidP="00E94543">
      <w:pPr>
        <w:spacing w:before="120" w:after="120" w:line="240" w:lineRule="auto"/>
      </w:pPr>
      <w:r w:rsidRPr="008F034E">
        <w:t xml:space="preserve">This part of the lab exposes you to the Linux and Cisco IOS static route configuration for IPv6. </w:t>
      </w:r>
      <w:r w:rsidR="006F4FBF">
        <w:t>In</w:t>
      </w:r>
      <w:r w:rsidRPr="008F034E">
        <w:t xml:space="preserve"> this </w:t>
      </w:r>
      <w:r w:rsidR="006F4FBF">
        <w:t>part</w:t>
      </w:r>
      <w:r w:rsidRPr="008F034E">
        <w:t>, we use the network topology from Figure 3.</w:t>
      </w:r>
      <w:r w:rsidR="00B92F29">
        <w:t>4</w:t>
      </w:r>
      <w:r w:rsidRPr="008F034E">
        <w:t>. This is the same topology as used in Parts 1-5.</w:t>
      </w:r>
      <w:r w:rsidR="00B92F29">
        <w:t xml:space="preserve"> We display the IPv6 addresses.</w:t>
      </w:r>
    </w:p>
    <w:p w14:paraId="7AC0516A" w14:textId="77777777" w:rsidR="008F034E" w:rsidRPr="008F034E" w:rsidRDefault="008F034E" w:rsidP="00E94543">
      <w:pPr>
        <w:spacing w:before="120" w:after="120" w:line="240" w:lineRule="auto"/>
        <w:rPr>
          <w:lang w:val="en-CA"/>
        </w:rPr>
      </w:pPr>
      <w:r w:rsidRPr="008F034E">
        <w:t xml:space="preserve">An interaction between IP routers and hosts in IPv6, which does not exist in IPv4, is </w:t>
      </w:r>
      <w:r w:rsidRPr="008F034E">
        <w:rPr>
          <w:i/>
        </w:rPr>
        <w:t>stateless address autoconfiguration</w:t>
      </w:r>
      <w:r w:rsidRPr="008F034E">
        <w:t xml:space="preserve">. Stateless address autoconfiguration can set IP parameters of a host without a server or manual configuration. It consists of the following steps: </w:t>
      </w:r>
    </w:p>
    <w:p w14:paraId="3F005A6D" w14:textId="561835B6" w:rsidR="008F034E" w:rsidRPr="008F034E" w:rsidRDefault="008F034E" w:rsidP="00E94543">
      <w:pPr>
        <w:numPr>
          <w:ilvl w:val="0"/>
          <w:numId w:val="37"/>
        </w:numPr>
        <w:spacing w:before="120" w:after="120" w:line="240" w:lineRule="auto"/>
        <w:rPr>
          <w:lang w:val="en-CA"/>
        </w:rPr>
      </w:pPr>
      <w:r w:rsidRPr="008F034E">
        <w:t>Upon startup, host</w:t>
      </w:r>
      <w:r w:rsidR="006F4FBF">
        <w:t>s</w:t>
      </w:r>
      <w:r w:rsidRPr="008F034E">
        <w:t xml:space="preserve"> create link-local addresses for each enabled IPv6 interface (Lab 2, Part 5)</w:t>
      </w:r>
    </w:p>
    <w:p w14:paraId="0B99D873" w14:textId="30914B0D" w:rsidR="008F034E" w:rsidRPr="008F034E" w:rsidRDefault="008F034E" w:rsidP="00E94543">
      <w:pPr>
        <w:numPr>
          <w:ilvl w:val="0"/>
          <w:numId w:val="37"/>
        </w:numPr>
        <w:spacing w:before="120" w:after="120" w:line="240" w:lineRule="auto"/>
        <w:rPr>
          <w:lang w:val="en-CA"/>
        </w:rPr>
      </w:pPr>
      <w:r w:rsidRPr="008F034E">
        <w:t>For each link-local address</w:t>
      </w:r>
      <w:r w:rsidR="00466E3B">
        <w:t xml:space="preserve"> created</w:t>
      </w:r>
      <w:r w:rsidRPr="008F034E">
        <w:t xml:space="preserve">, the host sends an ICMPv6 Neighbor Solicitation to </w:t>
      </w:r>
      <w:r w:rsidR="00466E3B">
        <w:t>it</w:t>
      </w:r>
      <w:r w:rsidRPr="008F034E">
        <w:t>:</w:t>
      </w:r>
    </w:p>
    <w:p w14:paraId="281166E1" w14:textId="77777777" w:rsidR="008F034E" w:rsidRPr="008F034E" w:rsidRDefault="008F034E" w:rsidP="00E94543">
      <w:pPr>
        <w:numPr>
          <w:ilvl w:val="1"/>
          <w:numId w:val="37"/>
        </w:numPr>
        <w:spacing w:before="120" w:after="120" w:line="240" w:lineRule="auto"/>
        <w:ind w:left="720"/>
        <w:rPr>
          <w:lang w:val="en-CA"/>
        </w:rPr>
      </w:pPr>
      <w:r w:rsidRPr="008F034E">
        <w:t>If someone replies with an ICMPv6 Neighbor Advertisement, the link-local address is in use.</w:t>
      </w:r>
    </w:p>
    <w:p w14:paraId="3EA49AEF" w14:textId="77777777" w:rsidR="008F034E" w:rsidRPr="008F034E" w:rsidRDefault="008F034E" w:rsidP="00E94543">
      <w:pPr>
        <w:numPr>
          <w:ilvl w:val="1"/>
          <w:numId w:val="37"/>
        </w:numPr>
        <w:spacing w:before="120" w:after="120" w:line="240" w:lineRule="auto"/>
        <w:ind w:left="720"/>
        <w:rPr>
          <w:lang w:val="en-CA"/>
        </w:rPr>
      </w:pPr>
      <w:r w:rsidRPr="008F034E">
        <w:t>If there is no reply, the address can be used.</w:t>
      </w:r>
    </w:p>
    <w:p w14:paraId="4BD88A75" w14:textId="77777777" w:rsidR="008F034E" w:rsidRPr="008F034E" w:rsidRDefault="008F034E" w:rsidP="00E94543">
      <w:pPr>
        <w:numPr>
          <w:ilvl w:val="0"/>
          <w:numId w:val="37"/>
        </w:numPr>
        <w:spacing w:before="120" w:after="120" w:line="240" w:lineRule="auto"/>
        <w:rPr>
          <w:lang w:val="en-CA"/>
        </w:rPr>
      </w:pPr>
      <w:r w:rsidRPr="008F034E">
        <w:t>Next, the host sends an ICMPv6 Router Solicitation to the “all IPv6 routers” multicast group.</w:t>
      </w:r>
    </w:p>
    <w:p w14:paraId="4D4476DB" w14:textId="77777777" w:rsidR="008F034E" w:rsidRPr="008F034E" w:rsidRDefault="008F034E" w:rsidP="00E94543">
      <w:pPr>
        <w:numPr>
          <w:ilvl w:val="0"/>
          <w:numId w:val="37"/>
        </w:numPr>
        <w:spacing w:before="120" w:after="120" w:line="240" w:lineRule="auto"/>
        <w:rPr>
          <w:lang w:val="en-CA"/>
        </w:rPr>
      </w:pPr>
      <w:r w:rsidRPr="008F034E">
        <w:t>A router replies to such a message with an ICMPv6 Router Advertisement, which contains the network prefix, the MTU, and other information.</w:t>
      </w:r>
    </w:p>
    <w:p w14:paraId="027AF9A7" w14:textId="79D15D82" w:rsidR="008F034E" w:rsidRPr="006F4FBF" w:rsidRDefault="008F034E" w:rsidP="00E94543">
      <w:pPr>
        <w:numPr>
          <w:ilvl w:val="0"/>
          <w:numId w:val="37"/>
        </w:numPr>
        <w:spacing w:before="120" w:after="120" w:line="240" w:lineRule="auto"/>
        <w:rPr>
          <w:lang w:val="en-CA"/>
        </w:rPr>
      </w:pPr>
      <w:r w:rsidRPr="008F034E">
        <w:t>The host creates a globally routable IP address, using the network prefix sent by the router, and the Interface ID from the link-local address.</w:t>
      </w:r>
      <w:r w:rsidRPr="008F034E">
        <w:rPr>
          <w:noProof/>
        </w:rPr>
        <w:t xml:space="preserve"> </w:t>
      </w:r>
    </w:p>
    <w:p w14:paraId="42C82CD2" w14:textId="7722E8B6" w:rsidR="008F034E" w:rsidRPr="008F034E" w:rsidRDefault="00C51DC5" w:rsidP="00BA5FB0">
      <w:pPr>
        <w:tabs>
          <w:tab w:val="clear" w:pos="720"/>
          <w:tab w:val="left" w:pos="180"/>
        </w:tabs>
        <w:jc w:val="center"/>
        <w:rPr>
          <w:lang w:val="en-CA"/>
        </w:rPr>
      </w:pPr>
      <w:r>
        <w:rPr>
          <w:noProof/>
        </w:rPr>
        <w:drawing>
          <wp:inline distT="0" distB="0" distL="0" distR="0" wp14:anchorId="2F04FF61" wp14:editId="77578EF8">
            <wp:extent cx="4947366" cy="1765935"/>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6562" cy="1779926"/>
                    </a:xfrm>
                    <a:prstGeom prst="rect">
                      <a:avLst/>
                    </a:prstGeom>
                  </pic:spPr>
                </pic:pic>
              </a:graphicData>
            </a:graphic>
          </wp:inline>
        </w:drawing>
      </w:r>
    </w:p>
    <w:p w14:paraId="2652F5FD" w14:textId="594604EA" w:rsidR="006857DB" w:rsidRPr="00C76A1A" w:rsidRDefault="008F034E" w:rsidP="00E94543">
      <w:pPr>
        <w:keepNext/>
        <w:spacing w:after="120" w:line="240" w:lineRule="auto"/>
        <w:jc w:val="center"/>
        <w:rPr>
          <w:rFonts w:eastAsia="SimSun" w:cs="Times New Roman"/>
          <w:noProof/>
          <w:szCs w:val="20"/>
        </w:rPr>
      </w:pPr>
      <w:r w:rsidRPr="008F034E">
        <w:rPr>
          <w:rFonts w:eastAsia="SimSun" w:cs="Times New Roman"/>
          <w:noProof/>
          <w:szCs w:val="20"/>
        </w:rPr>
        <w:t>Figure 3.</w:t>
      </w:r>
      <w:r w:rsidR="00B92F29">
        <w:rPr>
          <w:rFonts w:eastAsia="SimSun" w:cs="Times New Roman"/>
          <w:noProof/>
          <w:szCs w:val="20"/>
        </w:rPr>
        <w:t>4</w:t>
      </w:r>
      <w:r w:rsidRPr="008F034E">
        <w:rPr>
          <w:rFonts w:eastAsia="SimSun" w:cs="Times New Roman"/>
          <w:noProof/>
          <w:szCs w:val="20"/>
        </w:rPr>
        <w:t>. Network topology for Part 8.</w:t>
      </w:r>
    </w:p>
    <w:p w14:paraId="10D196E7" w14:textId="5FF8FD13" w:rsidR="008F034E" w:rsidRPr="008F034E" w:rsidRDefault="008F034E" w:rsidP="00BA5FB0">
      <w:pPr>
        <w:keepNext/>
        <w:spacing w:after="120" w:line="240" w:lineRule="auto"/>
        <w:ind w:left="720"/>
        <w:jc w:val="center"/>
        <w:rPr>
          <w:rFonts w:eastAsia="SimSun" w:cs="Times New Roman"/>
          <w:noProof/>
          <w:szCs w:val="20"/>
        </w:rPr>
      </w:pPr>
      <w:r w:rsidRPr="008F034E">
        <w:rPr>
          <w:rFonts w:eastAsia="SimSun" w:cs="Times New Roman"/>
          <w:noProof/>
          <w:szCs w:val="20"/>
        </w:rPr>
        <w:t>Table 3.4. IPv6 Addresses for topology in Figure 3.</w:t>
      </w:r>
      <w:r w:rsidR="00E94543">
        <w:rPr>
          <w:rFonts w:eastAsia="SimSun" w:cs="Times New Roman"/>
          <w:noProof/>
          <w:szCs w:val="20"/>
        </w:rPr>
        <w:t>4</w:t>
      </w:r>
      <w:r w:rsidRPr="008F034E">
        <w:rPr>
          <w:rFonts w:eastAsia="SimSun" w:cs="Times New Roman"/>
          <w:noProof/>
          <w:szCs w:val="20"/>
        </w:rPr>
        <w:t>.</w:t>
      </w:r>
    </w:p>
    <w:tbl>
      <w:tblPr>
        <w:tblStyle w:val="GridTable4-Accent112"/>
        <w:tblW w:w="7933" w:type="dxa"/>
        <w:jc w:val="center"/>
        <w:tblLayout w:type="fixed"/>
        <w:tblLook w:val="0420" w:firstRow="1" w:lastRow="0" w:firstColumn="0" w:lastColumn="0" w:noHBand="0" w:noVBand="1"/>
      </w:tblPr>
      <w:tblGrid>
        <w:gridCol w:w="1696"/>
        <w:gridCol w:w="3119"/>
        <w:gridCol w:w="3118"/>
      </w:tblGrid>
      <w:tr w:rsidR="008F034E" w:rsidRPr="008F034E" w14:paraId="5B373E61"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696" w:type="dxa"/>
            <w:vAlign w:val="center"/>
          </w:tcPr>
          <w:p w14:paraId="5396DA68" w14:textId="77777777" w:rsidR="008F034E" w:rsidRPr="008F034E" w:rsidRDefault="008F034E" w:rsidP="008F034E">
            <w:pPr>
              <w:jc w:val="center"/>
              <w:rPr>
                <w:b w:val="0"/>
                <w:sz w:val="24"/>
                <w:szCs w:val="24"/>
              </w:rPr>
            </w:pPr>
            <w:r w:rsidRPr="008F034E">
              <w:rPr>
                <w:sz w:val="24"/>
                <w:szCs w:val="24"/>
              </w:rPr>
              <w:t>PC</w:t>
            </w:r>
          </w:p>
        </w:tc>
        <w:tc>
          <w:tcPr>
            <w:tcW w:w="3119" w:type="dxa"/>
            <w:vAlign w:val="center"/>
          </w:tcPr>
          <w:p w14:paraId="5D45B45A" w14:textId="77777777" w:rsidR="008F034E" w:rsidRPr="008F034E" w:rsidRDefault="008F034E" w:rsidP="00C51DC5">
            <w:pPr>
              <w:jc w:val="center"/>
              <w:rPr>
                <w:sz w:val="24"/>
                <w:szCs w:val="24"/>
              </w:rPr>
            </w:pPr>
            <w:r w:rsidRPr="008F034E">
              <w:rPr>
                <w:sz w:val="24"/>
                <w:szCs w:val="24"/>
              </w:rPr>
              <w:t xml:space="preserve">IPv6 address of </w:t>
            </w:r>
            <w:r w:rsidRPr="008F034E">
              <w:rPr>
                <w:i/>
                <w:sz w:val="24"/>
                <w:szCs w:val="24"/>
              </w:rPr>
              <w:t>eth0</w:t>
            </w:r>
          </w:p>
        </w:tc>
        <w:tc>
          <w:tcPr>
            <w:tcW w:w="3118" w:type="dxa"/>
            <w:vAlign w:val="center"/>
          </w:tcPr>
          <w:p w14:paraId="5624C21A" w14:textId="77777777" w:rsidR="008F034E" w:rsidRPr="008F034E" w:rsidRDefault="008F034E" w:rsidP="00C51DC5">
            <w:pPr>
              <w:jc w:val="center"/>
              <w:rPr>
                <w:sz w:val="24"/>
                <w:szCs w:val="24"/>
              </w:rPr>
            </w:pPr>
            <w:r w:rsidRPr="008F034E">
              <w:rPr>
                <w:sz w:val="24"/>
                <w:szCs w:val="24"/>
              </w:rPr>
              <w:t xml:space="preserve">IPv6address of </w:t>
            </w:r>
            <w:r w:rsidRPr="008F034E">
              <w:rPr>
                <w:i/>
                <w:sz w:val="24"/>
                <w:szCs w:val="24"/>
              </w:rPr>
              <w:t>eth1</w:t>
            </w:r>
          </w:p>
        </w:tc>
      </w:tr>
      <w:tr w:rsidR="008F034E" w:rsidRPr="008F034E" w14:paraId="38D2874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vAlign w:val="center"/>
          </w:tcPr>
          <w:p w14:paraId="7160EE65" w14:textId="77777777" w:rsidR="008F034E" w:rsidRPr="008F034E" w:rsidRDefault="008F034E" w:rsidP="008F034E">
            <w:pPr>
              <w:jc w:val="center"/>
            </w:pPr>
            <w:r w:rsidRPr="008F034E">
              <w:t>PC1</w:t>
            </w:r>
          </w:p>
        </w:tc>
        <w:tc>
          <w:tcPr>
            <w:tcW w:w="3119" w:type="dxa"/>
            <w:vAlign w:val="center"/>
          </w:tcPr>
          <w:p w14:paraId="2EA68CC2" w14:textId="039E6F5A" w:rsidR="008F034E" w:rsidRPr="00D1437D" w:rsidRDefault="00D1437D" w:rsidP="008F034E">
            <w:pPr>
              <w:jc w:val="center"/>
              <w:rPr>
                <w:bCs/>
              </w:rPr>
            </w:pPr>
            <w:r w:rsidRPr="00D1437D">
              <w:t>autoconfigured</w:t>
            </w:r>
          </w:p>
        </w:tc>
        <w:tc>
          <w:tcPr>
            <w:tcW w:w="3118" w:type="dxa"/>
            <w:vAlign w:val="center"/>
          </w:tcPr>
          <w:p w14:paraId="4672AFE4" w14:textId="77777777" w:rsidR="008F034E" w:rsidRPr="008F034E" w:rsidRDefault="008F034E" w:rsidP="008F034E">
            <w:pPr>
              <w:jc w:val="center"/>
              <w:rPr>
                <w:bCs/>
              </w:rPr>
            </w:pPr>
            <w:r w:rsidRPr="008F034E">
              <w:t>–</w:t>
            </w:r>
          </w:p>
        </w:tc>
      </w:tr>
      <w:tr w:rsidR="008F034E" w:rsidRPr="008F034E" w14:paraId="033B5F0F" w14:textId="77777777" w:rsidTr="00184FB6">
        <w:trPr>
          <w:trHeight w:val="432"/>
          <w:jc w:val="center"/>
        </w:trPr>
        <w:tc>
          <w:tcPr>
            <w:tcW w:w="1696" w:type="dxa"/>
            <w:vAlign w:val="center"/>
          </w:tcPr>
          <w:p w14:paraId="0DFF8996" w14:textId="77777777" w:rsidR="008F034E" w:rsidRPr="008F034E" w:rsidRDefault="008F034E" w:rsidP="008F034E">
            <w:pPr>
              <w:jc w:val="center"/>
            </w:pPr>
            <w:r w:rsidRPr="008F034E">
              <w:t>PC3</w:t>
            </w:r>
          </w:p>
        </w:tc>
        <w:tc>
          <w:tcPr>
            <w:tcW w:w="3119" w:type="dxa"/>
            <w:vAlign w:val="center"/>
          </w:tcPr>
          <w:p w14:paraId="1F4E0687" w14:textId="77777777" w:rsidR="008F034E" w:rsidRPr="008F034E" w:rsidRDefault="008F034E" w:rsidP="008F034E">
            <w:pPr>
              <w:jc w:val="center"/>
              <w:rPr>
                <w:bCs/>
              </w:rPr>
            </w:pPr>
            <w:r w:rsidRPr="008F034E">
              <w:rPr>
                <w:bCs/>
              </w:rPr>
              <w:t>autoconfigured</w:t>
            </w:r>
          </w:p>
        </w:tc>
        <w:tc>
          <w:tcPr>
            <w:tcW w:w="3118" w:type="dxa"/>
            <w:vAlign w:val="center"/>
          </w:tcPr>
          <w:p w14:paraId="0F5D2404" w14:textId="77777777" w:rsidR="008F034E" w:rsidRPr="008F034E" w:rsidRDefault="008F034E" w:rsidP="008F034E">
            <w:pPr>
              <w:jc w:val="center"/>
              <w:rPr>
                <w:bCs/>
              </w:rPr>
            </w:pPr>
            <w:r w:rsidRPr="008F034E">
              <w:t>–</w:t>
            </w:r>
          </w:p>
        </w:tc>
      </w:tr>
      <w:tr w:rsidR="008F034E" w:rsidRPr="008F034E" w14:paraId="6A4BA31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shd w:val="clear" w:color="auto" w:fill="5B9BD5" w:themeFill="accent1"/>
            <w:vAlign w:val="center"/>
          </w:tcPr>
          <w:p w14:paraId="17BA7F5E"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3119" w:type="dxa"/>
            <w:shd w:val="clear" w:color="auto" w:fill="5B9BD5" w:themeFill="accent1"/>
            <w:vAlign w:val="center"/>
          </w:tcPr>
          <w:p w14:paraId="68B5067A" w14:textId="25A0D0BD"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8F034E">
              <w:rPr>
                <w:b/>
                <w:bCs/>
                <w:i/>
                <w:color w:val="FFFFFF" w:themeColor="background1"/>
                <w:sz w:val="24"/>
                <w:szCs w:val="24"/>
              </w:rPr>
              <w:t>Ethernet0</w:t>
            </w:r>
            <w:r w:rsidR="00AF0904">
              <w:rPr>
                <w:b/>
                <w:bCs/>
                <w:i/>
                <w:color w:val="FFFFFF" w:themeColor="background1"/>
                <w:sz w:val="24"/>
                <w:szCs w:val="24"/>
              </w:rPr>
              <w:t>/0</w:t>
            </w:r>
          </w:p>
        </w:tc>
        <w:tc>
          <w:tcPr>
            <w:tcW w:w="3118" w:type="dxa"/>
            <w:shd w:val="clear" w:color="auto" w:fill="5B9BD5" w:themeFill="accent1"/>
            <w:vAlign w:val="center"/>
          </w:tcPr>
          <w:p w14:paraId="03C65230" w14:textId="5A779A8F"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6C637F">
              <w:rPr>
                <w:b/>
                <w:bCs/>
                <w:i/>
                <w:color w:val="FFFFFF" w:themeColor="background1"/>
                <w:sz w:val="24"/>
                <w:szCs w:val="24"/>
              </w:rPr>
              <w:t>E</w:t>
            </w:r>
            <w:r w:rsidRPr="008F034E">
              <w:rPr>
                <w:b/>
                <w:bCs/>
                <w:i/>
                <w:color w:val="FFFFFF" w:themeColor="background1"/>
                <w:sz w:val="24"/>
                <w:szCs w:val="24"/>
              </w:rPr>
              <w:t>thernet</w:t>
            </w:r>
            <w:r w:rsidR="008224F4">
              <w:rPr>
                <w:b/>
                <w:bCs/>
                <w:i/>
                <w:color w:val="FFFFFF" w:themeColor="background1"/>
                <w:sz w:val="24"/>
                <w:szCs w:val="24"/>
              </w:rPr>
              <w:t>1</w:t>
            </w:r>
            <w:r w:rsidR="00466E3B">
              <w:rPr>
                <w:b/>
                <w:bCs/>
                <w:i/>
                <w:color w:val="FFFFFF" w:themeColor="background1"/>
                <w:sz w:val="24"/>
                <w:szCs w:val="24"/>
              </w:rPr>
              <w:t>/0</w:t>
            </w:r>
          </w:p>
        </w:tc>
      </w:tr>
      <w:tr w:rsidR="008F034E" w:rsidRPr="008F034E" w14:paraId="067C354F" w14:textId="77777777" w:rsidTr="00184FB6">
        <w:trPr>
          <w:trHeight w:val="432"/>
          <w:jc w:val="center"/>
        </w:trPr>
        <w:tc>
          <w:tcPr>
            <w:tcW w:w="1696" w:type="dxa"/>
          </w:tcPr>
          <w:p w14:paraId="72BBED1C"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t>Router1</w:t>
            </w:r>
          </w:p>
        </w:tc>
        <w:tc>
          <w:tcPr>
            <w:tcW w:w="3119" w:type="dxa"/>
          </w:tcPr>
          <w:p w14:paraId="2E8449E1"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fd01:2345:6789:2::1</w:t>
            </w:r>
            <w:r w:rsidRPr="008F034E">
              <w:rPr>
                <w:rFonts w:ascii="Consolas" w:eastAsia="Arial Unicode MS" w:hAnsi="Consolas" w:cs="Consolas"/>
                <w:spacing w:val="-5"/>
                <w:szCs w:val="20"/>
              </w:rPr>
              <w:t>/64</w:t>
            </w:r>
          </w:p>
        </w:tc>
        <w:tc>
          <w:tcPr>
            <w:tcW w:w="3118" w:type="dxa"/>
          </w:tcPr>
          <w:p w14:paraId="2412F636"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fd01:2345:6789:3::1</w:t>
            </w:r>
            <w:r w:rsidRPr="008F034E">
              <w:rPr>
                <w:rFonts w:ascii="Consolas" w:eastAsia="Arial Unicode MS" w:hAnsi="Consolas" w:cs="Consolas"/>
                <w:spacing w:val="-5"/>
                <w:szCs w:val="20"/>
              </w:rPr>
              <w:t>/64</w:t>
            </w:r>
          </w:p>
        </w:tc>
      </w:tr>
      <w:tr w:rsidR="006857DB" w:rsidRPr="008F034E" w14:paraId="488F1B93" w14:textId="77777777" w:rsidTr="00BA5FB0">
        <w:trPr>
          <w:cnfStyle w:val="000000100000" w:firstRow="0" w:lastRow="0" w:firstColumn="0" w:lastColumn="0" w:oddVBand="0" w:evenVBand="0" w:oddHBand="1" w:evenHBand="0" w:firstRowFirstColumn="0" w:firstRowLastColumn="0" w:lastRowFirstColumn="0" w:lastRowLastColumn="0"/>
          <w:trHeight w:val="432"/>
          <w:jc w:val="center"/>
        </w:trPr>
        <w:tc>
          <w:tcPr>
            <w:tcW w:w="0" w:type="dxa"/>
          </w:tcPr>
          <w:p w14:paraId="6281AFAA" w14:textId="605470FD" w:rsidR="006857DB" w:rsidRPr="008F034E" w:rsidRDefault="006857DB" w:rsidP="006857DB">
            <w:pPr>
              <w:keepNext/>
              <w:spacing w:before="120" w:after="120" w:line="240" w:lineRule="atLeast"/>
              <w:jc w:val="center"/>
              <w:rPr>
                <w:rFonts w:eastAsia="SimSun"/>
                <w:spacing w:val="-5"/>
                <w:szCs w:val="20"/>
              </w:rPr>
            </w:pPr>
            <w:r>
              <w:rPr>
                <w:rFonts w:eastAsia="SimSun"/>
                <w:spacing w:val="-5"/>
                <w:szCs w:val="20"/>
              </w:rPr>
              <w:t>Router2</w:t>
            </w:r>
          </w:p>
        </w:tc>
        <w:tc>
          <w:tcPr>
            <w:tcW w:w="0" w:type="dxa"/>
          </w:tcPr>
          <w:p w14:paraId="243CFA15" w14:textId="01832EB5"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fd01:2345:6789:1::2</w:t>
            </w:r>
            <w:r w:rsidRPr="008F034E">
              <w:rPr>
                <w:rFonts w:ascii="Consolas" w:eastAsia="Arial Unicode MS" w:hAnsi="Consolas" w:cs="Consolas"/>
              </w:rPr>
              <w:t>/64</w:t>
            </w:r>
          </w:p>
        </w:tc>
        <w:tc>
          <w:tcPr>
            <w:tcW w:w="0" w:type="dxa"/>
            <w:vAlign w:val="center"/>
          </w:tcPr>
          <w:p w14:paraId="5252ABA1" w14:textId="20A384F6"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fd01:2345:6789:2::2</w:t>
            </w:r>
            <w:r w:rsidRPr="008F034E">
              <w:rPr>
                <w:rFonts w:ascii="Consolas" w:eastAsia="Arial Unicode MS" w:hAnsi="Consolas" w:cs="Consolas"/>
              </w:rPr>
              <w:t>/64</w:t>
            </w:r>
          </w:p>
        </w:tc>
      </w:tr>
    </w:tbl>
    <w:p w14:paraId="6615DA4F" w14:textId="77777777" w:rsidR="008F034E" w:rsidRPr="008F034E" w:rsidRDefault="008F034E" w:rsidP="008F034E">
      <w:pPr>
        <w:rPr>
          <w:lang w:val="en-CA"/>
        </w:rPr>
      </w:pPr>
    </w:p>
    <w:p w14:paraId="6F64F4E5" w14:textId="77777777" w:rsidR="008F034E" w:rsidRPr="008F034E" w:rsidRDefault="008F034E" w:rsidP="00184FB6">
      <w:pPr>
        <w:pStyle w:val="Heading3"/>
      </w:pPr>
      <w:bookmarkStart w:id="99" w:name="_Toc46166109"/>
      <w:bookmarkStart w:id="100" w:name="_Toc46927886"/>
      <w:bookmarkStart w:id="101" w:name="_Toc61874431"/>
      <w:r w:rsidRPr="008F034E">
        <w:lastRenderedPageBreak/>
        <w:t>Exercise 8-a. Network setup</w:t>
      </w:r>
      <w:bookmarkEnd w:id="99"/>
      <w:bookmarkEnd w:id="100"/>
      <w:bookmarkEnd w:id="101"/>
    </w:p>
    <w:p w14:paraId="0F13DA20" w14:textId="54DFC90B" w:rsidR="008F034E" w:rsidRPr="008F034E" w:rsidRDefault="008F034E" w:rsidP="00BA5FB0">
      <w:pPr>
        <w:spacing w:before="120" w:after="120" w:line="240" w:lineRule="auto"/>
      </w:pPr>
      <w:r w:rsidRPr="008F034E">
        <w:t>Configure the network as shown in Figure 3.</w:t>
      </w:r>
      <w:r w:rsidR="00C3637B">
        <w:t>4</w:t>
      </w:r>
      <w:r w:rsidRPr="008F034E">
        <w:t xml:space="preserve">. The IPv6 addresses of the PCs and </w:t>
      </w:r>
      <w:r w:rsidRPr="008224F4">
        <w:rPr>
          <w:i/>
        </w:rPr>
        <w:t>Router1</w:t>
      </w:r>
      <w:r w:rsidRPr="008F034E">
        <w:t xml:space="preserve"> </w:t>
      </w:r>
      <w:r w:rsidR="00C3637B">
        <w:t xml:space="preserve">and </w:t>
      </w:r>
      <w:r w:rsidR="00C3637B" w:rsidRPr="00C3637B">
        <w:rPr>
          <w:i/>
          <w:iCs/>
        </w:rPr>
        <w:t>Router2</w:t>
      </w:r>
      <w:r w:rsidR="00C3637B">
        <w:t xml:space="preserve"> </w:t>
      </w:r>
      <w:r w:rsidRPr="008F034E">
        <w:t xml:space="preserve">are given in Table 3.4. </w:t>
      </w:r>
    </w:p>
    <w:p w14:paraId="61056C36" w14:textId="480EDC0C" w:rsidR="00C3637B" w:rsidRDefault="008F034E" w:rsidP="00184FB6">
      <w:pPr>
        <w:numPr>
          <w:ilvl w:val="0"/>
          <w:numId w:val="38"/>
        </w:numPr>
        <w:tabs>
          <w:tab w:val="clear" w:pos="2520"/>
          <w:tab w:val="clear" w:pos="2880"/>
        </w:tabs>
        <w:spacing w:before="120" w:after="120" w:line="240" w:lineRule="auto"/>
      </w:pPr>
      <w:r w:rsidRPr="008F034E">
        <w:t>Connect the Ethernet interfaces of the</w:t>
      </w:r>
      <w:r w:rsidR="00AC1108">
        <w:t xml:space="preserve"> Linux</w:t>
      </w:r>
      <w:r w:rsidRPr="008F034E">
        <w:t xml:space="preserve"> PCs and the Cisco router</w:t>
      </w:r>
      <w:r w:rsidR="00C3637B">
        <w:t>s</w:t>
      </w:r>
      <w:r w:rsidRPr="008F034E">
        <w:t xml:space="preserve"> as shown in Figure 3.</w:t>
      </w:r>
      <w:r w:rsidR="00C3637B">
        <w:t>4</w:t>
      </w:r>
      <w:r w:rsidRPr="008F034E">
        <w:t>.</w:t>
      </w:r>
      <w:bookmarkStart w:id="102" w:name="_Toc40774469"/>
      <w:bookmarkStart w:id="103" w:name="_Toc45207838"/>
      <w:bookmarkStart w:id="104" w:name="_Toc46166111"/>
      <w:bookmarkStart w:id="105" w:name="_Toc46927888"/>
    </w:p>
    <w:p w14:paraId="74915B53" w14:textId="1C7F4518" w:rsidR="008F034E" w:rsidRPr="008F034E" w:rsidRDefault="008F034E" w:rsidP="00C3637B">
      <w:pPr>
        <w:pStyle w:val="Heading3"/>
      </w:pPr>
      <w:bookmarkStart w:id="106" w:name="_Toc61874432"/>
      <w:r w:rsidRPr="008F034E">
        <w:t>Exercise 8-</w:t>
      </w:r>
      <w:r w:rsidR="00C3637B">
        <w:t>b</w:t>
      </w:r>
      <w:r w:rsidRPr="008F034E">
        <w:t xml:space="preserve">. Configuring an IPv6 router on </w:t>
      </w:r>
      <w:bookmarkEnd w:id="102"/>
      <w:bookmarkEnd w:id="103"/>
      <w:r w:rsidRPr="008F034E">
        <w:t xml:space="preserve">Cisco IOS and </w:t>
      </w:r>
      <w:r w:rsidR="00182BB5">
        <w:t>s</w:t>
      </w:r>
      <w:r w:rsidRPr="008F034E">
        <w:t xml:space="preserve">tateless </w:t>
      </w:r>
      <w:r w:rsidR="00182BB5">
        <w:t>a</w:t>
      </w:r>
      <w:r w:rsidRPr="008F034E">
        <w:t>utoconfiguration</w:t>
      </w:r>
      <w:bookmarkEnd w:id="104"/>
      <w:bookmarkEnd w:id="105"/>
      <w:bookmarkEnd w:id="106"/>
    </w:p>
    <w:p w14:paraId="07696AC1" w14:textId="7936E7D3" w:rsidR="008F034E" w:rsidRPr="008F034E" w:rsidRDefault="008F034E" w:rsidP="008F034E">
      <w:r w:rsidRPr="008F034E">
        <w:t xml:space="preserve">Next you configure </w:t>
      </w:r>
      <w:r w:rsidRPr="00E05034">
        <w:rPr>
          <w:i/>
        </w:rPr>
        <w:t>Router1</w:t>
      </w:r>
      <w:r w:rsidRPr="008F034E">
        <w:t xml:space="preserve"> </w:t>
      </w:r>
      <w:r w:rsidR="00D1437D">
        <w:t xml:space="preserve">and </w:t>
      </w:r>
      <w:r w:rsidR="00D1437D" w:rsidRPr="00D1437D">
        <w:rPr>
          <w:i/>
          <w:iCs/>
        </w:rPr>
        <w:t>Router2</w:t>
      </w:r>
      <w:r w:rsidR="00D1437D">
        <w:t xml:space="preserve"> </w:t>
      </w:r>
      <w:r w:rsidRPr="008F034E">
        <w:t>as IPv6 router</w:t>
      </w:r>
      <w:r w:rsidR="00D1437D">
        <w:t>s</w:t>
      </w:r>
      <w:r w:rsidRPr="008F034E">
        <w:t>. Once the configuration is complete, you will instantly observe that</w:t>
      </w:r>
      <w:r w:rsidR="00D1437D">
        <w:t xml:space="preserve"> the two routers</w:t>
      </w:r>
      <w:r w:rsidRPr="008F034E">
        <w:t xml:space="preserve"> start stateless autoconfiguration of </w:t>
      </w:r>
      <w:r w:rsidRPr="00E05034">
        <w:rPr>
          <w:i/>
        </w:rPr>
        <w:t>PC</w:t>
      </w:r>
      <w:r w:rsidR="00D1437D">
        <w:rPr>
          <w:i/>
        </w:rPr>
        <w:t>1 and PC3</w:t>
      </w:r>
      <w:r w:rsidRPr="008F034E">
        <w:t xml:space="preserve">. This will provide </w:t>
      </w:r>
      <w:r w:rsidR="00D1437D">
        <w:t xml:space="preserve">both </w:t>
      </w:r>
      <w:r w:rsidR="00D1437D" w:rsidRPr="00D1437D">
        <w:rPr>
          <w:i/>
          <w:iCs/>
        </w:rPr>
        <w:t>PC1</w:t>
      </w:r>
      <w:r w:rsidR="00D1437D">
        <w:t xml:space="preserve"> and </w:t>
      </w:r>
      <w:r w:rsidRPr="00E05034">
        <w:rPr>
          <w:i/>
        </w:rPr>
        <w:t>PC3</w:t>
      </w:r>
      <w:r w:rsidRPr="008F034E">
        <w:t xml:space="preserve"> with a global IPv6 address</w:t>
      </w:r>
      <w:r w:rsidR="00D1437D">
        <w:t xml:space="preserve">. </w:t>
      </w:r>
      <w:r w:rsidR="00D1437D" w:rsidRPr="00D1437D">
        <w:rPr>
          <w:i/>
          <w:iCs/>
        </w:rPr>
        <w:t>PC1</w:t>
      </w:r>
      <w:r w:rsidR="00D1437D">
        <w:t xml:space="preserve"> will get a </w:t>
      </w:r>
      <w:r w:rsidRPr="008F034E">
        <w:t xml:space="preserve">default route to </w:t>
      </w:r>
      <w:r w:rsidRPr="00E05034">
        <w:rPr>
          <w:i/>
        </w:rPr>
        <w:t>Router</w:t>
      </w:r>
      <w:r w:rsidR="00D1437D">
        <w:rPr>
          <w:i/>
        </w:rPr>
        <w:t>2</w:t>
      </w:r>
      <w:r w:rsidR="00D1437D">
        <w:t xml:space="preserve"> and </w:t>
      </w:r>
      <w:r w:rsidR="00D1437D" w:rsidRPr="00D1437D">
        <w:rPr>
          <w:i/>
          <w:iCs/>
        </w:rPr>
        <w:t>PC3</w:t>
      </w:r>
      <w:r w:rsidR="00D1437D">
        <w:t xml:space="preserve"> to </w:t>
      </w:r>
      <w:r w:rsidR="00D1437D" w:rsidRPr="00D1437D">
        <w:rPr>
          <w:i/>
          <w:iCs/>
        </w:rPr>
        <w:t>Router1</w:t>
      </w:r>
      <w:r w:rsidR="00D1437D">
        <w:t>.</w:t>
      </w:r>
    </w:p>
    <w:p w14:paraId="7BFB7EF6" w14:textId="03C8FE22" w:rsidR="007812BF" w:rsidRPr="008F034E" w:rsidRDefault="008F034E" w:rsidP="008F034E">
      <w:r w:rsidRPr="008F034E">
        <w:t xml:space="preserve">Below is a list of relevant Cisco IOS commands for an IPv6 configuration. </w:t>
      </w:r>
    </w:p>
    <w:tbl>
      <w:tblPr>
        <w:tblStyle w:val="TableGrid23"/>
        <w:tblW w:w="9360" w:type="dxa"/>
        <w:jc w:val="right"/>
        <w:tblLook w:val="04A0" w:firstRow="1" w:lastRow="0" w:firstColumn="1" w:lastColumn="0" w:noHBand="0" w:noVBand="1"/>
      </w:tblPr>
      <w:tblGrid>
        <w:gridCol w:w="9360"/>
      </w:tblGrid>
      <w:tr w:rsidR="008F034E" w:rsidRPr="008F034E" w14:paraId="0CEC0507" w14:textId="77777777" w:rsidTr="00184FB6">
        <w:trPr>
          <w:jc w:val="right"/>
        </w:trPr>
        <w:tc>
          <w:tcPr>
            <w:tcW w:w="9360" w:type="dxa"/>
            <w:tcBorders>
              <w:top w:val="nil"/>
              <w:left w:val="nil"/>
              <w:bottom w:val="nil"/>
              <w:right w:val="nil"/>
            </w:tcBorders>
            <w:shd w:val="clear" w:color="auto" w:fill="DEEAF6" w:themeFill="accent1" w:themeFillTint="33"/>
          </w:tcPr>
          <w:p w14:paraId="60F0FA64" w14:textId="77777777" w:rsidR="008F034E" w:rsidRPr="008F034E" w:rsidRDefault="008F034E" w:rsidP="008F034E"/>
          <w:p w14:paraId="17C2A8C5" w14:textId="77777777" w:rsidR="008F034E" w:rsidRPr="008F034E" w:rsidRDefault="008F034E" w:rsidP="008F034E">
            <w:pPr>
              <w:rPr>
                <w:b/>
                <w:bCs/>
                <w:sz w:val="24"/>
                <w:szCs w:val="28"/>
                <w:u w:val="single"/>
              </w:rPr>
            </w:pPr>
            <w:r w:rsidRPr="008F034E">
              <w:rPr>
                <w:b/>
                <w:bCs/>
                <w:sz w:val="24"/>
                <w:szCs w:val="28"/>
                <w:u w:val="single"/>
              </w:rPr>
              <w:t>IOS mode: privileged EXEC</w:t>
            </w:r>
          </w:p>
          <w:p w14:paraId="21D14A43" w14:textId="77777777" w:rsidR="008F034E" w:rsidRPr="008F034E" w:rsidRDefault="008F034E" w:rsidP="008F034E"/>
          <w:p w14:paraId="751AA4C2" w14:textId="77777777" w:rsidR="008F034E" w:rsidRPr="008F034E" w:rsidRDefault="008F034E" w:rsidP="008F034E">
            <w:pPr>
              <w:rPr>
                <w:rFonts w:ascii="Consolas" w:hAnsi="Consolas"/>
                <w:b/>
              </w:rPr>
            </w:pPr>
            <w:r w:rsidRPr="008F034E">
              <w:rPr>
                <w:rFonts w:ascii="Consolas" w:hAnsi="Consolas"/>
                <w:b/>
              </w:rPr>
              <w:t>show ipv6 route</w:t>
            </w:r>
          </w:p>
          <w:p w14:paraId="1A2F9E11" w14:textId="77777777" w:rsidR="008F034E" w:rsidRPr="008F034E" w:rsidRDefault="008F034E" w:rsidP="008F034E">
            <w:pPr>
              <w:ind w:left="720"/>
            </w:pPr>
            <w:r w:rsidRPr="008F034E">
              <w:t>Displays the contents of theIPv6 routing table.</w:t>
            </w:r>
          </w:p>
          <w:p w14:paraId="2FCFA1C2" w14:textId="77777777" w:rsidR="008F034E" w:rsidRPr="008F034E" w:rsidRDefault="008F034E" w:rsidP="008F034E">
            <w:pPr>
              <w:ind w:left="720"/>
            </w:pPr>
          </w:p>
          <w:p w14:paraId="4B7D5010" w14:textId="77777777" w:rsidR="008F034E" w:rsidRPr="008F034E" w:rsidRDefault="008F034E" w:rsidP="008F034E">
            <w:pPr>
              <w:rPr>
                <w:rFonts w:ascii="Consolas" w:hAnsi="Consolas"/>
                <w:b/>
              </w:rPr>
            </w:pPr>
            <w:r w:rsidRPr="008F034E">
              <w:rPr>
                <w:rFonts w:ascii="Consolas" w:hAnsi="Consolas"/>
                <w:b/>
              </w:rPr>
              <w:t>clear ipv6 route *</w:t>
            </w:r>
          </w:p>
          <w:p w14:paraId="217565AF" w14:textId="77777777" w:rsidR="008F034E" w:rsidRPr="008F034E" w:rsidRDefault="008F034E" w:rsidP="008F034E">
            <w:pPr>
              <w:ind w:left="720"/>
            </w:pPr>
            <w:r w:rsidRPr="008F034E">
              <w:t>Deletes all IPv6 routing table entries.</w:t>
            </w:r>
          </w:p>
          <w:p w14:paraId="2FCAA552" w14:textId="77777777" w:rsidR="008F034E" w:rsidRPr="008F034E" w:rsidRDefault="008F034E" w:rsidP="008F034E">
            <w:pPr>
              <w:ind w:left="720"/>
            </w:pPr>
          </w:p>
          <w:p w14:paraId="0C34FDDA" w14:textId="77777777" w:rsidR="008F034E" w:rsidRPr="008F034E" w:rsidRDefault="008F034E" w:rsidP="008F034E">
            <w:pPr>
              <w:rPr>
                <w:rFonts w:ascii="Consolas" w:hAnsi="Consolas"/>
                <w:b/>
              </w:rPr>
            </w:pPr>
            <w:r w:rsidRPr="008F034E">
              <w:rPr>
                <w:rFonts w:ascii="Consolas" w:hAnsi="Consolas"/>
                <w:b/>
              </w:rPr>
              <w:t>show ipv6 interfaces brief</w:t>
            </w:r>
          </w:p>
          <w:p w14:paraId="67FB5D79" w14:textId="77777777" w:rsidR="008F034E" w:rsidRPr="008F034E" w:rsidRDefault="008F034E" w:rsidP="008F034E">
            <w:pPr>
              <w:ind w:left="720"/>
            </w:pPr>
            <w:r w:rsidRPr="008F034E">
              <w:t>Lists the available network interfaces and their IPv6 configuration</w:t>
            </w:r>
          </w:p>
          <w:p w14:paraId="313DDD86" w14:textId="77777777" w:rsidR="008F034E" w:rsidRPr="008F034E" w:rsidRDefault="008F034E" w:rsidP="008F034E"/>
          <w:p w14:paraId="2D682D1B" w14:textId="77777777" w:rsidR="008F034E" w:rsidRPr="008F034E" w:rsidRDefault="008F034E" w:rsidP="008F034E">
            <w:pPr>
              <w:rPr>
                <w:b/>
                <w:bCs/>
                <w:sz w:val="24"/>
                <w:szCs w:val="24"/>
                <w:u w:val="single"/>
              </w:rPr>
            </w:pPr>
            <w:r w:rsidRPr="008F034E">
              <w:rPr>
                <w:b/>
                <w:bCs/>
                <w:sz w:val="24"/>
                <w:szCs w:val="24"/>
                <w:u w:val="single"/>
              </w:rPr>
              <w:t>IOS mode: global configuration</w:t>
            </w:r>
          </w:p>
          <w:p w14:paraId="10972CF8" w14:textId="77777777" w:rsidR="008F034E" w:rsidRPr="008F034E" w:rsidRDefault="008F034E" w:rsidP="008F034E"/>
          <w:p w14:paraId="12A4D680" w14:textId="77777777" w:rsidR="008F034E" w:rsidRPr="008F034E" w:rsidRDefault="008F034E" w:rsidP="008F034E">
            <w:pPr>
              <w:rPr>
                <w:rFonts w:ascii="Consolas" w:hAnsi="Consolas"/>
                <w:b/>
              </w:rPr>
            </w:pPr>
            <w:r w:rsidRPr="008F034E">
              <w:rPr>
                <w:rFonts w:ascii="Consolas" w:hAnsi="Consolas"/>
                <w:b/>
              </w:rPr>
              <w:t>ipv6 unicast-routing</w:t>
            </w:r>
          </w:p>
          <w:p w14:paraId="58C5AD03" w14:textId="77777777" w:rsidR="008F034E" w:rsidRPr="008F034E" w:rsidRDefault="008F034E" w:rsidP="008F034E">
            <w:pPr>
              <w:ind w:left="720"/>
            </w:pPr>
            <w:r w:rsidRPr="008F034E">
              <w:t xml:space="preserve">Enables IPv6 unicast forwarding. </w:t>
            </w:r>
          </w:p>
          <w:p w14:paraId="328B34FE" w14:textId="77777777" w:rsidR="008F034E" w:rsidRPr="008F034E" w:rsidRDefault="008F034E" w:rsidP="008F034E">
            <w:pPr>
              <w:ind w:left="720"/>
            </w:pPr>
          </w:p>
          <w:p w14:paraId="217CB324" w14:textId="77777777" w:rsidR="008F034E" w:rsidRPr="008F034E" w:rsidRDefault="008F034E" w:rsidP="008F034E">
            <w:pPr>
              <w:rPr>
                <w:rFonts w:ascii="Consolas" w:hAnsi="Consolas"/>
                <w:b/>
              </w:rPr>
            </w:pPr>
            <w:r w:rsidRPr="008F034E">
              <w:rPr>
                <w:rFonts w:ascii="Consolas" w:hAnsi="Consolas"/>
                <w:b/>
              </w:rPr>
              <w:t>no ipv6 unicast-routing</w:t>
            </w:r>
          </w:p>
          <w:p w14:paraId="47F12EC4" w14:textId="77777777" w:rsidR="008F034E" w:rsidRPr="008F034E" w:rsidRDefault="008F034E" w:rsidP="008F034E">
            <w:pPr>
              <w:ind w:left="720"/>
            </w:pPr>
            <w:r w:rsidRPr="008F034E">
              <w:t xml:space="preserve">Disables IPv6 unicast forwarding. </w:t>
            </w:r>
          </w:p>
          <w:p w14:paraId="0A9BE202" w14:textId="77777777" w:rsidR="008F034E" w:rsidRPr="008F034E" w:rsidRDefault="008F034E" w:rsidP="008F034E">
            <w:pPr>
              <w:ind w:left="720"/>
            </w:pPr>
          </w:p>
          <w:p w14:paraId="193A212C" w14:textId="61F1624E" w:rsidR="008F034E" w:rsidRPr="008F034E" w:rsidRDefault="008F034E" w:rsidP="008F034E">
            <w:pPr>
              <w:rPr>
                <w:rFonts w:ascii="Consolas" w:hAnsi="Consolas"/>
                <w:b/>
              </w:rPr>
            </w:pPr>
            <w:r w:rsidRPr="008F034E">
              <w:rPr>
                <w:rFonts w:ascii="Consolas" w:hAnsi="Consolas"/>
                <w:b/>
              </w:rPr>
              <w:t xml:space="preserve">ipv6 route </w:t>
            </w:r>
            <w:r w:rsidRPr="002C2F2E">
              <w:rPr>
                <w:rFonts w:ascii="Consolas" w:hAnsi="Consolas"/>
                <w:b/>
                <w:i/>
                <w:iCs/>
              </w:rPr>
              <w:t>fd01:2345:6789:2::/64</w:t>
            </w:r>
            <w:r w:rsidRPr="00466E3B">
              <w:rPr>
                <w:rFonts w:ascii="Consolas" w:hAnsi="Consolas"/>
                <w:b/>
              </w:rPr>
              <w:t xml:space="preserve"> </w:t>
            </w:r>
            <w:r w:rsidR="00466E3B" w:rsidRPr="002C2F2E">
              <w:rPr>
                <w:rFonts w:ascii="Consolas" w:hAnsi="Consolas"/>
                <w:b/>
                <w:i/>
                <w:iCs/>
              </w:rPr>
              <w:t>Fast</w:t>
            </w:r>
            <w:r w:rsidRPr="002C2F2E">
              <w:rPr>
                <w:rFonts w:ascii="Consolas" w:hAnsi="Consolas"/>
                <w:b/>
                <w:i/>
                <w:iCs/>
              </w:rPr>
              <w:t>Ethernet0</w:t>
            </w:r>
            <w:r w:rsidR="00466E3B" w:rsidRPr="002C2F2E">
              <w:rPr>
                <w:rFonts w:ascii="Consolas" w:hAnsi="Consolas"/>
                <w:b/>
                <w:i/>
                <w:iCs/>
              </w:rPr>
              <w:t>/0</w:t>
            </w:r>
            <w:r w:rsidRPr="00466E3B">
              <w:rPr>
                <w:rFonts w:ascii="Consolas" w:hAnsi="Consolas"/>
                <w:b/>
              </w:rPr>
              <w:t xml:space="preserve"> </w:t>
            </w:r>
            <w:r w:rsidRPr="002C2F2E">
              <w:rPr>
                <w:rFonts w:ascii="Consolas" w:hAnsi="Consolas"/>
                <w:b/>
                <w:i/>
                <w:iCs/>
              </w:rPr>
              <w:t>fd01:2345:6789:2::2</w:t>
            </w:r>
          </w:p>
          <w:p w14:paraId="66176288" w14:textId="0135C868" w:rsidR="008F034E" w:rsidRPr="008F034E" w:rsidRDefault="008F034E" w:rsidP="008F034E">
            <w:pPr>
              <w:ind w:left="720"/>
            </w:pPr>
            <w:r w:rsidRPr="008F034E">
              <w:t xml:space="preserve">Adds a static route to interface </w:t>
            </w:r>
            <w:r w:rsidR="00466E3B">
              <w:t>Fast</w:t>
            </w:r>
            <w:r w:rsidRPr="008F034E">
              <w:t>Ethernet0</w:t>
            </w:r>
            <w:r w:rsidR="00466E3B">
              <w:t>/0</w:t>
            </w:r>
            <w:r w:rsidRPr="008F034E">
              <w:t xml:space="preserve"> for destination network fd01:2345:6789:2::/64 and next hop router fd01:2345:6789:2::2. </w:t>
            </w:r>
          </w:p>
          <w:p w14:paraId="2A2BFB89" w14:textId="77777777" w:rsidR="008F034E" w:rsidRPr="008F034E" w:rsidRDefault="008F034E" w:rsidP="008F034E">
            <w:pPr>
              <w:ind w:left="720"/>
            </w:pPr>
            <w:r w:rsidRPr="008F034E">
              <w:t>(Putting a “no” in front of the command deletes the routing table entry.)</w:t>
            </w:r>
          </w:p>
          <w:p w14:paraId="745D8178" w14:textId="77777777" w:rsidR="008F034E" w:rsidRPr="008F034E" w:rsidRDefault="008F034E" w:rsidP="008F034E"/>
          <w:p w14:paraId="423CDC78" w14:textId="77777777" w:rsidR="008F034E" w:rsidRPr="008F034E" w:rsidRDefault="008F034E" w:rsidP="008F034E">
            <w:pPr>
              <w:rPr>
                <w:b/>
                <w:bCs/>
                <w:sz w:val="24"/>
                <w:szCs w:val="24"/>
                <w:u w:val="single"/>
              </w:rPr>
            </w:pPr>
            <w:r w:rsidRPr="008F034E">
              <w:rPr>
                <w:b/>
                <w:bCs/>
                <w:sz w:val="24"/>
                <w:szCs w:val="24"/>
                <w:u w:val="single"/>
              </w:rPr>
              <w:t>IOS mode: interface configuration</w:t>
            </w:r>
          </w:p>
          <w:p w14:paraId="33E2B572" w14:textId="77777777" w:rsidR="008F034E" w:rsidRPr="008F034E" w:rsidRDefault="008F034E" w:rsidP="008F034E"/>
          <w:p w14:paraId="1B57A5B1" w14:textId="77777777" w:rsidR="008F034E" w:rsidRPr="008F034E" w:rsidRDefault="008F034E" w:rsidP="008F034E">
            <w:pPr>
              <w:rPr>
                <w:rFonts w:ascii="Consolas" w:hAnsi="Consolas"/>
              </w:rPr>
            </w:pPr>
            <w:r w:rsidRPr="008F034E">
              <w:rPr>
                <w:rFonts w:ascii="Consolas" w:hAnsi="Consolas"/>
                <w:b/>
              </w:rPr>
              <w:t>ipv6 address</w:t>
            </w:r>
            <w:r w:rsidRPr="008F034E">
              <w:rPr>
                <w:rFonts w:ascii="Consolas" w:hAnsi="Consolas"/>
              </w:rPr>
              <w:t xml:space="preserve"> </w:t>
            </w:r>
            <w:r w:rsidRPr="002C2F2E">
              <w:rPr>
                <w:rFonts w:ascii="Consolas" w:hAnsi="Consolas"/>
                <w:b/>
                <w:bCs/>
                <w:i/>
                <w:iCs/>
              </w:rPr>
              <w:t>fd01:2345:6789:2::1/64</w:t>
            </w:r>
          </w:p>
          <w:p w14:paraId="6B52F54C" w14:textId="50CA2349" w:rsidR="007812BF" w:rsidRPr="008F034E" w:rsidRDefault="008F034E" w:rsidP="00C51DC5">
            <w:pPr>
              <w:ind w:left="720"/>
            </w:pPr>
            <w:r w:rsidRPr="008F034E">
              <w:t xml:space="preserve">Configures a global IPv6 address fd01:2345:6789:2::1 with a 64-bit long network prefix. </w:t>
            </w:r>
          </w:p>
          <w:p w14:paraId="13849A54" w14:textId="7514C5B0" w:rsidR="008F034E" w:rsidRDefault="008F034E" w:rsidP="008F034E">
            <w:pPr>
              <w:ind w:left="720"/>
            </w:pPr>
          </w:p>
          <w:p w14:paraId="38F0EC0C" w14:textId="0D9C4C9F" w:rsidR="00C51DC5" w:rsidRDefault="00C51DC5" w:rsidP="008F034E">
            <w:pPr>
              <w:ind w:left="720"/>
            </w:pPr>
          </w:p>
          <w:p w14:paraId="40343572" w14:textId="77777777" w:rsidR="00C51DC5" w:rsidRPr="008F034E" w:rsidRDefault="00C51DC5" w:rsidP="008F034E">
            <w:pPr>
              <w:ind w:left="720"/>
            </w:pPr>
          </w:p>
          <w:p w14:paraId="61214847" w14:textId="77777777" w:rsidR="008F034E" w:rsidRPr="008F034E" w:rsidRDefault="008F034E" w:rsidP="008F034E">
            <w:pPr>
              <w:rPr>
                <w:rFonts w:ascii="Consolas" w:hAnsi="Consolas"/>
              </w:rPr>
            </w:pPr>
            <w:r w:rsidRPr="008F034E">
              <w:rPr>
                <w:rFonts w:ascii="Consolas" w:hAnsi="Consolas"/>
                <w:b/>
              </w:rPr>
              <w:lastRenderedPageBreak/>
              <w:t>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i/>
                <w:iCs/>
              </w:rPr>
              <w:t xml:space="preserve"> </w:t>
            </w:r>
            <w:r w:rsidRPr="008F034E">
              <w:rPr>
                <w:rFonts w:ascii="Consolas" w:hAnsi="Consolas"/>
                <w:b/>
              </w:rPr>
              <w:t>eui-64</w:t>
            </w:r>
          </w:p>
          <w:p w14:paraId="54DEBBBC" w14:textId="77777777" w:rsidR="008F034E" w:rsidRPr="008F034E" w:rsidRDefault="008F034E" w:rsidP="008F034E">
            <w:pPr>
              <w:ind w:left="720"/>
            </w:pPr>
            <w:r w:rsidRPr="008F034E">
              <w:t xml:space="preserve">Configures a global IPv6 address, with 64-bit long network prefix fd01:2345:6789:2. The interface identifier is created automatically from the MAC address using the EUI-64 convention. </w:t>
            </w:r>
          </w:p>
          <w:p w14:paraId="7FD5035E" w14:textId="77777777" w:rsidR="008F034E" w:rsidRPr="008F034E" w:rsidRDefault="008F034E" w:rsidP="008F034E">
            <w:pPr>
              <w:ind w:left="720"/>
            </w:pPr>
          </w:p>
          <w:p w14:paraId="29EF38D1" w14:textId="77777777" w:rsidR="008F034E" w:rsidRPr="008F034E" w:rsidRDefault="008F034E" w:rsidP="008F034E">
            <w:pPr>
              <w:rPr>
                <w:rFonts w:ascii="Consolas" w:hAnsi="Consolas"/>
                <w:b/>
              </w:rPr>
            </w:pPr>
            <w:r w:rsidRPr="008F034E">
              <w:rPr>
                <w:rFonts w:ascii="Consolas" w:hAnsi="Consolas"/>
                <w:b/>
              </w:rPr>
              <w:t xml:space="preserve">ipv6 enable </w:t>
            </w:r>
          </w:p>
          <w:p w14:paraId="59637394" w14:textId="77777777" w:rsidR="008F034E" w:rsidRPr="008F034E" w:rsidRDefault="008F034E" w:rsidP="008F034E">
            <w:pPr>
              <w:ind w:left="720"/>
            </w:pPr>
            <w:r w:rsidRPr="008F034E">
              <w:t xml:space="preserve">Enables IPv6 processing on an interface where no IPv6 address has been configured. </w:t>
            </w:r>
          </w:p>
          <w:p w14:paraId="5755E3CF" w14:textId="77777777" w:rsidR="008F034E" w:rsidRPr="008F034E" w:rsidRDefault="008F034E" w:rsidP="008F034E">
            <w:pPr>
              <w:ind w:left="720"/>
            </w:pPr>
          </w:p>
          <w:p w14:paraId="32259FEB" w14:textId="701AFC1D" w:rsidR="00225706" w:rsidRPr="002C2F2E" w:rsidRDefault="008F034E" w:rsidP="008F034E">
            <w:pPr>
              <w:rPr>
                <w:rFonts w:ascii="Consolas" w:hAnsi="Consolas"/>
                <w:b/>
                <w:bCs/>
                <w:i/>
                <w:iCs/>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fd01:2345:6789:2::1/64</w:t>
            </w:r>
          </w:p>
          <w:p w14:paraId="5CCA3C5E" w14:textId="7381751B" w:rsidR="00B11712" w:rsidRPr="002C2F2E" w:rsidRDefault="00B11712" w:rsidP="008F034E">
            <w:pPr>
              <w:rPr>
                <w:lang w:eastAsia="zh-CN"/>
              </w:rPr>
            </w:pPr>
            <w:r w:rsidRPr="002C2F2E">
              <w:rPr>
                <w:lang w:eastAsia="zh-CN"/>
              </w:rPr>
              <w:t xml:space="preserve">      </w:t>
            </w:r>
            <w:r w:rsidR="006B566F" w:rsidRPr="002C2F2E">
              <w:rPr>
                <w:lang w:eastAsia="zh-CN"/>
              </w:rPr>
              <w:t xml:space="preserve">        </w:t>
            </w:r>
            <w:r w:rsidRPr="002C2F2E">
              <w:rPr>
                <w:lang w:eastAsia="zh-CN"/>
              </w:rPr>
              <w:t>Deletes an IPv6 address.</w:t>
            </w:r>
          </w:p>
          <w:p w14:paraId="4AB7E44F" w14:textId="77777777" w:rsidR="006B566F" w:rsidRPr="00B11712" w:rsidRDefault="006B566F" w:rsidP="008F034E">
            <w:pPr>
              <w:rPr>
                <w:rFonts w:ascii="Consolas" w:hAnsi="Consolas"/>
                <w:lang w:eastAsia="zh-CN"/>
              </w:rPr>
            </w:pPr>
          </w:p>
          <w:p w14:paraId="563842A1" w14:textId="0BBE9327" w:rsidR="008F034E" w:rsidRDefault="008F034E" w:rsidP="008F034E">
            <w:pPr>
              <w:rPr>
                <w:rFonts w:ascii="Consolas" w:hAnsi="Consolas"/>
                <w:b/>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rPr>
              <w:t xml:space="preserve"> </w:t>
            </w:r>
            <w:r w:rsidRPr="008F034E">
              <w:rPr>
                <w:rFonts w:ascii="Consolas" w:hAnsi="Consolas"/>
                <w:b/>
              </w:rPr>
              <w:t>eui-64</w:t>
            </w:r>
          </w:p>
          <w:p w14:paraId="291FFA96" w14:textId="7D980DBF" w:rsidR="006B566F" w:rsidRDefault="00DA085E" w:rsidP="008F034E">
            <w:pPr>
              <w:rPr>
                <w:lang w:eastAsia="zh-CN"/>
              </w:rPr>
            </w:pPr>
            <w:r w:rsidRPr="002C2F2E">
              <w:rPr>
                <w:lang w:eastAsia="zh-CN"/>
              </w:rPr>
              <w:t xml:space="preserve">      </w:t>
            </w:r>
            <w:r>
              <w:rPr>
                <w:lang w:eastAsia="zh-CN"/>
              </w:rPr>
              <w:t xml:space="preserve">        </w:t>
            </w:r>
            <w:r w:rsidRPr="002C2F2E">
              <w:rPr>
                <w:lang w:eastAsia="zh-CN"/>
              </w:rPr>
              <w:t>Deletes an I</w:t>
            </w:r>
            <w:r>
              <w:rPr>
                <w:lang w:eastAsia="zh-CN"/>
              </w:rPr>
              <w:t xml:space="preserve">Pv6 address with </w:t>
            </w:r>
            <w:r>
              <w:rPr>
                <w:rFonts w:hint="eastAsia"/>
                <w:lang w:eastAsia="zh-CN"/>
              </w:rPr>
              <w:t>EUI</w:t>
            </w:r>
            <w:r>
              <w:rPr>
                <w:lang w:eastAsia="zh-CN"/>
              </w:rPr>
              <w:t>-64 convention</w:t>
            </w:r>
          </w:p>
          <w:p w14:paraId="4D5450A5" w14:textId="77777777" w:rsidR="00DA085E" w:rsidRPr="002C2F2E" w:rsidRDefault="00DA085E" w:rsidP="008F034E">
            <w:pPr>
              <w:rPr>
                <w:lang w:eastAsia="zh-CN"/>
              </w:rPr>
            </w:pPr>
          </w:p>
          <w:p w14:paraId="47610603" w14:textId="77777777" w:rsidR="008F034E" w:rsidRPr="008F034E" w:rsidRDefault="008F034E" w:rsidP="008F034E">
            <w:pPr>
              <w:rPr>
                <w:rFonts w:ascii="Consolas" w:hAnsi="Consolas"/>
                <w:b/>
              </w:rPr>
            </w:pPr>
            <w:r w:rsidRPr="008F034E">
              <w:rPr>
                <w:rFonts w:ascii="Consolas" w:hAnsi="Consolas"/>
                <w:b/>
              </w:rPr>
              <w:t>no ipv6 enable</w:t>
            </w:r>
          </w:p>
          <w:p w14:paraId="70306DAA" w14:textId="77777777" w:rsidR="008F034E" w:rsidRPr="008F034E" w:rsidRDefault="008F034E" w:rsidP="002C2F2E">
            <w:pPr>
              <w:spacing w:after="120"/>
              <w:ind w:left="720"/>
            </w:pPr>
            <w:r w:rsidRPr="008F034E">
              <w:t>Removes the routing table entry or disables IPv6 processing.</w:t>
            </w:r>
          </w:p>
        </w:tc>
      </w:tr>
    </w:tbl>
    <w:p w14:paraId="488B870B" w14:textId="6545B895" w:rsidR="00466E3B" w:rsidRDefault="00466E3B" w:rsidP="008B39B9">
      <w:pPr>
        <w:tabs>
          <w:tab w:val="clear" w:pos="2520"/>
          <w:tab w:val="clear" w:pos="2880"/>
        </w:tabs>
        <w:spacing w:before="120" w:after="120" w:line="240" w:lineRule="auto"/>
      </w:pPr>
    </w:p>
    <w:p w14:paraId="1992FE3B" w14:textId="3F7C3126" w:rsidR="008F034E" w:rsidRPr="008F034E" w:rsidRDefault="00466E3B" w:rsidP="008B39B9">
      <w:pPr>
        <w:numPr>
          <w:ilvl w:val="0"/>
          <w:numId w:val="40"/>
        </w:numPr>
        <w:tabs>
          <w:tab w:val="clear" w:pos="2520"/>
          <w:tab w:val="clear" w:pos="2880"/>
        </w:tabs>
        <w:spacing w:before="120" w:after="120" w:line="240" w:lineRule="auto"/>
      </w:pPr>
      <w:r>
        <w:t xml:space="preserve">Start a </w:t>
      </w:r>
      <w:r w:rsidR="008F034E" w:rsidRPr="00A343EB">
        <w:rPr>
          <w:iCs/>
        </w:rPr>
        <w:t>Wireshark</w:t>
      </w:r>
      <w:r w:rsidR="008F034E" w:rsidRPr="008F034E">
        <w:t xml:space="preserve"> session to capture traffic between </w:t>
      </w:r>
      <w:r w:rsidR="008F034E" w:rsidRPr="00E05034">
        <w:rPr>
          <w:i/>
        </w:rPr>
        <w:t>PC3</w:t>
      </w:r>
      <w:r w:rsidR="008F034E" w:rsidRPr="008F034E">
        <w:t xml:space="preserve"> (</w:t>
      </w:r>
      <w:r w:rsidR="008F034E" w:rsidRPr="00A343EB">
        <w:rPr>
          <w:iCs/>
        </w:rPr>
        <w:t>eth0</w:t>
      </w:r>
      <w:r w:rsidR="008F034E" w:rsidRPr="008F034E">
        <w:t>) and the switch.</w:t>
      </w:r>
    </w:p>
    <w:p w14:paraId="372FEE95" w14:textId="50F4A4F9" w:rsidR="008F034E" w:rsidRPr="008F034E" w:rsidRDefault="008F034E" w:rsidP="008B39B9">
      <w:pPr>
        <w:numPr>
          <w:ilvl w:val="0"/>
          <w:numId w:val="40"/>
        </w:numPr>
        <w:tabs>
          <w:tab w:val="clear" w:pos="2520"/>
          <w:tab w:val="clear" w:pos="2880"/>
        </w:tabs>
        <w:spacing w:before="120" w:after="120" w:line="240" w:lineRule="auto"/>
      </w:pPr>
      <w:r w:rsidRPr="00E05034">
        <w:rPr>
          <w:i/>
        </w:rPr>
        <w:t>On</w:t>
      </w:r>
      <w:r w:rsidRPr="008F034E">
        <w:t xml:space="preserve"> </w:t>
      </w:r>
      <w:r w:rsidR="00D1437D" w:rsidRPr="00D1437D">
        <w:rPr>
          <w:i/>
          <w:iCs/>
        </w:rPr>
        <w:t>PC1</w:t>
      </w:r>
      <w:r w:rsidR="00D1437D">
        <w:t xml:space="preserve"> and </w:t>
      </w:r>
      <w:r w:rsidRPr="00D1437D">
        <w:rPr>
          <w:i/>
          <w:iCs/>
        </w:rPr>
        <w:t>PC3</w:t>
      </w:r>
      <w:r w:rsidRPr="008F034E">
        <w:t xml:space="preserve">, take a note of the link-local IPv6 address of </w:t>
      </w:r>
      <w:r w:rsidR="00D1437D" w:rsidRPr="00D1437D">
        <w:rPr>
          <w:i/>
          <w:iCs/>
        </w:rPr>
        <w:t>PC1</w:t>
      </w:r>
      <w:r w:rsidR="00D1437D">
        <w:t xml:space="preserve"> (eth0) and </w:t>
      </w:r>
      <w:r w:rsidRPr="00E05034">
        <w:rPr>
          <w:i/>
        </w:rPr>
        <w:t>PC3</w:t>
      </w:r>
      <w:r w:rsidRPr="008F034E">
        <w:t xml:space="preserve"> (</w:t>
      </w:r>
      <w:r w:rsidRPr="00A343EB">
        <w:rPr>
          <w:iCs/>
        </w:rPr>
        <w:t>eth0</w:t>
      </w:r>
      <w:r w:rsidRPr="008F034E">
        <w:t xml:space="preserve">), using the command </w:t>
      </w:r>
      <w:r w:rsidR="00D1437D">
        <w:t xml:space="preserve">(shown here for </w:t>
      </w:r>
      <w:r w:rsidR="00D1437D" w:rsidRPr="00D1437D">
        <w:rPr>
          <w:i/>
          <w:iCs/>
        </w:rPr>
        <w:t>PC3</w:t>
      </w:r>
      <w:r w:rsidR="00D1437D">
        <w:t>)</w:t>
      </w:r>
    </w:p>
    <w:p w14:paraId="44E0991A"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ip addr show dev eth0</w:t>
      </w:r>
    </w:p>
    <w:p w14:paraId="7B696871" w14:textId="77777777" w:rsidR="008F034E" w:rsidRPr="008F034E" w:rsidRDefault="008F034E" w:rsidP="008B39B9">
      <w:pPr>
        <w:spacing w:before="120" w:after="120" w:line="240" w:lineRule="auto"/>
        <w:ind w:left="360"/>
      </w:pPr>
      <w:r w:rsidRPr="008F034E">
        <w:rPr>
          <w:noProof/>
        </w:rPr>
        <w:drawing>
          <wp:anchor distT="0" distB="0" distL="114300" distR="114300" simplePos="0" relativeHeight="251692032" behindDoc="0" locked="0" layoutInCell="1" allowOverlap="1" wp14:anchorId="26EC0444" wp14:editId="3DE5F75B">
            <wp:simplePos x="0" y="0"/>
            <wp:positionH relativeFrom="column">
              <wp:posOffset>-540385</wp:posOffset>
            </wp:positionH>
            <wp:positionV relativeFrom="paragraph">
              <wp:posOffset>266065</wp:posOffset>
            </wp:positionV>
            <wp:extent cx="467995" cy="46799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t>Refresh your knowledge how the link-local IPv6 address is created from the MAC address (Lab 2, Part 5).  Take note of the interface identifier (the last 64 bits) of the link-local IPv6 address.</w:t>
      </w:r>
    </w:p>
    <w:p w14:paraId="15D8C20C" w14:textId="43F476DF" w:rsidR="008F034E" w:rsidRPr="008F034E" w:rsidRDefault="008F034E" w:rsidP="008B39B9">
      <w:pPr>
        <w:spacing w:before="120" w:after="120" w:line="240" w:lineRule="auto"/>
        <w:ind w:left="360"/>
      </w:pPr>
      <w:r w:rsidRPr="008F034E">
        <w:t>Take a screen</w:t>
      </w:r>
      <w:r w:rsidR="007812BF">
        <w:t xml:space="preserve">shot </w:t>
      </w:r>
      <w:r w:rsidRPr="008F034E">
        <w:t>of the output of the command</w:t>
      </w:r>
      <w:r w:rsidR="00D1437D">
        <w:t xml:space="preserve"> on each PC.</w:t>
      </w:r>
    </w:p>
    <w:p w14:paraId="3798F7BD" w14:textId="77777777" w:rsidR="008F034E" w:rsidRPr="008F034E" w:rsidRDefault="008F034E" w:rsidP="008B39B9">
      <w:pPr>
        <w:numPr>
          <w:ilvl w:val="0"/>
          <w:numId w:val="40"/>
        </w:numPr>
        <w:tabs>
          <w:tab w:val="clear" w:pos="2520"/>
          <w:tab w:val="clear" w:pos="2880"/>
        </w:tabs>
        <w:spacing w:before="120" w:after="120" w:line="240" w:lineRule="auto"/>
      </w:pPr>
      <w:r w:rsidRPr="008F034E">
        <w:t xml:space="preserve">Next you configure </w:t>
      </w:r>
      <w:r w:rsidRPr="00D1437D">
        <w:rPr>
          <w:i/>
          <w:iCs/>
        </w:rPr>
        <w:t>Router1</w:t>
      </w:r>
      <w:r w:rsidRPr="008F034E">
        <w:t>. First check the IPv6 routing table and interface configuration with the commands</w:t>
      </w:r>
    </w:p>
    <w:p w14:paraId="0264DC0A"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720"/>
        <w:contextualSpacing/>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route</w:t>
      </w:r>
    </w:p>
    <w:p w14:paraId="0662871C" w14:textId="5AD693D8" w:rsidR="008F034E" w:rsidRPr="008B39B9" w:rsidRDefault="008F034E" w:rsidP="008B39B9">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interface brief</w:t>
      </w:r>
    </w:p>
    <w:p w14:paraId="0CE5E929" w14:textId="77777777" w:rsidR="008F034E" w:rsidRPr="008F034E" w:rsidRDefault="008F034E" w:rsidP="008B39B9">
      <w:pPr>
        <w:numPr>
          <w:ilvl w:val="0"/>
          <w:numId w:val="40"/>
        </w:numPr>
        <w:spacing w:before="120" w:after="120" w:line="240" w:lineRule="auto"/>
      </w:pPr>
      <w:r w:rsidRPr="008F034E">
        <w:t xml:space="preserve">Now configure the IPv6 addresses according to Table 3.4, and add a static routing table entry for subnet </w:t>
      </w:r>
      <w:r w:rsidRPr="008F034E">
        <w:rPr>
          <w:i/>
        </w:rPr>
        <w:t>fd01:2345:6789:1::/64</w:t>
      </w:r>
      <w:r w:rsidRPr="008F034E">
        <w:t>. While ty</w:t>
      </w:r>
      <w:r w:rsidRPr="00711501">
        <w:t>ping</w:t>
      </w:r>
      <w:r w:rsidRPr="008F034E">
        <w:t xml:space="preserve"> the commands keep an eye on the packets that are captured by Wireshark.</w:t>
      </w:r>
    </w:p>
    <w:p w14:paraId="6B2E6EE8"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configure terminal</w:t>
      </w:r>
      <w:r w:rsidRPr="008F034E">
        <w:rPr>
          <w:rFonts w:ascii="Consolas" w:hAnsi="Consolas" w:cs="Courier New"/>
        </w:rPr>
        <w:t xml:space="preserve"> </w:t>
      </w:r>
    </w:p>
    <w:p w14:paraId="6F61B024" w14:textId="3EC7066B"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FastEthernet0/0</w:t>
      </w:r>
    </w:p>
    <w:p w14:paraId="11AF4AA5"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fd01:2345:6789:2::1/64</w:t>
      </w:r>
    </w:p>
    <w:p w14:paraId="0CCF4F45"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0820CDCE" w14:textId="744E0BFD"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FastEthernet1/0</w:t>
      </w:r>
    </w:p>
    <w:p w14:paraId="6D84131A"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fd01:2345:6789:3::1/64</w:t>
      </w:r>
    </w:p>
    <w:p w14:paraId="7EDDC048"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1C268378" w14:textId="77777777"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exit</w:t>
      </w:r>
    </w:p>
    <w:p w14:paraId="0C8E4912" w14:textId="42D927BD"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ipv6 unicast-routing</w:t>
      </w:r>
      <w:r w:rsidR="001746CD">
        <w:rPr>
          <w:rFonts w:ascii="Consolas" w:hAnsi="Consolas" w:cs="Courier New"/>
          <w:b/>
          <w:shd w:val="clear" w:color="auto" w:fill="F2F2F2" w:themeFill="background1" w:themeFillShade="F2"/>
        </w:rPr>
        <w:t xml:space="preserve"> //</w:t>
      </w:r>
      <w:r w:rsidR="001746CD" w:rsidRPr="001746CD">
        <w:rPr>
          <w:rFonts w:ascii="Consolas" w:hAnsi="Consolas" w:cs="Courier New"/>
          <w:bCs/>
          <w:shd w:val="clear" w:color="auto" w:fill="F2F2F2" w:themeFill="background1" w:themeFillShade="F2"/>
        </w:rPr>
        <w:t>after this we get the adv</w:t>
      </w:r>
      <w:r w:rsidR="001746CD">
        <w:rPr>
          <w:rFonts w:ascii="Consolas" w:hAnsi="Consolas" w:cs="Courier New"/>
          <w:bCs/>
          <w:shd w:val="clear" w:color="auto" w:fill="F2F2F2" w:themeFill="background1" w:themeFillShade="F2"/>
        </w:rPr>
        <w:t>ertisement</w:t>
      </w:r>
      <w:r w:rsidR="001746CD" w:rsidRPr="001746CD">
        <w:rPr>
          <w:rFonts w:ascii="Consolas" w:hAnsi="Consolas" w:cs="Courier New"/>
          <w:bCs/>
          <w:shd w:val="clear" w:color="auto" w:fill="F2F2F2" w:themeFill="background1" w:themeFillShade="F2"/>
        </w:rPr>
        <w:t xml:space="preserve"> with prefix</w:t>
      </w:r>
      <w:r w:rsidR="001746CD">
        <w:rPr>
          <w:rFonts w:ascii="Consolas" w:hAnsi="Consolas" w:cs="Courier New"/>
          <w:bCs/>
          <w:shd w:val="clear" w:color="auto" w:fill="F2F2F2" w:themeFill="background1" w:themeFillShade="F2"/>
        </w:rPr>
        <w:t xml:space="preserve"> fd01:2345:6789:3::, and immediately PC3’s global ipv6 is setup with ip fd01:2345:6789:3:2485:55ff:fe72:b3d4/64</w:t>
      </w:r>
    </w:p>
    <w:p w14:paraId="4995ED0A" w14:textId="04552F1E"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28750A">
        <w:rPr>
          <w:rFonts w:ascii="Consolas" w:hAnsi="Consolas" w:cs="Courier New"/>
          <w:b/>
          <w:sz w:val="20"/>
          <w:shd w:val="clear" w:color="auto" w:fill="F2F2F2" w:themeFill="background1" w:themeFillShade="F2"/>
        </w:rPr>
        <w:t xml:space="preserve">ipv6 route fd01:2345:6789:1::/64 </w:t>
      </w:r>
      <w:r w:rsidR="001F0176">
        <w:rPr>
          <w:rFonts w:ascii="Consolas" w:hAnsi="Consolas" w:cs="Courier New"/>
          <w:b/>
          <w:sz w:val="20"/>
          <w:shd w:val="clear" w:color="auto" w:fill="F2F2F2" w:themeFill="background1" w:themeFillShade="F2"/>
        </w:rPr>
        <w:t>f0/0</w:t>
      </w:r>
      <w:r w:rsidR="001F0176" w:rsidRPr="0028750A">
        <w:rPr>
          <w:rFonts w:ascii="Consolas" w:hAnsi="Consolas" w:cs="Courier New"/>
          <w:b/>
          <w:sz w:val="20"/>
          <w:shd w:val="clear" w:color="auto" w:fill="F2F2F2" w:themeFill="background1" w:themeFillShade="F2"/>
        </w:rPr>
        <w:t xml:space="preserve"> </w:t>
      </w:r>
      <w:r w:rsidRPr="0028750A">
        <w:rPr>
          <w:rFonts w:ascii="Consolas" w:hAnsi="Consolas" w:cs="Courier New"/>
          <w:b/>
          <w:sz w:val="20"/>
          <w:shd w:val="clear" w:color="auto" w:fill="F2F2F2" w:themeFill="background1" w:themeFillShade="F2"/>
        </w:rPr>
        <w:t>fd01:2345:6789:2::2</w:t>
      </w:r>
    </w:p>
    <w:p w14:paraId="230E6828" w14:textId="09F85282" w:rsidR="008F034E" w:rsidRPr="008F034E" w:rsidRDefault="008F034E" w:rsidP="008B39B9">
      <w:pPr>
        <w:shd w:val="clear" w:color="auto" w:fill="F2F2F2" w:themeFill="background1" w:themeFillShade="F2"/>
        <w:tabs>
          <w:tab w:val="left" w:pos="3240"/>
          <w:tab w:val="left" w:pos="3600"/>
        </w:tabs>
        <w:spacing w:before="120" w:after="120" w:line="240" w:lineRule="auto"/>
        <w:ind w:left="360"/>
        <w:contextualSpacing/>
      </w:pPr>
      <w:r w:rsidRPr="008F034E">
        <w:rPr>
          <w:rFonts w:ascii="Consolas" w:hAnsi="Consolas" w:cs="Courier New"/>
        </w:rPr>
        <w:lastRenderedPageBreak/>
        <w:t xml:space="preserve">Router1(config)# </w:t>
      </w:r>
      <w:r w:rsidRPr="008F034E">
        <w:rPr>
          <w:rFonts w:ascii="Consolas" w:hAnsi="Consolas" w:cs="Courier New"/>
          <w:b/>
          <w:shd w:val="clear" w:color="auto" w:fill="F2F2F2" w:themeFill="background1" w:themeFillShade="F2"/>
        </w:rPr>
        <w:t>exit</w:t>
      </w:r>
    </w:p>
    <w:p w14:paraId="7ABE7FEC" w14:textId="6D971C79" w:rsidR="008F034E" w:rsidRDefault="008F034E" w:rsidP="00C51DC5">
      <w:pPr>
        <w:tabs>
          <w:tab w:val="clear" w:pos="2520"/>
          <w:tab w:val="clear" w:pos="2880"/>
        </w:tabs>
        <w:spacing w:before="120" w:after="120" w:line="240" w:lineRule="auto"/>
        <w:ind w:left="360"/>
      </w:pPr>
      <w:r w:rsidRPr="008F034E">
        <w:t>While you type the above commands, you will observe ICMPv6 message</w:t>
      </w:r>
      <w:r w:rsidR="007E1EF4">
        <w:t xml:space="preserve"> flows</w:t>
      </w:r>
      <w:r w:rsidRPr="008F034E">
        <w:t xml:space="preserve"> captured by </w:t>
      </w:r>
      <w:r w:rsidRPr="007E1EF4">
        <w:rPr>
          <w:iCs/>
        </w:rPr>
        <w:t>Wireshark</w:t>
      </w:r>
      <w:r w:rsidRPr="008F034E">
        <w:t xml:space="preserve">. Pay particular attention to the </w:t>
      </w:r>
      <w:r w:rsidRPr="00C576F9">
        <w:rPr>
          <w:i/>
        </w:rPr>
        <w:t>ICMPv6 Router Advertisement</w:t>
      </w:r>
      <w:r w:rsidRPr="008F034E">
        <w:t xml:space="preserve"> sent by </w:t>
      </w:r>
      <w:r w:rsidRPr="00C576F9">
        <w:rPr>
          <w:i/>
        </w:rPr>
        <w:t>Router1</w:t>
      </w:r>
      <w:r w:rsidRPr="008F034E">
        <w:t xml:space="preserve">. Identify the information on network prefix and prefix length that is provided in this message. </w:t>
      </w:r>
    </w:p>
    <w:p w14:paraId="06F967E6" w14:textId="160A9CCD" w:rsidR="00C576F9" w:rsidRPr="008F034E" w:rsidRDefault="00C576F9" w:rsidP="00C51DC5">
      <w:pPr>
        <w:tabs>
          <w:tab w:val="clear" w:pos="2520"/>
          <w:tab w:val="clear" w:pos="2880"/>
        </w:tabs>
        <w:spacing w:before="120" w:after="120" w:line="240" w:lineRule="auto"/>
        <w:ind w:left="360"/>
      </w:pPr>
      <w:r w:rsidRPr="008F034E">
        <w:rPr>
          <w:noProof/>
        </w:rPr>
        <w:drawing>
          <wp:anchor distT="0" distB="0" distL="114300" distR="114300" simplePos="0" relativeHeight="251693056" behindDoc="0" locked="0" layoutInCell="1" allowOverlap="1" wp14:anchorId="23ECBDF6" wp14:editId="5C04F053">
            <wp:simplePos x="0" y="0"/>
            <wp:positionH relativeFrom="column">
              <wp:posOffset>-607907</wp:posOffset>
            </wp:positionH>
            <wp:positionV relativeFrom="paragraph">
              <wp:posOffset>313267</wp:posOffset>
            </wp:positionV>
            <wp:extent cx="467995" cy="467995"/>
            <wp:effectExtent l="0" t="0" r="190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t xml:space="preserve">If you do not see the </w:t>
      </w:r>
      <w:r w:rsidRPr="00C576F9">
        <w:rPr>
          <w:i/>
        </w:rPr>
        <w:t>ICMPv6 Router Advertisement</w:t>
      </w:r>
      <w:r w:rsidRPr="00C576F9">
        <w:t>, wait a few minutes until</w:t>
      </w:r>
      <w:r>
        <w:rPr>
          <w:i/>
        </w:rPr>
        <w:t xml:space="preserve"> Router1 </w:t>
      </w:r>
      <w:r w:rsidRPr="00C576F9">
        <w:t>sends this</w:t>
      </w:r>
      <w:r>
        <w:rPr>
          <w:i/>
        </w:rPr>
        <w:t xml:space="preserve"> </w:t>
      </w:r>
      <w:r w:rsidRPr="00C576F9">
        <w:t>message.</w:t>
      </w:r>
      <w:r>
        <w:rPr>
          <w:i/>
        </w:rPr>
        <w:t xml:space="preserve"> </w:t>
      </w:r>
    </w:p>
    <w:p w14:paraId="793E862E" w14:textId="2BEBFABD" w:rsidR="008F034E" w:rsidRDefault="008F034E" w:rsidP="00D9799C">
      <w:pPr>
        <w:numPr>
          <w:ilvl w:val="0"/>
          <w:numId w:val="40"/>
        </w:numPr>
        <w:tabs>
          <w:tab w:val="clear" w:pos="2520"/>
          <w:tab w:val="clear" w:pos="2880"/>
        </w:tabs>
      </w:pPr>
      <w:r w:rsidRPr="008F034E">
        <w:t xml:space="preserve">On </w:t>
      </w:r>
      <w:r w:rsidRPr="00C576F9">
        <w:rPr>
          <w:i/>
        </w:rPr>
        <w:t>Router1</w:t>
      </w:r>
      <w:r w:rsidRPr="008F034E">
        <w:t>, repeat Step 3 and take a screenshot of the output.</w:t>
      </w:r>
      <w:r w:rsidR="00E129C3">
        <w:t xml:space="preserve"> </w:t>
      </w:r>
    </w:p>
    <w:p w14:paraId="159F26FB" w14:textId="75D37053" w:rsidR="00DE4FC0" w:rsidRPr="002C2F2E" w:rsidRDefault="00D1437D" w:rsidP="002C2F2E">
      <w:pPr>
        <w:numPr>
          <w:ilvl w:val="0"/>
          <w:numId w:val="40"/>
        </w:numPr>
        <w:tabs>
          <w:tab w:val="clear" w:pos="2520"/>
          <w:tab w:val="clear" w:pos="2880"/>
        </w:tabs>
      </w:pPr>
      <w:r>
        <w:t xml:space="preserve">Repeat Steps 3-5 on </w:t>
      </w:r>
      <w:r w:rsidRPr="00D1437D">
        <w:rPr>
          <w:i/>
          <w:iCs/>
        </w:rPr>
        <w:t>Router2</w:t>
      </w:r>
      <w:r>
        <w:t>.</w:t>
      </w:r>
      <w:r w:rsidR="00E129C3" w:rsidRPr="00E129C3">
        <w:t xml:space="preserve"> </w:t>
      </w:r>
      <w:r w:rsidR="00E129C3">
        <w:t xml:space="preserve">Note that on </w:t>
      </w:r>
      <w:r w:rsidR="00E129C3" w:rsidRPr="00D16713">
        <w:rPr>
          <w:i/>
          <w:iCs/>
        </w:rPr>
        <w:t>Router2</w:t>
      </w:r>
      <w:r w:rsidR="00E129C3">
        <w:t xml:space="preserve"> the interface for ipv6 route is FastEthernet1/0</w:t>
      </w:r>
      <w:r w:rsidR="00C75491">
        <w:t xml:space="preserve">, you are adding an entry for subnet </w:t>
      </w:r>
      <w:r w:rsidR="00C75491" w:rsidRPr="00C75491">
        <w:rPr>
          <w:i/>
          <w:iCs/>
        </w:rPr>
        <w:t>fd01:2345:6789:3::/64</w:t>
      </w:r>
      <w:r w:rsidR="00C75491">
        <w:t xml:space="preserve"> </w:t>
      </w:r>
      <w:r w:rsidR="00D16713">
        <w:t xml:space="preserve">and you are going via IP address </w:t>
      </w:r>
      <w:r w:rsidR="00D16713" w:rsidRPr="00D16713">
        <w:rPr>
          <w:bCs/>
          <w:i/>
          <w:iCs/>
        </w:rPr>
        <w:t>fd01:2345:6789:2::1/64</w:t>
      </w:r>
      <w:r w:rsidR="00D16713" w:rsidRPr="00D16713">
        <w:rPr>
          <w:rFonts w:ascii="Consolas" w:hAnsi="Consolas"/>
          <w:bCs/>
        </w:rPr>
        <w:t xml:space="preserve"> </w:t>
      </w:r>
      <w:r w:rsidR="00D16713" w:rsidRPr="00D16713">
        <w:rPr>
          <w:bCs/>
        </w:rPr>
        <w:t xml:space="preserve">on </w:t>
      </w:r>
      <w:r w:rsidR="00D16713" w:rsidRPr="00D16713">
        <w:rPr>
          <w:bCs/>
          <w:i/>
          <w:iCs/>
        </w:rPr>
        <w:t>Router1</w:t>
      </w:r>
      <w:r w:rsidR="00D16713">
        <w:t>.</w:t>
      </w:r>
      <w:r w:rsidR="00E129C3" w:rsidRPr="008F034E">
        <w:t xml:space="preserve"> </w:t>
      </w:r>
      <w:r w:rsidR="002C2F2E" w:rsidRPr="00D16713">
        <w:t xml:space="preserve"> </w:t>
      </w:r>
    </w:p>
    <w:p w14:paraId="6EAE7FE1" w14:textId="42E870DA" w:rsidR="008F034E" w:rsidRPr="008F034E" w:rsidRDefault="008F034E" w:rsidP="00D9799C">
      <w:pPr>
        <w:numPr>
          <w:ilvl w:val="0"/>
          <w:numId w:val="40"/>
        </w:numPr>
        <w:tabs>
          <w:tab w:val="clear" w:pos="2520"/>
          <w:tab w:val="clear" w:pos="2880"/>
        </w:tabs>
      </w:pPr>
      <w:r w:rsidRPr="008F034E">
        <w:t>On</w:t>
      </w:r>
      <w:r w:rsidR="00D1437D">
        <w:t xml:space="preserve"> </w:t>
      </w:r>
      <w:r w:rsidRPr="000332D0">
        <w:rPr>
          <w:i/>
        </w:rPr>
        <w:t>PC</w:t>
      </w:r>
      <w:r w:rsidR="007E1EF4">
        <w:rPr>
          <w:i/>
        </w:rPr>
        <w:t>3</w:t>
      </w:r>
      <w:r w:rsidRPr="008F034E">
        <w:t xml:space="preserve">, display the IPv6 configuration and the IPv6 routing table with the </w:t>
      </w:r>
      <w:r w:rsidR="00C93D5E" w:rsidRPr="008F034E">
        <w:t>commands</w:t>
      </w:r>
      <w:r w:rsidR="00D1437D">
        <w:t xml:space="preserve"> </w:t>
      </w:r>
    </w:p>
    <w:p w14:paraId="376CCD9B" w14:textId="64EB1D5C"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w:t>
      </w:r>
      <w:r w:rsidR="007E1EF4">
        <w:rPr>
          <w:rFonts w:ascii="Consolas" w:hAnsi="Consolas" w:cs="Courier New"/>
          <w:shd w:val="clear" w:color="auto" w:fill="F2F2F2" w:themeFill="background1" w:themeFillShade="F2"/>
        </w:rPr>
        <w:t>3</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ip addr show dev eth0</w:t>
      </w:r>
    </w:p>
    <w:p w14:paraId="64187851" w14:textId="790F409E" w:rsidR="008F034E" w:rsidRPr="008F034E" w:rsidRDefault="007E1EF4" w:rsidP="00BA5FB0">
      <w:pPr>
        <w:shd w:val="clear" w:color="auto" w:fill="F2F2F2" w:themeFill="background1" w:themeFillShade="F2"/>
        <w:tabs>
          <w:tab w:val="left" w:pos="3240"/>
        </w:tabs>
        <w:spacing w:after="120" w:line="240" w:lineRule="auto"/>
        <w:ind w:left="720"/>
        <w:rPr>
          <w:rFonts w:ascii="Consolas" w:hAnsi="Consolas" w:cs="Courier New"/>
          <w:b/>
          <w:shd w:val="clear" w:color="auto" w:fill="F2F2F2" w:themeFill="background1" w:themeFillShade="F2"/>
        </w:rPr>
      </w:pPr>
      <w:r w:rsidRPr="008F034E">
        <w:rPr>
          <w:rFonts w:ascii="Consolas" w:hAnsi="Consolas" w:cs="Courier New"/>
          <w:noProof/>
        </w:rPr>
        <w:drawing>
          <wp:anchor distT="0" distB="0" distL="114300" distR="114300" simplePos="0" relativeHeight="251694080" behindDoc="0" locked="0" layoutInCell="1" allowOverlap="1" wp14:anchorId="58F4AE40" wp14:editId="1C4E3D3B">
            <wp:simplePos x="0" y="0"/>
            <wp:positionH relativeFrom="column">
              <wp:posOffset>-562610</wp:posOffset>
            </wp:positionH>
            <wp:positionV relativeFrom="paragraph">
              <wp:posOffset>124460</wp:posOffset>
            </wp:positionV>
            <wp:extent cx="467995" cy="467995"/>
            <wp:effectExtent l="0" t="0" r="190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3</w:t>
      </w:r>
      <w:r w:rsidR="008F034E" w:rsidRPr="008F034E">
        <w:rPr>
          <w:rFonts w:ascii="Consolas" w:hAnsi="Consolas" w:cs="Courier New"/>
          <w:shd w:val="clear" w:color="auto" w:fill="F2F2F2" w:themeFill="background1" w:themeFillShade="F2"/>
        </w:rPr>
        <w:t xml:space="preserve">$ </w:t>
      </w:r>
      <w:r w:rsidR="000D0F33">
        <w:rPr>
          <w:rFonts w:ascii="Consolas" w:hAnsi="Consolas" w:cs="Courier New"/>
          <w:b/>
          <w:shd w:val="clear" w:color="auto" w:fill="F2F2F2" w:themeFill="background1" w:themeFillShade="F2"/>
        </w:rPr>
        <w:t>netstat</w:t>
      </w:r>
      <w:r w:rsidR="00C576F9">
        <w:rPr>
          <w:rFonts w:ascii="Consolas" w:hAnsi="Consolas" w:cs="Courier New"/>
          <w:b/>
          <w:shd w:val="clear" w:color="auto" w:fill="F2F2F2" w:themeFill="background1" w:themeFillShade="F2"/>
        </w:rPr>
        <w:t xml:space="preserve"> -</w:t>
      </w:r>
      <w:r w:rsidR="00A43845">
        <w:rPr>
          <w:rFonts w:ascii="Consolas" w:hAnsi="Consolas" w:cs="Courier New"/>
          <w:b/>
          <w:shd w:val="clear" w:color="auto" w:fill="F2F2F2" w:themeFill="background1" w:themeFillShade="F2"/>
        </w:rPr>
        <w:t>rn</w:t>
      </w:r>
      <w:r w:rsidR="00C576F9">
        <w:rPr>
          <w:rFonts w:ascii="Consolas" w:hAnsi="Consolas" w:cs="Courier New"/>
          <w:b/>
          <w:shd w:val="clear" w:color="auto" w:fill="F2F2F2" w:themeFill="background1" w:themeFillShade="F2"/>
        </w:rPr>
        <w:t xml:space="preserve"> </w:t>
      </w:r>
      <w:r w:rsidR="000D0F33">
        <w:rPr>
          <w:rFonts w:ascii="Consolas" w:hAnsi="Consolas" w:cs="Courier New"/>
          <w:b/>
          <w:shd w:val="clear" w:color="auto" w:fill="F2F2F2" w:themeFill="background1" w:themeFillShade="F2"/>
        </w:rPr>
        <w:t>-</w:t>
      </w:r>
      <w:r w:rsidR="00A43845">
        <w:rPr>
          <w:rFonts w:ascii="Consolas" w:hAnsi="Consolas" w:cs="Courier New"/>
          <w:b/>
          <w:shd w:val="clear" w:color="auto" w:fill="F2F2F2" w:themeFill="background1" w:themeFillShade="F2"/>
        </w:rPr>
        <w:t>6</w:t>
      </w:r>
      <w:r w:rsidR="000D0F33">
        <w:rPr>
          <w:rFonts w:ascii="Consolas" w:hAnsi="Consolas" w:cs="Courier New"/>
          <w:b/>
          <w:shd w:val="clear" w:color="auto" w:fill="F2F2F2" w:themeFill="background1" w:themeFillShade="F2"/>
        </w:rPr>
        <w:t xml:space="preserve"> </w:t>
      </w:r>
      <w:r w:rsidR="00C576F9">
        <w:rPr>
          <w:rFonts w:ascii="Consolas" w:hAnsi="Consolas" w:cs="Courier New"/>
          <w:b/>
          <w:shd w:val="clear" w:color="auto" w:fill="F2F2F2" w:themeFill="background1" w:themeFillShade="F2"/>
        </w:rPr>
        <w:t xml:space="preserve">route </w:t>
      </w:r>
      <w:r w:rsidR="00356E53">
        <w:rPr>
          <w:rFonts w:ascii="Consolas" w:hAnsi="Consolas" w:cs="Courier New"/>
          <w:b/>
          <w:shd w:val="clear" w:color="auto" w:fill="F2F2F2" w:themeFill="background1" w:themeFillShade="F2"/>
        </w:rPr>
        <w:tab/>
      </w:r>
      <w:r w:rsidR="00356E53">
        <w:rPr>
          <w:rFonts w:ascii="Consolas" w:hAnsi="Consolas" w:cs="Courier New"/>
          <w:b/>
          <w:shd w:val="clear" w:color="auto" w:fill="F2F2F2" w:themeFill="background1" w:themeFillShade="F2"/>
        </w:rPr>
        <w:tab/>
      </w:r>
    </w:p>
    <w:p w14:paraId="5A33701B" w14:textId="28F49553" w:rsidR="008F034E" w:rsidRPr="008F034E" w:rsidRDefault="008F034E" w:rsidP="00BA5FB0">
      <w:pPr>
        <w:spacing w:after="120" w:line="240" w:lineRule="auto"/>
      </w:pPr>
      <w:r w:rsidRPr="008F034E">
        <w:t xml:space="preserve">Take a screenshot of the output. </w:t>
      </w:r>
    </w:p>
    <w:p w14:paraId="4E3FF424" w14:textId="1C98EC5A" w:rsidR="008F034E" w:rsidRDefault="008F034E" w:rsidP="00C51DC5">
      <w:pPr>
        <w:pStyle w:val="ListParagraph"/>
        <w:numPr>
          <w:ilvl w:val="0"/>
          <w:numId w:val="61"/>
        </w:numPr>
        <w:tabs>
          <w:tab w:val="clear" w:pos="2520"/>
          <w:tab w:val="clear" w:pos="2880"/>
        </w:tabs>
        <w:spacing w:before="120" w:after="120" w:line="240" w:lineRule="auto"/>
        <w:contextualSpacing w:val="0"/>
      </w:pPr>
      <w:r w:rsidRPr="008F034E">
        <w:t xml:space="preserve">You see that </w:t>
      </w:r>
      <w:r w:rsidRPr="000332D0">
        <w:rPr>
          <w:i/>
        </w:rPr>
        <w:t>PC</w:t>
      </w:r>
      <w:r w:rsidR="007E1EF4">
        <w:rPr>
          <w:i/>
        </w:rPr>
        <w:t>3</w:t>
      </w:r>
      <w:r w:rsidRPr="008F034E">
        <w:t xml:space="preserve"> now has an IPv6 address on the network </w:t>
      </w:r>
      <w:r w:rsidRPr="000332D0">
        <w:rPr>
          <w:i/>
        </w:rPr>
        <w:t>fd01:2345:6789:3::/64</w:t>
      </w:r>
      <w:r w:rsidRPr="008F034E">
        <w:t xml:space="preserve">. This is the autoconfigured IPv6 address. </w:t>
      </w:r>
      <w:r w:rsidR="000332D0">
        <w:t xml:space="preserve"> How did </w:t>
      </w:r>
      <w:r w:rsidR="000332D0" w:rsidRPr="000332D0">
        <w:rPr>
          <w:i/>
        </w:rPr>
        <w:t>PC3</w:t>
      </w:r>
      <w:r w:rsidR="000332D0">
        <w:t xml:space="preserve"> construct this address? </w:t>
      </w:r>
    </w:p>
    <w:p w14:paraId="31B0038D" w14:textId="5F2424CD" w:rsidR="00715125" w:rsidRDefault="00715125" w:rsidP="00715125">
      <w:pPr>
        <w:pStyle w:val="ListParagraph"/>
        <w:numPr>
          <w:ilvl w:val="1"/>
          <w:numId w:val="61"/>
        </w:numPr>
        <w:tabs>
          <w:tab w:val="clear" w:pos="2520"/>
          <w:tab w:val="clear" w:pos="2880"/>
        </w:tabs>
        <w:spacing w:before="120" w:after="120" w:line="240" w:lineRule="auto"/>
        <w:contextualSpacing w:val="0"/>
      </w:pPr>
      <w:r>
        <w:t>As described above appending ntw prefix from adv and link-layer host addr.</w:t>
      </w:r>
    </w:p>
    <w:p w14:paraId="46BF30F6" w14:textId="6AD8947E" w:rsidR="006654F1" w:rsidRDefault="006654F1" w:rsidP="00C51DC5">
      <w:pPr>
        <w:pStyle w:val="ListParagraph"/>
        <w:numPr>
          <w:ilvl w:val="0"/>
          <w:numId w:val="61"/>
        </w:numPr>
        <w:tabs>
          <w:tab w:val="clear" w:pos="2520"/>
          <w:tab w:val="clear" w:pos="2880"/>
        </w:tabs>
        <w:spacing w:before="120" w:after="120" w:line="240" w:lineRule="auto"/>
        <w:contextualSpacing w:val="0"/>
      </w:pPr>
      <w:r w:rsidRPr="008F034E">
        <w:t xml:space="preserve">The IPv6 routing table has an entry for the default route. </w:t>
      </w:r>
      <w:r>
        <w:t xml:space="preserve">Determine the configured IPv6 address of the default gateway. Explain </w:t>
      </w:r>
      <w:r w:rsidRPr="008F034E">
        <w:t xml:space="preserve">why this IPv6 address </w:t>
      </w:r>
      <w:r>
        <w:t xml:space="preserve">is </w:t>
      </w:r>
      <w:r w:rsidRPr="008F034E">
        <w:t xml:space="preserve">chosen? </w:t>
      </w:r>
    </w:p>
    <w:p w14:paraId="11C5A455" w14:textId="19CDD31E" w:rsidR="00CC3705" w:rsidRDefault="00CC3705" w:rsidP="00CC3705">
      <w:pPr>
        <w:pStyle w:val="ListParagraph"/>
        <w:numPr>
          <w:ilvl w:val="1"/>
          <w:numId w:val="61"/>
        </w:numPr>
        <w:tabs>
          <w:tab w:val="clear" w:pos="2520"/>
          <w:tab w:val="clear" w:pos="2880"/>
        </w:tabs>
        <w:spacing w:before="120" w:after="120" w:line="240" w:lineRule="auto"/>
        <w:contextualSpacing w:val="0"/>
      </w:pPr>
      <w:r w:rsidRPr="00CC3705">
        <w:t>::/0                           fe80::ce01:fff:fe30:10     UGDAe 1024 1     0 eth0</w:t>
      </w:r>
      <w:r>
        <w:t xml:space="preserve"> // this is the eth0(f0/0) of the router 1 which is directly connected to PC3 hence it’s the default</w:t>
      </w:r>
      <w:r w:rsidR="009F6624">
        <w:t>, as no other router is present.</w:t>
      </w:r>
    </w:p>
    <w:p w14:paraId="0BE91236" w14:textId="4652B89E" w:rsidR="00E71EEF" w:rsidRDefault="002E39B4" w:rsidP="00BA5FB0">
      <w:pPr>
        <w:numPr>
          <w:ilvl w:val="0"/>
          <w:numId w:val="40"/>
        </w:numPr>
        <w:tabs>
          <w:tab w:val="clear" w:pos="2520"/>
          <w:tab w:val="clear" w:pos="2880"/>
        </w:tabs>
        <w:spacing w:after="120"/>
      </w:pPr>
      <w:r w:rsidRPr="008F034E">
        <w:rPr>
          <w:noProof/>
        </w:rPr>
        <w:drawing>
          <wp:anchor distT="0" distB="0" distL="114300" distR="114300" simplePos="0" relativeHeight="251731968" behindDoc="0" locked="0" layoutInCell="1" allowOverlap="1" wp14:anchorId="435489F8" wp14:editId="6072F53C">
            <wp:simplePos x="0" y="0"/>
            <wp:positionH relativeFrom="column">
              <wp:posOffset>-608330</wp:posOffset>
            </wp:positionH>
            <wp:positionV relativeFrom="paragraph">
              <wp:posOffset>273685</wp:posOffset>
            </wp:positionV>
            <wp:extent cx="467995" cy="467995"/>
            <wp:effectExtent l="0" t="0" r="8255" b="8255"/>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E71EEF">
        <w:t>Repeat Step</w:t>
      </w:r>
      <w:r w:rsidR="00A061CB">
        <w:t>s</w:t>
      </w:r>
      <w:r w:rsidR="00E71EEF">
        <w:t xml:space="preserve"> 7 for </w:t>
      </w:r>
      <w:r w:rsidR="00E71EEF" w:rsidRPr="00E71EEF">
        <w:rPr>
          <w:i/>
          <w:iCs/>
        </w:rPr>
        <w:t>PC1</w:t>
      </w:r>
      <w:r w:rsidR="00E71EEF">
        <w:t>.</w:t>
      </w:r>
    </w:p>
    <w:p w14:paraId="591D1D05" w14:textId="65DDDD15" w:rsidR="008F034E" w:rsidRDefault="008F034E" w:rsidP="00BA5FB0">
      <w:pPr>
        <w:numPr>
          <w:ilvl w:val="0"/>
          <w:numId w:val="40"/>
        </w:numPr>
        <w:tabs>
          <w:tab w:val="clear" w:pos="2520"/>
          <w:tab w:val="clear" w:pos="2880"/>
        </w:tabs>
        <w:spacing w:after="120"/>
      </w:pPr>
      <w:r w:rsidRPr="008F034E">
        <w:t xml:space="preserve">Now verify that the established routes work by running a </w:t>
      </w:r>
      <w:r w:rsidRPr="00E71EEF">
        <w:rPr>
          <w:rFonts w:ascii="Consolas" w:hAnsi="Consolas" w:cs="Consolas"/>
          <w:iCs/>
        </w:rPr>
        <w:t>ping</w:t>
      </w:r>
      <w:r w:rsidR="00E71EEF">
        <w:rPr>
          <w:rFonts w:ascii="Consolas" w:hAnsi="Consolas" w:cs="Consolas"/>
          <w:iCs/>
        </w:rPr>
        <w:t xml:space="preserve"> </w:t>
      </w:r>
      <w:r w:rsidRPr="008F034E">
        <w:t xml:space="preserve">and a </w:t>
      </w:r>
      <w:r w:rsidRPr="00E71EEF">
        <w:rPr>
          <w:rFonts w:ascii="Consolas" w:hAnsi="Consolas" w:cs="Consolas"/>
          <w:iCs/>
        </w:rPr>
        <w:t>traceroute</w:t>
      </w:r>
      <w:r w:rsidRPr="008F034E">
        <w:t xml:space="preserve"> from PC</w:t>
      </w:r>
      <w:r w:rsidR="00CA3770">
        <w:t>3</w:t>
      </w:r>
      <w:r w:rsidRPr="008F034E">
        <w:t xml:space="preserve"> to PC</w:t>
      </w:r>
      <w:r w:rsidR="00CA3770">
        <w:t>1</w:t>
      </w:r>
      <w:r w:rsidR="00C75491">
        <w:t xml:space="preserve">. </w:t>
      </w:r>
      <w:r w:rsidR="002E39B4" w:rsidRPr="008F034E">
        <w:t>Take a screenshot of the output.</w:t>
      </w:r>
    </w:p>
    <w:p w14:paraId="3AA14B4F" w14:textId="2C1D7489" w:rsidR="006059E2" w:rsidRPr="006059E2" w:rsidRDefault="006059E2" w:rsidP="006059E2">
      <w:pPr>
        <w:shd w:val="clear" w:color="auto" w:fill="F2F2F2" w:themeFill="background1" w:themeFillShade="F2"/>
        <w:tabs>
          <w:tab w:val="left" w:pos="3240"/>
          <w:tab w:val="left" w:pos="3600"/>
        </w:tabs>
        <w:spacing w:after="0" w:line="240" w:lineRule="auto"/>
        <w:ind w:left="720"/>
        <w:rPr>
          <w:rFonts w:ascii="Consolas" w:hAnsi="Consolas"/>
          <w:b/>
        </w:rPr>
      </w:pPr>
      <w:r w:rsidRPr="006059E2">
        <w:rPr>
          <w:rFonts w:ascii="Consolas" w:hAnsi="Consolas" w:cs="Courier New"/>
          <w:shd w:val="clear" w:color="auto" w:fill="F2F2F2" w:themeFill="background1" w:themeFillShade="F2"/>
        </w:rPr>
        <w:t xml:space="preserve">PC3$ </w:t>
      </w:r>
      <w:r w:rsidRPr="006059E2">
        <w:rPr>
          <w:rFonts w:ascii="Consolas" w:hAnsi="Consolas" w:cs="Courier New"/>
          <w:b/>
          <w:shd w:val="clear" w:color="auto" w:fill="F2F2F2" w:themeFill="background1" w:themeFillShade="F2"/>
        </w:rPr>
        <w:t>ping6 -c2</w:t>
      </w:r>
      <w:r w:rsidRPr="006059E2">
        <w:rPr>
          <w:rFonts w:ascii="Consolas" w:hAnsi="Consolas"/>
          <w:b/>
        </w:rPr>
        <w:t xml:space="preserve"> </w:t>
      </w:r>
      <w:r w:rsidRPr="006059E2">
        <w:rPr>
          <w:rFonts w:ascii="Consolas" w:hAnsi="Consolas"/>
          <w:bCs/>
          <w:i/>
          <w:iCs/>
        </w:rPr>
        <w:t>IPv6_address_of_PC</w:t>
      </w:r>
      <w:r w:rsidRPr="006059E2">
        <w:rPr>
          <w:rFonts w:ascii="Consolas" w:hAnsi="Consolas" w:hint="eastAsia"/>
          <w:bCs/>
          <w:i/>
          <w:iCs/>
          <w:lang w:eastAsia="zh-CN"/>
        </w:rPr>
        <w:t>1</w:t>
      </w:r>
    </w:p>
    <w:p w14:paraId="58D2EB32" w14:textId="6E815B6A" w:rsidR="006059E2" w:rsidRPr="008F034E" w:rsidRDefault="002E39B4" w:rsidP="006059E2">
      <w:pPr>
        <w:shd w:val="clear" w:color="auto" w:fill="F2F2F2" w:themeFill="background1" w:themeFillShade="F2"/>
        <w:tabs>
          <w:tab w:val="left" w:pos="3240"/>
          <w:tab w:val="left" w:pos="3600"/>
        </w:tabs>
        <w:spacing w:after="120" w:line="240" w:lineRule="auto"/>
        <w:ind w:left="720"/>
      </w:pPr>
      <w:r w:rsidRPr="008F034E">
        <w:rPr>
          <w:noProof/>
        </w:rPr>
        <w:drawing>
          <wp:anchor distT="0" distB="0" distL="114300" distR="114300" simplePos="0" relativeHeight="251745280" behindDoc="0" locked="0" layoutInCell="1" allowOverlap="1" wp14:anchorId="30ED5EE4" wp14:editId="150AE2FA">
            <wp:simplePos x="0" y="0"/>
            <wp:positionH relativeFrom="column">
              <wp:posOffset>-609600</wp:posOffset>
            </wp:positionH>
            <wp:positionV relativeFrom="paragraph">
              <wp:posOffset>146050</wp:posOffset>
            </wp:positionV>
            <wp:extent cx="467995" cy="467995"/>
            <wp:effectExtent l="0" t="0" r="8255" b="8255"/>
            <wp:wrapNone/>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6059E2" w:rsidRPr="006059E2">
        <w:rPr>
          <w:rFonts w:ascii="Consolas" w:hAnsi="Consolas" w:cs="Courier New"/>
          <w:shd w:val="clear" w:color="auto" w:fill="F2F2F2" w:themeFill="background1" w:themeFillShade="F2"/>
        </w:rPr>
        <w:t xml:space="preserve">PC3$ </w:t>
      </w:r>
      <w:r w:rsidR="006059E2" w:rsidRPr="006059E2">
        <w:rPr>
          <w:rFonts w:ascii="Consolas" w:hAnsi="Consolas" w:cs="Courier New"/>
          <w:b/>
          <w:shd w:val="clear" w:color="auto" w:fill="F2F2F2" w:themeFill="background1" w:themeFillShade="F2"/>
        </w:rPr>
        <w:t xml:space="preserve">traceroute6 </w:t>
      </w:r>
      <w:r w:rsidR="006059E2" w:rsidRPr="006059E2">
        <w:rPr>
          <w:rFonts w:ascii="Consolas" w:hAnsi="Consolas"/>
          <w:bCs/>
          <w:i/>
          <w:iCs/>
        </w:rPr>
        <w:t>IPv6_address_of_PC</w:t>
      </w:r>
      <w:r w:rsidR="006059E2" w:rsidRPr="006059E2">
        <w:rPr>
          <w:rFonts w:ascii="Consolas" w:hAnsi="Consolas" w:hint="eastAsia"/>
          <w:bCs/>
          <w:i/>
          <w:iCs/>
          <w:lang w:eastAsia="zh-CN"/>
        </w:rPr>
        <w:t>1</w:t>
      </w:r>
    </w:p>
    <w:p w14:paraId="02D82F75" w14:textId="416D19AE" w:rsidR="006059E2" w:rsidRPr="00CD3E37" w:rsidRDefault="00034421" w:rsidP="006059E2">
      <w:pPr>
        <w:tabs>
          <w:tab w:val="clear" w:pos="2520"/>
          <w:tab w:val="clear" w:pos="2880"/>
        </w:tabs>
        <w:spacing w:after="120"/>
        <w:ind w:left="720"/>
        <w:rPr>
          <w:b/>
          <w:bCs/>
        </w:rPr>
      </w:pPr>
      <w:r>
        <w:t xml:space="preserve">In the </w:t>
      </w:r>
      <w:r w:rsidR="006059E2" w:rsidRPr="008F034E">
        <w:t xml:space="preserve"> </w:t>
      </w:r>
      <w:r w:rsidR="006059E2" w:rsidRPr="006059E2">
        <w:rPr>
          <w:iCs/>
        </w:rPr>
        <w:t>Wireshark</w:t>
      </w:r>
      <w:r w:rsidR="006059E2" w:rsidRPr="008F034E">
        <w:t xml:space="preserve"> </w:t>
      </w:r>
      <w:r>
        <w:t xml:space="preserve">output display the details of the </w:t>
      </w:r>
      <w:r w:rsidR="006059E2" w:rsidRPr="006059E2">
        <w:rPr>
          <w:i/>
        </w:rPr>
        <w:t>ICMPv6 Router Advertisement</w:t>
      </w:r>
      <w:r w:rsidR="006059E2" w:rsidRPr="008F034E">
        <w:t xml:space="preserve"> </w:t>
      </w:r>
      <w:r w:rsidR="006059E2">
        <w:t>messages</w:t>
      </w:r>
      <w:r w:rsidR="006059E2" w:rsidRPr="008F034E">
        <w:t>.</w:t>
      </w:r>
      <w:r>
        <w:t xml:space="preserve"> </w:t>
      </w:r>
      <w:r w:rsidR="002E39B4">
        <w:t>Take a s</w:t>
      </w:r>
      <w:r>
        <w:t xml:space="preserve">creenshot </w:t>
      </w:r>
      <w:r w:rsidR="002E39B4">
        <w:t>of the output</w:t>
      </w:r>
      <w:r>
        <w:t>.</w:t>
      </w:r>
      <w:r w:rsidR="00CD3E37">
        <w:t xml:space="preserve"> </w:t>
      </w:r>
      <w:r w:rsidR="00CD3E37">
        <w:rPr>
          <w:b/>
          <w:bCs/>
        </w:rPr>
        <w:t xml:space="preserve">IT SHOWS THE NTW </w:t>
      </w:r>
      <w:r w:rsidR="00983CAC" w:rsidRPr="00983CAC">
        <w:rPr>
          <w:b/>
          <w:bCs/>
        </w:rPr>
        <w:t>Prefix: fd01:2345:6789:3::</w:t>
      </w:r>
    </w:p>
    <w:p w14:paraId="169C4128" w14:textId="29CF02ED" w:rsidR="006059E2" w:rsidRPr="006059E2" w:rsidRDefault="006059E2" w:rsidP="00D424A3">
      <w:pPr>
        <w:numPr>
          <w:ilvl w:val="0"/>
          <w:numId w:val="40"/>
        </w:numPr>
        <w:tabs>
          <w:tab w:val="clear" w:pos="2520"/>
          <w:tab w:val="clear" w:pos="2880"/>
        </w:tabs>
        <w:spacing w:after="120"/>
      </w:pPr>
      <w:r>
        <w:t xml:space="preserve">Now on </w:t>
      </w:r>
      <w:r w:rsidRPr="006059E2">
        <w:rPr>
          <w:i/>
          <w:iCs/>
        </w:rPr>
        <w:t>PC1</w:t>
      </w:r>
      <w:r>
        <w:t xml:space="preserve">, configure on interface eth0, a </w:t>
      </w:r>
      <w:r w:rsidRPr="00887EF2">
        <w:rPr>
          <w:b/>
          <w:bCs/>
        </w:rPr>
        <w:t>unicast local address</w:t>
      </w:r>
      <w:r>
        <w:t xml:space="preserve">  on subnet </w:t>
      </w:r>
      <w:r w:rsidRPr="008F034E">
        <w:rPr>
          <w:rFonts w:ascii="Consolas" w:hAnsi="Consolas" w:cs="Consolas"/>
        </w:rPr>
        <w:t>fd01:2345:6789:1:</w:t>
      </w:r>
      <w:r>
        <w:rPr>
          <w:rFonts w:ascii="Consolas" w:hAnsi="Consolas" w:cs="Consolas"/>
        </w:rPr>
        <w:t>:</w:t>
      </w:r>
      <w:r w:rsidRPr="008F034E">
        <w:rPr>
          <w:rFonts w:ascii="Consolas" w:eastAsia="Arial Unicode MS" w:hAnsi="Consolas" w:cs="Consolas"/>
        </w:rPr>
        <w:t>/6</w:t>
      </w:r>
      <w:r>
        <w:rPr>
          <w:rFonts w:ascii="Consolas" w:eastAsia="Arial Unicode MS" w:hAnsi="Consolas" w:cs="Consolas"/>
        </w:rPr>
        <w:t xml:space="preserve">4 </w:t>
      </w:r>
      <w:r w:rsidRPr="006059E2">
        <w:rPr>
          <w:rFonts w:eastAsia="Arial Unicode MS"/>
        </w:rPr>
        <w:t xml:space="preserve">with </w:t>
      </w:r>
      <w:r w:rsidRPr="006059E2">
        <w:rPr>
          <w:rFonts w:eastAsia="Arial Unicode MS"/>
          <w:i/>
          <w:iCs/>
        </w:rPr>
        <w:t>interface ID</w:t>
      </w:r>
      <w:r w:rsidRPr="006059E2">
        <w:rPr>
          <w:rFonts w:eastAsia="Arial Unicode MS"/>
        </w:rPr>
        <w:t xml:space="preserve"> 11</w:t>
      </w:r>
    </w:p>
    <w:p w14:paraId="366C1155" w14:textId="1ADB3143" w:rsidR="006059E2" w:rsidRPr="006059E2" w:rsidRDefault="006059E2" w:rsidP="006059E2">
      <w:pPr>
        <w:shd w:val="clear" w:color="auto" w:fill="F2F2F2" w:themeFill="background1" w:themeFillShade="F2"/>
        <w:tabs>
          <w:tab w:val="left" w:pos="3240"/>
          <w:tab w:val="left" w:pos="3600"/>
        </w:tabs>
        <w:spacing w:before="120" w:after="120" w:line="240" w:lineRule="auto"/>
        <w:ind w:left="1080"/>
        <w:jc w:val="both"/>
        <w:rPr>
          <w:rFonts w:ascii="Consolas" w:hAnsi="Consolas" w:cs="Courier New"/>
          <w:b/>
          <w:shd w:val="clear" w:color="auto" w:fill="F2F2F2" w:themeFill="background1" w:themeFillShade="F2"/>
        </w:rPr>
      </w:pPr>
      <w:r w:rsidRPr="006059E2">
        <w:rPr>
          <w:rFonts w:ascii="Consolas" w:hAnsi="Consolas" w:cs="Courier New"/>
          <w:shd w:val="clear" w:color="auto" w:fill="F2F2F2" w:themeFill="background1" w:themeFillShade="F2"/>
        </w:rPr>
        <w:t xml:space="preserve">PC1$ </w:t>
      </w:r>
      <w:r w:rsidRPr="006059E2">
        <w:rPr>
          <w:rFonts w:ascii="Consolas" w:hAnsi="Consolas" w:cs="Courier New"/>
          <w:b/>
          <w:shd w:val="clear" w:color="auto" w:fill="F2F2F2" w:themeFill="background1" w:themeFillShade="F2"/>
        </w:rPr>
        <w:t>sudo ip addr add fd01:2345:6789:1::11/64 dev eth0</w:t>
      </w:r>
    </w:p>
    <w:p w14:paraId="3A3C2365" w14:textId="3026B5EE" w:rsidR="00D424A3" w:rsidRDefault="006059E2" w:rsidP="00D424A3">
      <w:pPr>
        <w:numPr>
          <w:ilvl w:val="0"/>
          <w:numId w:val="40"/>
        </w:numPr>
        <w:tabs>
          <w:tab w:val="clear" w:pos="2520"/>
          <w:tab w:val="clear" w:pos="2880"/>
        </w:tabs>
      </w:pPr>
      <w:r w:rsidRPr="008F034E">
        <w:t>On</w:t>
      </w:r>
      <w:r>
        <w:t xml:space="preserve"> </w:t>
      </w:r>
      <w:r>
        <w:rPr>
          <w:i/>
        </w:rPr>
        <w:t>PC1</w:t>
      </w:r>
      <w:r w:rsidRPr="008F034E">
        <w:t>, display the IPv6 configuration and the IPv6 routing table with the commands</w:t>
      </w:r>
      <w:r>
        <w:t xml:space="preserve"> </w:t>
      </w:r>
    </w:p>
    <w:p w14:paraId="1A082729" w14:textId="524BF919" w:rsidR="00D424A3" w:rsidRPr="00D424A3" w:rsidRDefault="00D424A3" w:rsidP="00D424A3">
      <w:pPr>
        <w:shd w:val="clear" w:color="auto" w:fill="F2F2F2" w:themeFill="background1" w:themeFillShade="F2"/>
        <w:tabs>
          <w:tab w:val="left" w:pos="3240"/>
          <w:tab w:val="left" w:pos="3600"/>
        </w:tabs>
        <w:spacing w:after="0" w:line="240" w:lineRule="auto"/>
        <w:ind w:left="1080"/>
        <w:rPr>
          <w:rFonts w:ascii="Consolas" w:hAnsi="Consolas" w:cs="Courier New"/>
          <w:shd w:val="clear" w:color="auto" w:fill="F2F2F2" w:themeFill="background1" w:themeFillShade="F2"/>
        </w:rPr>
      </w:pPr>
      <w:r w:rsidRPr="00D424A3">
        <w:rPr>
          <w:rFonts w:ascii="Consolas" w:hAnsi="Consolas" w:cs="Courier New"/>
          <w:shd w:val="clear" w:color="auto" w:fill="F2F2F2" w:themeFill="background1" w:themeFillShade="F2"/>
        </w:rPr>
        <w:t xml:space="preserve">PC1$ </w:t>
      </w:r>
      <w:r w:rsidRPr="00D424A3">
        <w:rPr>
          <w:rFonts w:ascii="Consolas" w:hAnsi="Consolas" w:cs="Courier New"/>
          <w:b/>
          <w:shd w:val="clear" w:color="auto" w:fill="F2F2F2" w:themeFill="background1" w:themeFillShade="F2"/>
        </w:rPr>
        <w:t>ip addr show dev eth0</w:t>
      </w:r>
    </w:p>
    <w:p w14:paraId="45D303BF" w14:textId="5ED4F2C2" w:rsidR="00D424A3" w:rsidRPr="00D424A3" w:rsidRDefault="00D424A3" w:rsidP="00D424A3">
      <w:pPr>
        <w:shd w:val="clear" w:color="auto" w:fill="F2F2F2" w:themeFill="background1" w:themeFillShade="F2"/>
        <w:tabs>
          <w:tab w:val="left" w:pos="3240"/>
        </w:tabs>
        <w:spacing w:after="0" w:line="240" w:lineRule="auto"/>
        <w:ind w:left="1080"/>
        <w:rPr>
          <w:rFonts w:ascii="Consolas" w:hAnsi="Consolas" w:cs="Courier New"/>
          <w:b/>
          <w:shd w:val="clear" w:color="auto" w:fill="F2F2F2" w:themeFill="background1" w:themeFillShade="F2"/>
        </w:rPr>
      </w:pPr>
      <w:r w:rsidRPr="00D424A3">
        <w:rPr>
          <w:rFonts w:ascii="Consolas" w:hAnsi="Consolas" w:cs="Courier New"/>
          <w:shd w:val="clear" w:color="auto" w:fill="F2F2F2" w:themeFill="background1" w:themeFillShade="F2"/>
        </w:rPr>
        <w:t xml:space="preserve">PC1$ </w:t>
      </w:r>
      <w:r w:rsidRPr="00D424A3">
        <w:rPr>
          <w:rFonts w:ascii="Consolas" w:hAnsi="Consolas" w:cs="Courier New"/>
          <w:b/>
          <w:shd w:val="clear" w:color="auto" w:fill="F2F2F2" w:themeFill="background1" w:themeFillShade="F2"/>
        </w:rPr>
        <w:t xml:space="preserve">netstat -rn -6 route </w:t>
      </w:r>
      <w:r w:rsidRPr="00D424A3">
        <w:rPr>
          <w:rFonts w:ascii="Consolas" w:hAnsi="Consolas" w:cs="Courier New"/>
          <w:b/>
          <w:shd w:val="clear" w:color="auto" w:fill="F2F2F2" w:themeFill="background1" w:themeFillShade="F2"/>
        </w:rPr>
        <w:tab/>
      </w:r>
    </w:p>
    <w:p w14:paraId="4B438489" w14:textId="2A71E407" w:rsidR="00D424A3" w:rsidRPr="00D424A3" w:rsidRDefault="002E39B4" w:rsidP="00D424A3">
      <w:pPr>
        <w:shd w:val="clear" w:color="auto" w:fill="F2F2F2" w:themeFill="background1" w:themeFillShade="F2"/>
        <w:tabs>
          <w:tab w:val="left" w:pos="3240"/>
        </w:tabs>
        <w:spacing w:after="0" w:line="240" w:lineRule="auto"/>
        <w:ind w:left="1080"/>
        <w:rPr>
          <w:rFonts w:ascii="Consolas" w:hAnsi="Consolas" w:cs="Courier New"/>
          <w:b/>
          <w:shd w:val="clear" w:color="auto" w:fill="F2F2F2" w:themeFill="background1" w:themeFillShade="F2"/>
        </w:rPr>
      </w:pPr>
      <w:r w:rsidRPr="008F034E">
        <w:rPr>
          <w:noProof/>
        </w:rPr>
        <w:drawing>
          <wp:anchor distT="0" distB="0" distL="114300" distR="114300" simplePos="0" relativeHeight="251740160" behindDoc="0" locked="0" layoutInCell="1" allowOverlap="1" wp14:anchorId="2C797D2E" wp14:editId="784C7597">
            <wp:simplePos x="0" y="0"/>
            <wp:positionH relativeFrom="column">
              <wp:posOffset>-551815</wp:posOffset>
            </wp:positionH>
            <wp:positionV relativeFrom="paragraph">
              <wp:posOffset>125730</wp:posOffset>
            </wp:positionV>
            <wp:extent cx="467995" cy="467995"/>
            <wp:effectExtent l="0" t="0" r="1905" b="1905"/>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D424A3" w:rsidRPr="00D424A3">
        <w:rPr>
          <w:rFonts w:ascii="Consolas" w:hAnsi="Consolas" w:cs="Courier New"/>
          <w:shd w:val="clear" w:color="auto" w:fill="F2F2F2" w:themeFill="background1" w:themeFillShade="F2"/>
        </w:rPr>
        <w:t xml:space="preserve">PC1$ </w:t>
      </w:r>
      <w:r w:rsidR="00D424A3" w:rsidRPr="00D424A3">
        <w:rPr>
          <w:rFonts w:ascii="Consolas" w:hAnsi="Consolas" w:cs="Courier New"/>
          <w:b/>
          <w:bCs/>
          <w:shd w:val="clear" w:color="auto" w:fill="F2F2F2" w:themeFill="background1" w:themeFillShade="F2"/>
        </w:rPr>
        <w:t>ip neigh show dev eth0</w:t>
      </w:r>
      <w:r w:rsidR="00D424A3" w:rsidRPr="00D424A3">
        <w:rPr>
          <w:rFonts w:ascii="Consolas" w:hAnsi="Consolas" w:cs="Courier New"/>
          <w:b/>
          <w:shd w:val="clear" w:color="auto" w:fill="F2F2F2" w:themeFill="background1" w:themeFillShade="F2"/>
        </w:rPr>
        <w:tab/>
      </w:r>
    </w:p>
    <w:p w14:paraId="784066EA" w14:textId="77777777" w:rsidR="00D424A3" w:rsidRPr="008F034E" w:rsidRDefault="00D424A3" w:rsidP="00D424A3">
      <w:pPr>
        <w:spacing w:before="120" w:after="120" w:line="240" w:lineRule="auto"/>
        <w:ind w:left="360"/>
      </w:pPr>
      <w:r w:rsidRPr="008F034E">
        <w:t xml:space="preserve">Take a screenshot of the output. </w:t>
      </w:r>
    </w:p>
    <w:p w14:paraId="581E35F0" w14:textId="2555DA40" w:rsidR="00D424A3" w:rsidRDefault="00D424A3" w:rsidP="008B39B9">
      <w:pPr>
        <w:tabs>
          <w:tab w:val="clear" w:pos="2520"/>
          <w:tab w:val="clear" w:pos="2880"/>
        </w:tabs>
        <w:spacing w:before="120" w:after="120" w:line="240" w:lineRule="auto"/>
        <w:ind w:left="360"/>
      </w:pPr>
      <w:r w:rsidRPr="008F034E">
        <w:lastRenderedPageBreak/>
        <w:t xml:space="preserve">You see that </w:t>
      </w:r>
      <w:r w:rsidRPr="00D424A3">
        <w:rPr>
          <w:i/>
        </w:rPr>
        <w:t xml:space="preserve">PC1 </w:t>
      </w:r>
      <w:r w:rsidRPr="008F034E">
        <w:t xml:space="preserve">now has an IPv6 address on the network </w:t>
      </w:r>
      <w:r w:rsidRPr="00D424A3">
        <w:rPr>
          <w:i/>
        </w:rPr>
        <w:t>fd01:2345:6789:1::11/64</w:t>
      </w:r>
      <w:r w:rsidRPr="008F034E">
        <w:t xml:space="preserve">. This is the configured IPv6 address. </w:t>
      </w:r>
      <w:r>
        <w:t xml:space="preserve"> </w:t>
      </w:r>
    </w:p>
    <w:p w14:paraId="41FF4932" w14:textId="700AF5F6" w:rsidR="006059E2" w:rsidRPr="00034421" w:rsidRDefault="002E39B4" w:rsidP="00D424A3">
      <w:pPr>
        <w:numPr>
          <w:ilvl w:val="0"/>
          <w:numId w:val="40"/>
        </w:numPr>
        <w:tabs>
          <w:tab w:val="clear" w:pos="2520"/>
          <w:tab w:val="clear" w:pos="2880"/>
        </w:tabs>
      </w:pPr>
      <w:r w:rsidRPr="008F034E">
        <w:rPr>
          <w:noProof/>
        </w:rPr>
        <w:drawing>
          <wp:anchor distT="0" distB="0" distL="114300" distR="114300" simplePos="0" relativeHeight="251737088" behindDoc="0" locked="0" layoutInCell="1" allowOverlap="1" wp14:anchorId="67954C87" wp14:editId="300BF692">
            <wp:simplePos x="0" y="0"/>
            <wp:positionH relativeFrom="column">
              <wp:posOffset>-565785</wp:posOffset>
            </wp:positionH>
            <wp:positionV relativeFrom="paragraph">
              <wp:posOffset>-78105</wp:posOffset>
            </wp:positionV>
            <wp:extent cx="467995" cy="467995"/>
            <wp:effectExtent l="0" t="0" r="8255" b="8255"/>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6059E2">
        <w:t xml:space="preserve">Now </w:t>
      </w:r>
      <w:r w:rsidR="006059E2" w:rsidRPr="00D424A3">
        <w:rPr>
          <w:rFonts w:ascii="Consolas" w:hAnsi="Consolas" w:cs="Consolas"/>
        </w:rPr>
        <w:t>ping</w:t>
      </w:r>
      <w:r w:rsidR="006059E2">
        <w:t xml:space="preserve"> from </w:t>
      </w:r>
      <w:r w:rsidR="006059E2" w:rsidRPr="00D424A3">
        <w:rPr>
          <w:i/>
          <w:iCs/>
        </w:rPr>
        <w:t xml:space="preserve">PC1 </w:t>
      </w:r>
      <w:r w:rsidR="006059E2">
        <w:t xml:space="preserve">to </w:t>
      </w:r>
      <w:r w:rsidR="006059E2" w:rsidRPr="00D424A3">
        <w:rPr>
          <w:i/>
          <w:iCs/>
        </w:rPr>
        <w:t>PC3</w:t>
      </w:r>
      <w:r w:rsidR="00034421" w:rsidRPr="00D424A3">
        <w:rPr>
          <w:i/>
          <w:iCs/>
        </w:rPr>
        <w:t xml:space="preserve"> </w:t>
      </w:r>
      <w:r w:rsidR="00034421" w:rsidRPr="00034421">
        <w:t>and ch</w:t>
      </w:r>
      <w:r w:rsidR="00034421">
        <w:t xml:space="preserve">eck the neigh cache of </w:t>
      </w:r>
      <w:r w:rsidR="00034421" w:rsidRPr="00D424A3">
        <w:rPr>
          <w:i/>
          <w:iCs/>
        </w:rPr>
        <w:t>PC1</w:t>
      </w:r>
      <w:r w:rsidR="00034421">
        <w:t>. Take a screenshot of the output.</w:t>
      </w:r>
    </w:p>
    <w:p w14:paraId="3646EE5F" w14:textId="2AC68FAB" w:rsidR="00034421" w:rsidRDefault="00034421" w:rsidP="0006044D">
      <w:pPr>
        <w:shd w:val="clear" w:color="auto" w:fill="F2F2F2" w:themeFill="background1" w:themeFillShade="F2"/>
        <w:tabs>
          <w:tab w:val="left" w:pos="3240"/>
          <w:tab w:val="left" w:pos="3600"/>
        </w:tabs>
        <w:spacing w:before="120" w:after="120" w:line="240" w:lineRule="auto"/>
        <w:ind w:left="1080"/>
        <w:contextualSpacing/>
        <w:rPr>
          <w:rFonts w:ascii="Consolas" w:hAnsi="Consolas"/>
          <w:bCs/>
          <w:i/>
          <w:iCs/>
          <w:lang w:eastAsia="zh-CN"/>
        </w:rPr>
      </w:pPr>
      <w:r w:rsidRPr="00034421">
        <w:rPr>
          <w:rFonts w:ascii="Consolas" w:hAnsi="Consolas" w:cs="Courier New"/>
          <w:shd w:val="clear" w:color="auto" w:fill="F2F2F2" w:themeFill="background1" w:themeFillShade="F2"/>
        </w:rPr>
        <w:t>PC</w:t>
      </w:r>
      <w:r w:rsidR="00C75491">
        <w:rPr>
          <w:rFonts w:ascii="Consolas" w:hAnsi="Consolas" w:cs="Courier New"/>
          <w:shd w:val="clear" w:color="auto" w:fill="F2F2F2" w:themeFill="background1" w:themeFillShade="F2"/>
        </w:rPr>
        <w:t>1</w:t>
      </w:r>
      <w:r w:rsidRPr="00034421">
        <w:rPr>
          <w:rFonts w:ascii="Consolas" w:hAnsi="Consolas" w:cs="Courier New"/>
          <w:shd w:val="clear" w:color="auto" w:fill="F2F2F2" w:themeFill="background1" w:themeFillShade="F2"/>
        </w:rPr>
        <w:t xml:space="preserve">$ </w:t>
      </w:r>
      <w:r w:rsidRPr="00034421">
        <w:rPr>
          <w:rFonts w:ascii="Consolas" w:hAnsi="Consolas" w:cs="Courier New"/>
          <w:b/>
          <w:shd w:val="clear" w:color="auto" w:fill="F2F2F2" w:themeFill="background1" w:themeFillShade="F2"/>
        </w:rPr>
        <w:t>ping6 -c2</w:t>
      </w:r>
      <w:r w:rsidRPr="00034421">
        <w:rPr>
          <w:rFonts w:ascii="Consolas" w:hAnsi="Consolas"/>
          <w:b/>
        </w:rPr>
        <w:t xml:space="preserve"> </w:t>
      </w:r>
      <w:r w:rsidRPr="00034421">
        <w:rPr>
          <w:rFonts w:ascii="Consolas" w:hAnsi="Consolas"/>
          <w:bCs/>
          <w:i/>
          <w:iCs/>
        </w:rPr>
        <w:t>IPv6_address_of_PC</w:t>
      </w:r>
      <w:r w:rsidR="00C75491">
        <w:rPr>
          <w:rFonts w:ascii="Consolas" w:hAnsi="Consolas"/>
          <w:bCs/>
          <w:i/>
          <w:iCs/>
          <w:lang w:eastAsia="zh-CN"/>
        </w:rPr>
        <w:t>3</w:t>
      </w:r>
    </w:p>
    <w:p w14:paraId="758E1A56" w14:textId="5BC16D67" w:rsidR="00034421" w:rsidRPr="00540C87" w:rsidRDefault="00034421" w:rsidP="0006044D">
      <w:pPr>
        <w:shd w:val="clear" w:color="auto" w:fill="F2F2F2" w:themeFill="background1" w:themeFillShade="F2"/>
        <w:tabs>
          <w:tab w:val="left" w:pos="3240"/>
          <w:tab w:val="left" w:pos="3600"/>
        </w:tabs>
        <w:spacing w:before="120" w:after="120" w:line="240" w:lineRule="auto"/>
        <w:ind w:left="1080"/>
        <w:contextualSpacing/>
        <w:rPr>
          <w:rFonts w:ascii="Consolas" w:hAnsi="Consolas"/>
          <w:b/>
        </w:rPr>
      </w:pPr>
      <w:r>
        <w:rPr>
          <w:rFonts w:ascii="Consolas" w:hAnsi="Consolas" w:cs="Courier New"/>
          <w:shd w:val="clear" w:color="auto" w:fill="F2F2F2" w:themeFill="background1" w:themeFillShade="F2"/>
        </w:rPr>
        <w:t xml:space="preserve">PC1$ </w:t>
      </w:r>
      <w:r w:rsidRPr="00034421">
        <w:rPr>
          <w:rFonts w:ascii="Consolas" w:hAnsi="Consolas" w:cs="Courier New"/>
          <w:b/>
          <w:bCs/>
          <w:shd w:val="clear" w:color="auto" w:fill="F2F2F2" w:themeFill="background1" w:themeFillShade="F2"/>
        </w:rPr>
        <w:t>ip neigh show dev eth0</w:t>
      </w:r>
      <w:r w:rsidR="002E39B4" w:rsidRPr="008F034E">
        <w:rPr>
          <w:noProof/>
        </w:rPr>
        <w:drawing>
          <wp:anchor distT="0" distB="0" distL="114300" distR="114300" simplePos="0" relativeHeight="251742208" behindDoc="0" locked="0" layoutInCell="1" allowOverlap="1" wp14:anchorId="6DFFDA38" wp14:editId="0EE6FD70">
            <wp:simplePos x="0" y="0"/>
            <wp:positionH relativeFrom="column">
              <wp:posOffset>-565785</wp:posOffset>
            </wp:positionH>
            <wp:positionV relativeFrom="paragraph">
              <wp:posOffset>327025</wp:posOffset>
            </wp:positionV>
            <wp:extent cx="467995" cy="467995"/>
            <wp:effectExtent l="0" t="0" r="8255" b="8255"/>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7BDEF603" w14:textId="29BCC8AD" w:rsidR="00D424A3" w:rsidRPr="00034421" w:rsidRDefault="00D424A3" w:rsidP="00D424A3">
      <w:pPr>
        <w:numPr>
          <w:ilvl w:val="0"/>
          <w:numId w:val="40"/>
        </w:numPr>
        <w:tabs>
          <w:tab w:val="clear" w:pos="2520"/>
          <w:tab w:val="clear" w:pos="2880"/>
        </w:tabs>
      </w:pPr>
      <w:r>
        <w:t xml:space="preserve">Now flush the neighbor cache for </w:t>
      </w:r>
      <w:r w:rsidRPr="00D424A3">
        <w:rPr>
          <w:i/>
          <w:iCs/>
        </w:rPr>
        <w:t>PC1</w:t>
      </w:r>
      <w:r>
        <w:t xml:space="preserve"> and repeat step 12. Take a screenshot of the output.</w:t>
      </w:r>
    </w:p>
    <w:p w14:paraId="3390C9A7" w14:textId="1CAD7D58" w:rsidR="00D424A3" w:rsidRDefault="00D424A3" w:rsidP="008B39B9">
      <w:pPr>
        <w:shd w:val="clear" w:color="auto" w:fill="F2F2F2" w:themeFill="background1" w:themeFillShade="F2"/>
        <w:tabs>
          <w:tab w:val="left" w:pos="3240"/>
          <w:tab w:val="left" w:pos="3600"/>
        </w:tabs>
        <w:spacing w:before="120" w:after="120" w:line="240" w:lineRule="auto"/>
        <w:ind w:left="1080"/>
        <w:contextualSpacing/>
        <w:rPr>
          <w:rFonts w:ascii="Consolas" w:hAnsi="Consolas"/>
          <w:bCs/>
          <w:i/>
          <w:iCs/>
          <w:lang w:eastAsia="zh-CN"/>
        </w:rPr>
      </w:pPr>
      <w:r w:rsidRPr="00034421">
        <w:rPr>
          <w:rFonts w:ascii="Consolas" w:hAnsi="Consolas" w:cs="Courier New"/>
          <w:shd w:val="clear" w:color="auto" w:fill="F2F2F2" w:themeFill="background1" w:themeFillShade="F2"/>
        </w:rPr>
        <w:t>PC</w:t>
      </w:r>
      <w:r w:rsidR="0006044D">
        <w:rPr>
          <w:rFonts w:ascii="Consolas" w:hAnsi="Consolas" w:cs="Courier New"/>
          <w:shd w:val="clear" w:color="auto" w:fill="F2F2F2" w:themeFill="background1" w:themeFillShade="F2"/>
        </w:rPr>
        <w:t>1</w:t>
      </w:r>
      <w:r w:rsidRPr="00034421">
        <w:rPr>
          <w:rFonts w:ascii="Consolas" w:hAnsi="Consolas" w:cs="Courier New"/>
          <w:shd w:val="clear" w:color="auto" w:fill="F2F2F2" w:themeFill="background1" w:themeFillShade="F2"/>
        </w:rPr>
        <w:t xml:space="preserve">$ </w:t>
      </w:r>
      <w:r w:rsidRPr="00034421">
        <w:rPr>
          <w:rFonts w:ascii="Consolas" w:hAnsi="Consolas" w:cs="Courier New"/>
          <w:b/>
          <w:shd w:val="clear" w:color="auto" w:fill="F2F2F2" w:themeFill="background1" w:themeFillShade="F2"/>
        </w:rPr>
        <w:t>ping6 -c2</w:t>
      </w:r>
      <w:r w:rsidRPr="00034421">
        <w:rPr>
          <w:rFonts w:ascii="Consolas" w:hAnsi="Consolas"/>
          <w:b/>
        </w:rPr>
        <w:t xml:space="preserve"> </w:t>
      </w:r>
      <w:r w:rsidRPr="00034421">
        <w:rPr>
          <w:rFonts w:ascii="Consolas" w:hAnsi="Consolas"/>
          <w:bCs/>
          <w:i/>
          <w:iCs/>
        </w:rPr>
        <w:t>IPv6_address_of_PC</w:t>
      </w:r>
      <w:r w:rsidR="0006044D">
        <w:rPr>
          <w:rFonts w:ascii="Consolas" w:hAnsi="Consolas"/>
          <w:bCs/>
          <w:i/>
          <w:iCs/>
          <w:lang w:eastAsia="zh-CN"/>
        </w:rPr>
        <w:t>3</w:t>
      </w:r>
    </w:p>
    <w:p w14:paraId="38713FB1" w14:textId="306EAAB0" w:rsidR="00D424A3" w:rsidRPr="00540C87" w:rsidRDefault="00D424A3" w:rsidP="008B39B9">
      <w:pPr>
        <w:shd w:val="clear" w:color="auto" w:fill="F2F2F2" w:themeFill="background1" w:themeFillShade="F2"/>
        <w:tabs>
          <w:tab w:val="left" w:pos="3240"/>
          <w:tab w:val="left" w:pos="3600"/>
        </w:tabs>
        <w:spacing w:before="120" w:after="120" w:line="240" w:lineRule="auto"/>
        <w:ind w:left="1080"/>
        <w:rPr>
          <w:rFonts w:ascii="Consolas" w:hAnsi="Consolas"/>
          <w:b/>
        </w:rPr>
      </w:pPr>
      <w:r>
        <w:rPr>
          <w:rFonts w:ascii="Consolas" w:hAnsi="Consolas" w:cs="Courier New"/>
          <w:shd w:val="clear" w:color="auto" w:fill="F2F2F2" w:themeFill="background1" w:themeFillShade="F2"/>
        </w:rPr>
        <w:t xml:space="preserve">PC1$ </w:t>
      </w:r>
      <w:r w:rsidRPr="00034421">
        <w:rPr>
          <w:rFonts w:ascii="Consolas" w:hAnsi="Consolas" w:cs="Courier New"/>
          <w:b/>
          <w:bCs/>
          <w:shd w:val="clear" w:color="auto" w:fill="F2F2F2" w:themeFill="background1" w:themeFillShade="F2"/>
        </w:rPr>
        <w:t>ip neigh show dev eth0</w:t>
      </w:r>
      <w:r w:rsidRPr="008F034E">
        <w:rPr>
          <w:noProof/>
        </w:rPr>
        <w:drawing>
          <wp:anchor distT="0" distB="0" distL="114300" distR="114300" simplePos="0" relativeHeight="251743232" behindDoc="0" locked="0" layoutInCell="1" allowOverlap="1" wp14:anchorId="1E335F47" wp14:editId="1C7B2273">
            <wp:simplePos x="0" y="0"/>
            <wp:positionH relativeFrom="column">
              <wp:posOffset>-584835</wp:posOffset>
            </wp:positionH>
            <wp:positionV relativeFrom="paragraph">
              <wp:posOffset>173990</wp:posOffset>
            </wp:positionV>
            <wp:extent cx="485140" cy="485140"/>
            <wp:effectExtent l="0" t="0" r="0" b="0"/>
            <wp:wrapNone/>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p>
    <w:p w14:paraId="557BC8B3" w14:textId="32884292" w:rsidR="006059E2" w:rsidRPr="008F034E" w:rsidRDefault="00034421" w:rsidP="006059E2">
      <w:pPr>
        <w:pStyle w:val="ListParagraph"/>
        <w:numPr>
          <w:ilvl w:val="0"/>
          <w:numId w:val="40"/>
        </w:numPr>
        <w:tabs>
          <w:tab w:val="clear" w:pos="2520"/>
          <w:tab w:val="clear" w:pos="2880"/>
        </w:tabs>
        <w:spacing w:after="120"/>
      </w:pPr>
      <w:r w:rsidRPr="008F034E">
        <w:t xml:space="preserve">Stop </w:t>
      </w:r>
      <w:r w:rsidRPr="00034421">
        <w:rPr>
          <w:iCs/>
        </w:rPr>
        <w:t>Wireshark</w:t>
      </w:r>
      <w:r>
        <w:t xml:space="preserve"> and save the output</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6E73C5AF"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BDB7C44" w14:textId="77777777" w:rsidR="008F034E" w:rsidRPr="008F034E" w:rsidRDefault="008F034E" w:rsidP="008F034E">
            <w:pPr>
              <w:spacing w:after="160" w:line="259" w:lineRule="auto"/>
            </w:pPr>
            <w:r w:rsidRPr="008F034E">
              <w:rPr>
                <w:noProof/>
              </w:rPr>
              <w:drawing>
                <wp:anchor distT="0" distB="0" distL="114300" distR="114300" simplePos="0" relativeHeight="251698176" behindDoc="0" locked="0" layoutInCell="1" allowOverlap="1" wp14:anchorId="56E52383" wp14:editId="2F90477C">
                  <wp:simplePos x="0" y="0"/>
                  <wp:positionH relativeFrom="margin">
                    <wp:posOffset>76200</wp:posOffset>
                  </wp:positionH>
                  <wp:positionV relativeFrom="paragraph">
                    <wp:posOffset>-455295</wp:posOffset>
                  </wp:positionV>
                  <wp:extent cx="304800" cy="3048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E3AF56D" w14:textId="77777777" w:rsidR="008F034E" w:rsidRPr="008F034E" w:rsidRDefault="008F034E" w:rsidP="008F034E">
            <w:pPr>
              <w:rPr>
                <w:b/>
              </w:rPr>
            </w:pPr>
            <w:r w:rsidRPr="008F034E">
              <w:rPr>
                <w:b/>
              </w:rPr>
              <w:t>Where is the Router Solicitation?</w:t>
            </w:r>
          </w:p>
          <w:p w14:paraId="56E61D54" w14:textId="77777777" w:rsidR="008F034E" w:rsidRPr="008F034E" w:rsidRDefault="008F034E" w:rsidP="008F034E">
            <w:r w:rsidRPr="008F034E">
              <w:t xml:space="preserve">In the above experiment, the </w:t>
            </w:r>
            <w:r w:rsidRPr="006E03D1">
              <w:rPr>
                <w:i/>
              </w:rPr>
              <w:t>Router Advertisement</w:t>
            </w:r>
            <w:r w:rsidRPr="008F034E">
              <w:t xml:space="preserve"> was sent when the Cisco Router was configured as an IPv6 router. The </w:t>
            </w:r>
            <w:r w:rsidRPr="006E03D1">
              <w:rPr>
                <w:i/>
              </w:rPr>
              <w:t>Router Advertisement</w:t>
            </w:r>
            <w:r w:rsidRPr="008F034E">
              <w:t xml:space="preserve"> was not sent in response to a Router Solicitation. </w:t>
            </w:r>
          </w:p>
          <w:p w14:paraId="55000B56" w14:textId="77777777" w:rsidR="008F034E" w:rsidRPr="008F034E" w:rsidRDefault="008F034E" w:rsidP="008F034E"/>
          <w:p w14:paraId="7DBFCAB0" w14:textId="4A53A23C" w:rsidR="008F034E" w:rsidRPr="008F034E" w:rsidRDefault="006E03D1" w:rsidP="008F034E">
            <w:r>
              <w:t xml:space="preserve">When </w:t>
            </w:r>
            <w:r w:rsidR="008F034E" w:rsidRPr="000332D0">
              <w:rPr>
                <w:i/>
              </w:rPr>
              <w:t>PC3</w:t>
            </w:r>
            <w:r w:rsidR="008F034E" w:rsidRPr="008F034E">
              <w:t xml:space="preserve"> </w:t>
            </w:r>
            <w:r>
              <w:t xml:space="preserve">was booted up and the network interface was configured, it </w:t>
            </w:r>
            <w:r w:rsidR="008F034E" w:rsidRPr="008F034E">
              <w:t>sen</w:t>
            </w:r>
            <w:r w:rsidR="000332D0">
              <w:t>t</w:t>
            </w:r>
            <w:r w:rsidR="008F034E" w:rsidRPr="008F034E">
              <w:t xml:space="preserve"> a </w:t>
            </w:r>
            <w:r w:rsidR="008F034E" w:rsidRPr="006E03D1">
              <w:rPr>
                <w:i/>
              </w:rPr>
              <w:t>Router Solicitation</w:t>
            </w:r>
            <w:r w:rsidR="008F034E" w:rsidRPr="008F034E">
              <w:t xml:space="preserve">. At that time, no router was available. </w:t>
            </w:r>
          </w:p>
          <w:p w14:paraId="41CFCA15" w14:textId="77777777" w:rsidR="008F034E" w:rsidRPr="008F034E" w:rsidRDefault="008F034E" w:rsidP="008F034E"/>
          <w:p w14:paraId="34E9A936" w14:textId="1FA822BE" w:rsidR="000332D0" w:rsidRDefault="008F034E" w:rsidP="008F034E">
            <w:r w:rsidRPr="008F034E">
              <w:t xml:space="preserve">If you want to see a </w:t>
            </w:r>
            <w:r w:rsidRPr="006E03D1">
              <w:rPr>
                <w:i/>
              </w:rPr>
              <w:t>Router Solicitation/Router Advertisement</w:t>
            </w:r>
            <w:r w:rsidRPr="008F034E">
              <w:t xml:space="preserve"> sequence, </w:t>
            </w:r>
            <w:r w:rsidR="000332D0">
              <w:t xml:space="preserve">disable and then enable the </w:t>
            </w:r>
            <w:r w:rsidR="000332D0" w:rsidRPr="00322159">
              <w:rPr>
                <w:iCs/>
              </w:rPr>
              <w:t>eth0</w:t>
            </w:r>
            <w:r w:rsidR="000332D0">
              <w:t xml:space="preserve"> interface of </w:t>
            </w:r>
            <w:r w:rsidR="000332D0" w:rsidRPr="000332D0">
              <w:rPr>
                <w:i/>
              </w:rPr>
              <w:t>PC3</w:t>
            </w:r>
            <w:r w:rsidR="000332D0">
              <w:t xml:space="preserve"> with the commands</w:t>
            </w:r>
            <w:r w:rsidR="003949DF">
              <w:rPr>
                <w:rFonts w:hint="eastAsia"/>
                <w:lang w:eastAsia="zh-CN"/>
              </w:rPr>
              <w:t>.</w:t>
            </w:r>
          </w:p>
          <w:p w14:paraId="31B4D870" w14:textId="77777777" w:rsidR="000332D0" w:rsidRDefault="000332D0" w:rsidP="008F034E"/>
          <w:p w14:paraId="2F9379E7" w14:textId="34FE179C" w:rsidR="000332D0" w:rsidRPr="000332D0" w:rsidRDefault="000332D0" w:rsidP="000332D0">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 xml:space="preserve">sudo ip link set eth0 </w:t>
            </w:r>
            <w:r>
              <w:rPr>
                <w:rFonts w:ascii="Consolas" w:hAnsi="Consolas" w:cs="Courier New"/>
                <w:b/>
                <w:shd w:val="clear" w:color="auto" w:fill="F2F2F2" w:themeFill="background1" w:themeFillShade="F2"/>
              </w:rPr>
              <w:t>down</w:t>
            </w:r>
          </w:p>
          <w:p w14:paraId="08D1CA7D" w14:textId="2C58C7B5" w:rsidR="000332D0" w:rsidRPr="000332D0" w:rsidRDefault="000332D0" w:rsidP="008F034E">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sudo ip link set eth0 up</w:t>
            </w:r>
          </w:p>
          <w:p w14:paraId="3E787F6B" w14:textId="77777777" w:rsidR="000332D0" w:rsidRDefault="000332D0" w:rsidP="008F034E"/>
          <w:p w14:paraId="1A4F476C" w14:textId="56116403" w:rsidR="008F034E" w:rsidRPr="008F034E" w:rsidRDefault="008F034E" w:rsidP="008F034E">
            <w:r w:rsidRPr="008F034E">
              <w:t xml:space="preserve">As soon as </w:t>
            </w:r>
            <w:r w:rsidR="000332D0">
              <w:t xml:space="preserve">the interface is enabled, </w:t>
            </w:r>
            <w:r w:rsidR="006E03D1">
              <w:t xml:space="preserve">PC3 sends a </w:t>
            </w:r>
            <w:r w:rsidRPr="000332D0">
              <w:rPr>
                <w:i/>
              </w:rPr>
              <w:t>Router Solicitation</w:t>
            </w:r>
            <w:r w:rsidR="006E03D1">
              <w:t>,</w:t>
            </w:r>
            <w:r w:rsidRPr="008F034E">
              <w:t xml:space="preserve"> which is replied to by </w:t>
            </w:r>
            <w:r w:rsidRPr="000332D0">
              <w:rPr>
                <w:i/>
              </w:rPr>
              <w:t>Router1</w:t>
            </w:r>
            <w:r w:rsidRPr="008F034E">
              <w:t xml:space="preserve"> with a </w:t>
            </w:r>
            <w:r w:rsidRPr="000332D0">
              <w:rPr>
                <w:i/>
              </w:rPr>
              <w:t>Router Advertisement</w:t>
            </w:r>
            <w:r w:rsidRPr="008F034E">
              <w:t xml:space="preserve">. </w:t>
            </w:r>
          </w:p>
        </w:tc>
      </w:tr>
    </w:tbl>
    <w:p w14:paraId="15A692D5" w14:textId="77777777" w:rsidR="002E39B4" w:rsidRDefault="002E39B4" w:rsidP="009C482F">
      <w:pPr>
        <w:pStyle w:val="LabTitle"/>
      </w:pPr>
    </w:p>
    <w:p w14:paraId="76B5ABEE" w14:textId="719253D2" w:rsidR="008F034E" w:rsidRPr="008F034E" w:rsidRDefault="008F034E" w:rsidP="009C482F">
      <w:pPr>
        <w:pStyle w:val="LabTitle"/>
      </w:pPr>
      <w:r w:rsidRPr="008F034E">
        <w:drawing>
          <wp:anchor distT="0" distB="0" distL="114300" distR="114300" simplePos="0" relativeHeight="251696128" behindDoc="0" locked="0" layoutInCell="1" allowOverlap="1" wp14:anchorId="4D13334B" wp14:editId="74A39684">
            <wp:simplePos x="0" y="0"/>
            <wp:positionH relativeFrom="column">
              <wp:posOffset>-476250</wp:posOffset>
            </wp:positionH>
            <wp:positionV relativeFrom="paragraph">
              <wp:posOffset>20320</wp:posOffset>
            </wp:positionV>
            <wp:extent cx="466725" cy="3810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2467F02F" w14:textId="6B38D4AD" w:rsidR="00D9799C" w:rsidRDefault="00D9799C" w:rsidP="00D9799C">
      <w:pPr>
        <w:pStyle w:val="ListParagraph"/>
        <w:numPr>
          <w:ilvl w:val="0"/>
          <w:numId w:val="52"/>
        </w:numPr>
        <w:contextualSpacing w:val="0"/>
      </w:pPr>
      <w:r w:rsidRPr="008F034E">
        <w:t xml:space="preserve">Provide the screen capture </w:t>
      </w:r>
      <w:r>
        <w:t xml:space="preserve">from </w:t>
      </w:r>
      <w:r w:rsidRPr="008F034E">
        <w:t xml:space="preserve">Step </w:t>
      </w:r>
      <w:r w:rsidR="00E71EEF">
        <w:t>3</w:t>
      </w:r>
      <w:r>
        <w:t xml:space="preserve"> (before the </w:t>
      </w:r>
      <w:r w:rsidRPr="00284951">
        <w:rPr>
          <w:i/>
        </w:rPr>
        <w:t>Router Advertisement</w:t>
      </w:r>
      <w:r>
        <w:t xml:space="preserve"> was received) and Step </w:t>
      </w:r>
      <w:r w:rsidR="00E71EEF">
        <w:t>5</w:t>
      </w:r>
      <w:r>
        <w:t xml:space="preserve"> (after the </w:t>
      </w:r>
      <w:r w:rsidRPr="00284951">
        <w:rPr>
          <w:i/>
        </w:rPr>
        <w:t>Router Advertisement</w:t>
      </w:r>
      <w:r>
        <w:t xml:space="preserve"> was received)</w:t>
      </w:r>
      <w:r w:rsidRPr="008F034E">
        <w:t xml:space="preserve">. </w:t>
      </w:r>
    </w:p>
    <w:p w14:paraId="4355B17D" w14:textId="603915C5" w:rsidR="00D9799C" w:rsidRPr="007E1EF4" w:rsidRDefault="00D9799C" w:rsidP="00D9799C">
      <w:pPr>
        <w:pStyle w:val="ListParagraph"/>
        <w:numPr>
          <w:ilvl w:val="0"/>
          <w:numId w:val="52"/>
        </w:numPr>
        <w:contextualSpacing w:val="0"/>
      </w:pPr>
      <w:r w:rsidRPr="007E1EF4">
        <w:t xml:space="preserve">Include the screenshot of the routing table of </w:t>
      </w:r>
      <w:r w:rsidRPr="007E1EF4">
        <w:rPr>
          <w:i/>
        </w:rPr>
        <w:t>Router1</w:t>
      </w:r>
      <w:r w:rsidRPr="007E1EF4">
        <w:t xml:space="preserve"> from Step 5. </w:t>
      </w:r>
    </w:p>
    <w:p w14:paraId="7D9394BD" w14:textId="609B68FD"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From the saved </w:t>
      </w:r>
      <w:r w:rsidRPr="007E1EF4">
        <w:rPr>
          <w:iCs/>
          <w:color w:val="000000" w:themeColor="text1"/>
        </w:rPr>
        <w:t>Wireshark</w:t>
      </w:r>
      <w:r w:rsidRPr="007E1EF4">
        <w:rPr>
          <w:color w:val="000000" w:themeColor="text1"/>
        </w:rPr>
        <w:t xml:space="preserve"> data, include one </w:t>
      </w:r>
      <w:r w:rsidRPr="007E1EF4">
        <w:rPr>
          <w:i/>
          <w:color w:val="000000" w:themeColor="text1"/>
        </w:rPr>
        <w:t>Router Advertisement</w:t>
      </w:r>
      <w:r w:rsidRPr="007E1EF4">
        <w:rPr>
          <w:color w:val="000000" w:themeColor="text1"/>
        </w:rPr>
        <w:t xml:space="preserve"> message, which shows the IPv6 source and destination addresses, as well as all fields of the </w:t>
      </w:r>
      <w:r w:rsidRPr="007E1EF4">
        <w:rPr>
          <w:i/>
          <w:color w:val="000000" w:themeColor="text1"/>
        </w:rPr>
        <w:t>ICMP6</w:t>
      </w:r>
      <w:r w:rsidRPr="007E1EF4">
        <w:rPr>
          <w:color w:val="000000" w:themeColor="text1"/>
        </w:rPr>
        <w:t xml:space="preserve"> message. </w:t>
      </w:r>
    </w:p>
    <w:p w14:paraId="140A136A" w14:textId="63AC6E53"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Include the screenshots of the outputs of </w:t>
      </w:r>
      <w:r w:rsidRPr="00711501">
        <w:rPr>
          <w:rFonts w:ascii="Consolas" w:hAnsi="Consolas" w:cs="Consolas"/>
          <w:iCs/>
          <w:color w:val="000000" w:themeColor="text1"/>
        </w:rPr>
        <w:t>ping</w:t>
      </w:r>
      <w:r w:rsidRPr="007E1EF4">
        <w:rPr>
          <w:i/>
          <w:color w:val="000000" w:themeColor="text1"/>
        </w:rPr>
        <w:t>6</w:t>
      </w:r>
      <w:r w:rsidRPr="007E1EF4">
        <w:rPr>
          <w:color w:val="000000" w:themeColor="text1"/>
        </w:rPr>
        <w:t xml:space="preserve"> and </w:t>
      </w:r>
      <w:r w:rsidRPr="007E1EF4">
        <w:rPr>
          <w:i/>
          <w:color w:val="000000" w:themeColor="text1"/>
        </w:rPr>
        <w:t>traceroute6</w:t>
      </w:r>
      <w:r w:rsidRPr="007E1EF4">
        <w:rPr>
          <w:color w:val="000000" w:themeColor="text1"/>
        </w:rPr>
        <w:t xml:space="preserve"> from Step </w:t>
      </w:r>
      <w:r w:rsidR="007E1EF4" w:rsidRPr="007E1EF4">
        <w:rPr>
          <w:color w:val="000000" w:themeColor="text1"/>
        </w:rPr>
        <w:t>9</w:t>
      </w:r>
      <w:r w:rsidRPr="007E1EF4">
        <w:rPr>
          <w:color w:val="000000" w:themeColor="text1"/>
        </w:rPr>
        <w:t xml:space="preserve">. </w:t>
      </w:r>
    </w:p>
    <w:p w14:paraId="20AE0667" w14:textId="14E1C85A" w:rsidR="00D9799C" w:rsidRDefault="00D9799C" w:rsidP="00D9799C">
      <w:pPr>
        <w:pStyle w:val="ListParagraph"/>
        <w:numPr>
          <w:ilvl w:val="0"/>
          <w:numId w:val="52"/>
        </w:numPr>
        <w:contextualSpacing w:val="0"/>
      </w:pPr>
      <w:r w:rsidRPr="007E1EF4">
        <w:t xml:space="preserve">Explain how PC3 constructed its global unique unicast address. </w:t>
      </w:r>
    </w:p>
    <w:p w14:paraId="34CFD46D" w14:textId="24152820" w:rsidR="00331A33" w:rsidRPr="007E1EF4" w:rsidRDefault="00331A33" w:rsidP="00331A33">
      <w:pPr>
        <w:pStyle w:val="ListParagraph"/>
        <w:numPr>
          <w:ilvl w:val="1"/>
          <w:numId w:val="52"/>
        </w:numPr>
        <w:contextualSpacing w:val="0"/>
      </w:pPr>
      <w:r>
        <w:t>As written above t</w:t>
      </w:r>
      <w:r w:rsidRPr="008F034E">
        <w:t>he host creates a globally routable IP address, using the network prefix sent by the router, and the Interface ID from the link-local address.</w:t>
      </w:r>
    </w:p>
    <w:p w14:paraId="1132890F" w14:textId="77777777" w:rsidR="006843F0" w:rsidRDefault="00D9799C" w:rsidP="006843F0">
      <w:pPr>
        <w:pStyle w:val="ListParagraph"/>
        <w:numPr>
          <w:ilvl w:val="0"/>
          <w:numId w:val="52"/>
        </w:numPr>
        <w:contextualSpacing w:val="0"/>
      </w:pPr>
      <w:r w:rsidRPr="007E1EF4">
        <w:t xml:space="preserve">Explain how PC3 determines the IPv6 address of the default gateway. </w:t>
      </w:r>
    </w:p>
    <w:p w14:paraId="2B37B04C" w14:textId="11A56579" w:rsidR="001C20C9" w:rsidRDefault="001C20C9" w:rsidP="006843F0">
      <w:pPr>
        <w:pStyle w:val="ListParagraph"/>
        <w:numPr>
          <w:ilvl w:val="1"/>
          <w:numId w:val="52"/>
        </w:numPr>
        <w:contextualSpacing w:val="0"/>
      </w:pPr>
      <w:r>
        <w:lastRenderedPageBreak/>
        <w:t>In netstat the entry</w:t>
      </w:r>
      <w:r w:rsidRPr="006843F0">
        <w:rPr>
          <w:b/>
          <w:bCs/>
        </w:rPr>
        <w:t>:</w:t>
      </w:r>
      <w:r w:rsidRPr="006843F0">
        <w:rPr>
          <w:b/>
          <w:bCs/>
        </w:rPr>
        <w:t xml:space="preserve"> </w:t>
      </w:r>
      <w:r w:rsidRPr="006843F0">
        <w:rPr>
          <w:b/>
          <w:bCs/>
        </w:rPr>
        <w:t>::/0   fe80::ce01:fff:fe30:10     UGDAe 1024 2     0 eth0</w:t>
      </w:r>
      <w:r w:rsidR="001A7623">
        <w:t xml:space="preserve">, </w:t>
      </w:r>
      <w:r w:rsidR="006843F0">
        <w:t>Tells that for destination all other destination(ie. Default gateway) the next is the MAC address of the  Router2(fe80::ce01:fff:fe30:10).</w:t>
      </w:r>
    </w:p>
    <w:p w14:paraId="13E1DB2A" w14:textId="67451BF2" w:rsidR="00034421" w:rsidRDefault="00034421" w:rsidP="00D9799C">
      <w:pPr>
        <w:pStyle w:val="ListParagraph"/>
        <w:numPr>
          <w:ilvl w:val="0"/>
          <w:numId w:val="52"/>
        </w:numPr>
        <w:contextualSpacing w:val="0"/>
      </w:pPr>
      <w:r>
        <w:t>On the ping from PC1 to PC</w:t>
      </w:r>
      <w:r w:rsidR="00D424A3">
        <w:t>3</w:t>
      </w:r>
      <w:r>
        <w:t xml:space="preserve"> after configuring PC1’s address what did you observe as the source address of PC1’s request packets? </w:t>
      </w:r>
      <w:r w:rsidR="00D424A3">
        <w:t>What is the destination of PC1s packets? Does PC1 send a neighbor solicitation? Does the router send one? Explain the behavior that you observe.</w:t>
      </w:r>
    </w:p>
    <w:p w14:paraId="614E0BD9" w14:textId="2D39149D" w:rsidR="0094577C" w:rsidRDefault="0094577C" w:rsidP="0094577C">
      <w:pPr>
        <w:pStyle w:val="ListParagraph"/>
        <w:numPr>
          <w:ilvl w:val="1"/>
          <w:numId w:val="52"/>
        </w:numPr>
        <w:contextualSpacing w:val="0"/>
      </w:pPr>
      <w:r>
        <w:t>Source</w:t>
      </w:r>
      <w:r w:rsidRPr="0094577C">
        <w:t>: fd01:2345:6789:1::11</w:t>
      </w:r>
      <w:r>
        <w:t xml:space="preserve"> </w:t>
      </w:r>
      <w:r>
        <w:t>PC1</w:t>
      </w:r>
      <w:r w:rsidR="006564F3">
        <w:t>’s</w:t>
      </w:r>
      <w:r>
        <w:t xml:space="preserve"> unique local address of</w:t>
      </w:r>
    </w:p>
    <w:p w14:paraId="3E39AA42" w14:textId="37E879E7" w:rsidR="0094577C" w:rsidRDefault="0094577C" w:rsidP="0094577C">
      <w:pPr>
        <w:pStyle w:val="ListParagraph"/>
        <w:numPr>
          <w:ilvl w:val="1"/>
          <w:numId w:val="52"/>
        </w:numPr>
        <w:contextualSpacing w:val="0"/>
      </w:pPr>
      <w:r w:rsidRPr="0094577C">
        <w:t>Destination: fd01:2345:6789:3:b093:2cff:fef6:f3d3</w:t>
      </w:r>
      <w:r>
        <w:t xml:space="preserve"> PC3’s global ipv6 address</w:t>
      </w:r>
    </w:p>
    <w:p w14:paraId="6C995EAB" w14:textId="170AC5B3" w:rsidR="00CE3B7C" w:rsidRDefault="000A75A8" w:rsidP="0094577C">
      <w:pPr>
        <w:pStyle w:val="ListParagraph"/>
        <w:numPr>
          <w:ilvl w:val="1"/>
          <w:numId w:val="52"/>
        </w:numPr>
        <w:contextualSpacing w:val="0"/>
      </w:pPr>
      <w:r>
        <w:t>No</w:t>
      </w:r>
      <w:r w:rsidR="00CE3B7C">
        <w:t xml:space="preserve"> PC1 </w:t>
      </w:r>
      <w:r w:rsidR="005E0726">
        <w:t xml:space="preserve">does not </w:t>
      </w:r>
      <w:r w:rsidR="00CE3B7C">
        <w:t>sends a neigh solicitation.</w:t>
      </w:r>
    </w:p>
    <w:p w14:paraId="7D10171D" w14:textId="486D1717" w:rsidR="00CE3B7C" w:rsidRDefault="005C10F1" w:rsidP="0094577C">
      <w:pPr>
        <w:pStyle w:val="ListParagraph"/>
        <w:numPr>
          <w:ilvl w:val="1"/>
          <w:numId w:val="52"/>
        </w:numPr>
        <w:contextualSpacing w:val="0"/>
      </w:pPr>
      <w:r>
        <w:t>Yes</w:t>
      </w:r>
      <w:r w:rsidR="00CE3B7C">
        <w:t xml:space="preserve"> router</w:t>
      </w:r>
      <w:r>
        <w:t xml:space="preserve"> </w:t>
      </w:r>
      <w:r w:rsidR="00CE3B7C">
        <w:t>sends neigh solicitation</w:t>
      </w:r>
      <w:r w:rsidR="00C11352">
        <w:t xml:space="preserve">, </w:t>
      </w:r>
      <w:r>
        <w:t xml:space="preserve">for PC2’s unique local </w:t>
      </w:r>
      <w:r w:rsidR="0011757F">
        <w:t>address</w:t>
      </w:r>
      <w:r>
        <w:t xml:space="preserve"> fd01:2345:6789:1:11</w:t>
      </w:r>
      <w:r w:rsidR="009A1C21">
        <w:t>, which the PC2 replies with neigh advertisement.</w:t>
      </w:r>
    </w:p>
    <w:p w14:paraId="7274E3CB" w14:textId="08FB1D69" w:rsidR="0011757F" w:rsidRDefault="0011757F" w:rsidP="0011757F">
      <w:pPr>
        <w:pStyle w:val="ListParagraph"/>
        <w:ind w:left="1440"/>
        <w:contextualSpacing w:val="0"/>
      </w:pPr>
      <w:r>
        <w:t>THIS HAPPENS BECAUSE ROUTERS RECEIVES REQUEST FROM UNIQUE LOCAL ADDRESS WHICH ROUTER VERIFIES.</w:t>
      </w:r>
    </w:p>
    <w:p w14:paraId="7D8F92F6" w14:textId="07DEF1D3" w:rsidR="008F034E" w:rsidRDefault="00D424A3" w:rsidP="008F034E">
      <w:pPr>
        <w:pStyle w:val="ListParagraph"/>
        <w:numPr>
          <w:ilvl w:val="0"/>
          <w:numId w:val="52"/>
        </w:numPr>
        <w:contextualSpacing w:val="0"/>
      </w:pPr>
      <w:r>
        <w:t>After flushing the neighbor cache of PC1, and you repeated the ping, did you see a difference in the Wireshark output? Explain what you see.</w:t>
      </w:r>
    </w:p>
    <w:p w14:paraId="0EEFE400" w14:textId="2CBFD4A5" w:rsidR="00EF5EE0" w:rsidRDefault="00EF5EE0" w:rsidP="00EF5EE0">
      <w:pPr>
        <w:pStyle w:val="ListParagraph"/>
        <w:numPr>
          <w:ilvl w:val="1"/>
          <w:numId w:val="52"/>
        </w:numPr>
        <w:contextualSpacing w:val="0"/>
      </w:pPr>
      <w:r>
        <w:t>YES PC1 sends neigh solicitation for fe80::ce02:21ff:fe93:0 ie. For Router 2</w:t>
      </w:r>
    </w:p>
    <w:p w14:paraId="7D10F83A" w14:textId="5CFB65E0" w:rsidR="00EF5EE0" w:rsidRDefault="00EF5EE0" w:rsidP="00EF5EE0">
      <w:pPr>
        <w:pStyle w:val="ListParagraph"/>
        <w:numPr>
          <w:ilvl w:val="2"/>
          <w:numId w:val="52"/>
        </w:numPr>
        <w:contextualSpacing w:val="0"/>
      </w:pPr>
      <w:r>
        <w:t>One with src fe80:58de:cbff:fe8c:3c4b which is link local address</w:t>
      </w:r>
      <w:r w:rsidR="009103ED">
        <w:t>.</w:t>
      </w:r>
    </w:p>
    <w:p w14:paraId="18087B6E" w14:textId="2E79217E" w:rsidR="00EF5EE0" w:rsidRDefault="00EF5EE0" w:rsidP="00EF5EE0">
      <w:pPr>
        <w:pStyle w:val="ListParagraph"/>
        <w:numPr>
          <w:ilvl w:val="2"/>
          <w:numId w:val="52"/>
        </w:numPr>
        <w:contextualSpacing w:val="0"/>
      </w:pPr>
      <w:r>
        <w:t>Second with src fd01:2345:6789:1::11 which is unique local address.</w:t>
      </w:r>
    </w:p>
    <w:p w14:paraId="0805E4F3" w14:textId="12B9CF7F" w:rsidR="008F034E" w:rsidRPr="008F034E" w:rsidRDefault="008F034E" w:rsidP="00184FB6">
      <w:pPr>
        <w:pStyle w:val="Heading1"/>
      </w:pPr>
      <w:bookmarkStart w:id="107" w:name="_Toc42450224"/>
      <w:bookmarkStart w:id="108" w:name="_Toc43113789"/>
      <w:bookmarkStart w:id="109" w:name="_Toc46166112"/>
      <w:bookmarkStart w:id="110" w:name="_Toc46927889"/>
      <w:bookmarkStart w:id="111" w:name="_Toc61874433"/>
      <w:r w:rsidRPr="008F034E">
        <w:lastRenderedPageBreak/>
        <w:t>Appendix</w:t>
      </w:r>
      <w:r w:rsidR="00716533">
        <w:t xml:space="preserve"> A</w:t>
      </w:r>
      <w:r w:rsidRPr="008F034E">
        <w:t xml:space="preserve">: </w:t>
      </w:r>
      <w:bookmarkEnd w:id="107"/>
      <w:bookmarkEnd w:id="108"/>
      <w:r w:rsidRPr="008F034E">
        <w:t>Cisco IOS Command Line Interface</w:t>
      </w:r>
      <w:bookmarkEnd w:id="109"/>
      <w:bookmarkEnd w:id="110"/>
      <w:bookmarkEnd w:id="111"/>
    </w:p>
    <w:p w14:paraId="652D023C" w14:textId="77777777" w:rsidR="008F034E" w:rsidRPr="008F034E" w:rsidRDefault="008F034E" w:rsidP="008F034E">
      <w:pPr>
        <w:rPr>
          <w:i/>
        </w:rPr>
      </w:pPr>
      <w:r w:rsidRPr="008F034E">
        <w:t xml:space="preserve">The command line interface of IOS has a rich syntax. There are hundreds of configuration commands, and some commands have numerous options. Different from a Linux Shell, the command line interface of IOS runs in different modes, and each command requires a certain mode. The Internet Lab features only the most common command modes and, for each command mode, uses only a small subset of available commands. The command modes used in the Internet Lab are the </w:t>
      </w:r>
      <w:r w:rsidRPr="008F034E">
        <w:rPr>
          <w:i/>
        </w:rPr>
        <w:t>user EXEC mode</w:t>
      </w:r>
      <w:r w:rsidRPr="008F034E">
        <w:t xml:space="preserve">, the </w:t>
      </w:r>
      <w:r w:rsidRPr="008F034E">
        <w:rPr>
          <w:i/>
        </w:rPr>
        <w:t>privileged EXEC mode</w:t>
      </w:r>
      <w:r w:rsidRPr="008F034E">
        <w:t xml:space="preserve">, the </w:t>
      </w:r>
      <w:r w:rsidRPr="008F034E">
        <w:rPr>
          <w:i/>
        </w:rPr>
        <w:t>global configuration mode</w:t>
      </w:r>
      <w:r w:rsidRPr="008F034E">
        <w:t xml:space="preserve">, the </w:t>
      </w:r>
      <w:r w:rsidRPr="008F034E">
        <w:rPr>
          <w:i/>
        </w:rPr>
        <w:t>interface configuration mode</w:t>
      </w:r>
      <w:r w:rsidRPr="008F034E">
        <w:t xml:space="preserve">, and the </w:t>
      </w:r>
      <w:r w:rsidRPr="008F034E">
        <w:rPr>
          <w:i/>
        </w:rPr>
        <w:t>router configuration mode.</w:t>
      </w:r>
    </w:p>
    <w:p w14:paraId="0ABBAE56" w14:textId="77777777" w:rsidR="008F034E" w:rsidRPr="008F034E" w:rsidRDefault="008F034E" w:rsidP="008F034E">
      <w:r w:rsidRPr="008F034E">
        <w:t>Each command mode has a different prompt, and a user can derive the current command mode from the command prompt.  The user EXEC Mode is indicated by an angle bracket (</w:t>
      </w:r>
      <w:r w:rsidRPr="008F034E">
        <w:rPr>
          <w:i/>
        </w:rPr>
        <w:t>&gt;</w:t>
      </w:r>
      <w:r w:rsidRPr="008F034E">
        <w:t xml:space="preserve">), the privileged EXEC mode by the pound sign (#), and the configuration modes are indicated by an abbreviation of the configuration mode, followed by the pound sign, for example,  </w:t>
      </w:r>
      <w:r w:rsidRPr="008F034E">
        <w:rPr>
          <w:i/>
        </w:rPr>
        <w:t xml:space="preserve">(config)#, (config-if)#, </w:t>
      </w:r>
      <w:r w:rsidRPr="008F034E">
        <w:t>and</w:t>
      </w:r>
      <w:r w:rsidRPr="008F034E">
        <w:rPr>
          <w:i/>
        </w:rPr>
        <w:t xml:space="preserve"> (config-router)#.  </w:t>
      </w:r>
      <w:r w:rsidRPr="008F034E">
        <w:t>Typing a question mark (</w:t>
      </w:r>
      <w:r w:rsidRPr="008F034E">
        <w:rPr>
          <w:i/>
        </w:rPr>
        <w:t>?</w:t>
      </w:r>
      <w:r w:rsidRPr="008F034E">
        <w:t>) in any command mode generates a list of all available commands in the current mode.</w:t>
      </w:r>
    </w:p>
    <w:p w14:paraId="5D1BDA5A" w14:textId="31A9606D" w:rsidR="008F034E" w:rsidRPr="008F034E" w:rsidRDefault="008F034E" w:rsidP="008F034E">
      <w:r w:rsidRPr="008F034E">
        <w:t>Table 3.5 presents a summary of the command modes. Figure 3.</w:t>
      </w:r>
      <w:r w:rsidR="00A478BF">
        <w:t>6</w:t>
      </w:r>
      <w:r w:rsidRPr="008F034E">
        <w:t xml:space="preserve"> illustrates the available transitions between different command modes, and which commands need to be issued. For example, changing from the privileged mode to the global configuration mode is done with the command </w:t>
      </w:r>
      <w:r w:rsidRPr="008F034E">
        <w:rPr>
          <w:i/>
        </w:rPr>
        <w:t>configure terminal</w:t>
      </w:r>
      <w:r w:rsidRPr="008F034E">
        <w:t xml:space="preserve">. Typing </w:t>
      </w:r>
      <w:r w:rsidRPr="008F034E">
        <w:rPr>
          <w:i/>
        </w:rPr>
        <w:t>exit</w:t>
      </w:r>
      <w:r w:rsidRPr="008F034E">
        <w:rPr>
          <w:b/>
          <w:i/>
        </w:rPr>
        <w:t xml:space="preserve"> </w:t>
      </w:r>
      <w:r w:rsidRPr="008F034E">
        <w:t>in this mode returns to the privileged mode. As shown in Figure 3.6, it is not feasible to switch arbitrarily from one command mode to another. For example, the global configuration mode cannot be entered from the user EXEC mode.</w:t>
      </w:r>
    </w:p>
    <w:tbl>
      <w:tblPr>
        <w:tblStyle w:val="GridTable4-Accent112"/>
        <w:tblW w:w="9590" w:type="dxa"/>
        <w:tblLayout w:type="fixed"/>
        <w:tblLook w:val="0420" w:firstRow="1" w:lastRow="0" w:firstColumn="0" w:lastColumn="0" w:noHBand="0" w:noVBand="1"/>
      </w:tblPr>
      <w:tblGrid>
        <w:gridCol w:w="2880"/>
        <w:gridCol w:w="3686"/>
        <w:gridCol w:w="3024"/>
      </w:tblGrid>
      <w:tr w:rsidR="008F034E" w:rsidRPr="008F034E" w14:paraId="3CBD9613" w14:textId="77777777" w:rsidTr="00184FB6">
        <w:trPr>
          <w:cnfStyle w:val="100000000000" w:firstRow="1" w:lastRow="0" w:firstColumn="0" w:lastColumn="0" w:oddVBand="0" w:evenVBand="0" w:oddHBand="0" w:evenHBand="0" w:firstRowFirstColumn="0" w:firstRowLastColumn="0" w:lastRowFirstColumn="0" w:lastRowLastColumn="0"/>
          <w:trHeight w:val="432"/>
        </w:trPr>
        <w:tc>
          <w:tcPr>
            <w:tcW w:w="2880" w:type="dxa"/>
            <w:vAlign w:val="center"/>
          </w:tcPr>
          <w:p w14:paraId="1094A8FB" w14:textId="77777777" w:rsidR="008F034E" w:rsidRPr="008F034E" w:rsidRDefault="008F034E" w:rsidP="008F034E">
            <w:pPr>
              <w:jc w:val="center"/>
              <w:rPr>
                <w:lang w:eastAsia="ko-KR"/>
              </w:rPr>
            </w:pPr>
            <w:r w:rsidRPr="008F034E">
              <w:rPr>
                <w:lang w:eastAsia="ko-KR"/>
              </w:rPr>
              <w:t>IOS command mode</w:t>
            </w:r>
          </w:p>
        </w:tc>
        <w:tc>
          <w:tcPr>
            <w:tcW w:w="3686" w:type="dxa"/>
            <w:vAlign w:val="center"/>
          </w:tcPr>
          <w:p w14:paraId="32236972" w14:textId="77777777" w:rsidR="008F034E" w:rsidRPr="008F034E" w:rsidRDefault="008F034E" w:rsidP="008F034E">
            <w:pPr>
              <w:jc w:val="center"/>
              <w:rPr>
                <w:lang w:eastAsia="ko-KR"/>
              </w:rPr>
            </w:pPr>
            <w:r w:rsidRPr="008F034E">
              <w:rPr>
                <w:lang w:eastAsia="ko-KR"/>
              </w:rPr>
              <w:t>Role of command mode</w:t>
            </w:r>
          </w:p>
        </w:tc>
        <w:tc>
          <w:tcPr>
            <w:tcW w:w="3024" w:type="dxa"/>
            <w:vAlign w:val="center"/>
          </w:tcPr>
          <w:p w14:paraId="1391001A" w14:textId="77777777" w:rsidR="008F034E" w:rsidRPr="008F034E" w:rsidRDefault="008F034E" w:rsidP="008F034E">
            <w:pPr>
              <w:jc w:val="center"/>
              <w:rPr>
                <w:lang w:eastAsia="ko-KR"/>
              </w:rPr>
            </w:pPr>
            <w:r w:rsidRPr="008F034E">
              <w:rPr>
                <w:lang w:eastAsia="ko-KR"/>
              </w:rPr>
              <w:t>Command prompt</w:t>
            </w:r>
          </w:p>
        </w:tc>
      </w:tr>
      <w:tr w:rsidR="008F034E" w:rsidRPr="008F034E" w14:paraId="7269E90B" w14:textId="77777777" w:rsidTr="00184FB6">
        <w:trPr>
          <w:cnfStyle w:val="000000100000" w:firstRow="0" w:lastRow="0" w:firstColumn="0" w:lastColumn="0" w:oddVBand="0" w:evenVBand="0" w:oddHBand="1" w:evenHBand="0" w:firstRowFirstColumn="0" w:firstRowLastColumn="0" w:lastRowFirstColumn="0" w:lastRowLastColumn="0"/>
          <w:trHeight w:val="1020"/>
        </w:trPr>
        <w:tc>
          <w:tcPr>
            <w:tcW w:w="2880" w:type="dxa"/>
            <w:vAlign w:val="center"/>
          </w:tcPr>
          <w:p w14:paraId="50332C52" w14:textId="77777777" w:rsidR="008F034E" w:rsidRPr="008F034E" w:rsidRDefault="008F034E" w:rsidP="008F034E">
            <w:pPr>
              <w:rPr>
                <w:lang w:eastAsia="ko-KR"/>
              </w:rPr>
            </w:pPr>
            <w:r w:rsidRPr="008F034E">
              <w:rPr>
                <w:lang w:eastAsia="ko-KR"/>
              </w:rPr>
              <w:t>User EXEC mode</w:t>
            </w:r>
          </w:p>
        </w:tc>
        <w:tc>
          <w:tcPr>
            <w:tcW w:w="3686" w:type="dxa"/>
          </w:tcPr>
          <w:p w14:paraId="56382253" w14:textId="77777777" w:rsidR="008F034E" w:rsidRPr="008F034E" w:rsidRDefault="008F034E" w:rsidP="00D9799C">
            <w:pPr>
              <w:numPr>
                <w:ilvl w:val="0"/>
                <w:numId w:val="42"/>
              </w:numPr>
              <w:contextualSpacing/>
              <w:rPr>
                <w:lang w:eastAsia="ko-KR"/>
              </w:rPr>
            </w:pPr>
            <w:r w:rsidRPr="008F034E">
              <w:rPr>
                <w:lang w:eastAsia="ko-KR"/>
              </w:rPr>
              <w:t xml:space="preserve">Limited command set, e.g., </w:t>
            </w:r>
            <w:r w:rsidRPr="00711501">
              <w:rPr>
                <w:rFonts w:ascii="Consolas" w:hAnsi="Consolas" w:cs="Consolas"/>
                <w:lang w:eastAsia="ko-KR"/>
              </w:rPr>
              <w:t>ping</w:t>
            </w:r>
            <w:r w:rsidRPr="008F034E">
              <w:rPr>
                <w:lang w:eastAsia="ko-KR"/>
              </w:rPr>
              <w:t>, telnet, traceroute</w:t>
            </w:r>
          </w:p>
          <w:p w14:paraId="4289B081" w14:textId="77777777" w:rsidR="008F034E" w:rsidRPr="008F034E" w:rsidRDefault="008F034E" w:rsidP="00D9799C">
            <w:pPr>
              <w:numPr>
                <w:ilvl w:val="0"/>
                <w:numId w:val="42"/>
              </w:numPr>
              <w:contextualSpacing/>
              <w:rPr>
                <w:lang w:eastAsia="ko-KR"/>
              </w:rPr>
            </w:pPr>
            <w:r w:rsidRPr="008F034E">
              <w:rPr>
                <w:lang w:eastAsia="ko-KR"/>
              </w:rPr>
              <w:t>No change of system parameters</w:t>
            </w:r>
          </w:p>
        </w:tc>
        <w:tc>
          <w:tcPr>
            <w:tcW w:w="3024" w:type="dxa"/>
            <w:vAlign w:val="center"/>
          </w:tcPr>
          <w:p w14:paraId="37452359" w14:textId="77777777" w:rsidR="008F034E" w:rsidRPr="008F034E" w:rsidRDefault="008F034E" w:rsidP="008F034E">
            <w:pPr>
              <w:rPr>
                <w:rFonts w:ascii="Consolas" w:hAnsi="Consolas"/>
                <w:lang w:eastAsia="ko-KR"/>
              </w:rPr>
            </w:pPr>
            <w:r w:rsidRPr="008F034E">
              <w:rPr>
                <w:rFonts w:ascii="Consolas" w:hAnsi="Consolas"/>
                <w:lang w:eastAsia="ko-KR"/>
              </w:rPr>
              <w:t>Router1 &gt;</w:t>
            </w:r>
          </w:p>
        </w:tc>
      </w:tr>
      <w:tr w:rsidR="008F034E" w:rsidRPr="008F034E" w14:paraId="7061E157" w14:textId="77777777" w:rsidTr="00184FB6">
        <w:trPr>
          <w:trHeight w:val="1227"/>
        </w:trPr>
        <w:tc>
          <w:tcPr>
            <w:tcW w:w="2880" w:type="dxa"/>
            <w:vAlign w:val="center"/>
          </w:tcPr>
          <w:p w14:paraId="641E316C" w14:textId="77777777" w:rsidR="008F034E" w:rsidRPr="008F034E" w:rsidRDefault="008F034E" w:rsidP="008F034E">
            <w:pPr>
              <w:rPr>
                <w:lang w:eastAsia="ko-KR"/>
              </w:rPr>
            </w:pPr>
            <w:r w:rsidRPr="008F034E">
              <w:rPr>
                <w:lang w:eastAsia="ko-KR"/>
              </w:rPr>
              <w:t>Privileged EXEC mode</w:t>
            </w:r>
          </w:p>
        </w:tc>
        <w:tc>
          <w:tcPr>
            <w:tcW w:w="3686" w:type="dxa"/>
          </w:tcPr>
          <w:p w14:paraId="755AE1C2" w14:textId="77777777" w:rsidR="008F034E" w:rsidRPr="008F034E" w:rsidRDefault="008F034E" w:rsidP="00D9799C">
            <w:pPr>
              <w:numPr>
                <w:ilvl w:val="0"/>
                <w:numId w:val="43"/>
              </w:numPr>
              <w:contextualSpacing/>
              <w:rPr>
                <w:lang w:eastAsia="ko-KR"/>
              </w:rPr>
            </w:pPr>
            <w:r w:rsidRPr="008F034E">
              <w:rPr>
                <w:lang w:eastAsia="ko-KR"/>
              </w:rPr>
              <w:t>Manage configuration files examine state of router</w:t>
            </w:r>
          </w:p>
          <w:p w14:paraId="3A93D466" w14:textId="77777777" w:rsidR="008F034E" w:rsidRPr="008F034E" w:rsidRDefault="008F034E" w:rsidP="00D9799C">
            <w:pPr>
              <w:numPr>
                <w:ilvl w:val="0"/>
                <w:numId w:val="43"/>
              </w:numPr>
              <w:contextualSpacing/>
              <w:rPr>
                <w:lang w:eastAsia="ko-KR"/>
              </w:rPr>
            </w:pPr>
            <w:r w:rsidRPr="008F034E">
              <w:rPr>
                <w:lang w:eastAsia="ko-KR"/>
              </w:rPr>
              <w:t>Access control with password (enable secret)</w:t>
            </w:r>
          </w:p>
        </w:tc>
        <w:tc>
          <w:tcPr>
            <w:tcW w:w="3024" w:type="dxa"/>
            <w:vAlign w:val="center"/>
          </w:tcPr>
          <w:p w14:paraId="54482FE2" w14:textId="77777777" w:rsidR="008F034E" w:rsidRPr="008F034E" w:rsidRDefault="008F034E" w:rsidP="008F034E">
            <w:pPr>
              <w:rPr>
                <w:rFonts w:ascii="Consolas" w:hAnsi="Consolas"/>
                <w:lang w:eastAsia="ko-KR"/>
              </w:rPr>
            </w:pPr>
            <w:r w:rsidRPr="008F034E">
              <w:rPr>
                <w:rFonts w:ascii="Consolas" w:hAnsi="Consolas"/>
                <w:lang w:eastAsia="ko-KR"/>
              </w:rPr>
              <w:t>Router1#</w:t>
            </w:r>
          </w:p>
        </w:tc>
      </w:tr>
      <w:tr w:rsidR="008F034E" w:rsidRPr="008F034E" w14:paraId="5396C98B" w14:textId="77777777" w:rsidTr="00184FB6">
        <w:trPr>
          <w:cnfStyle w:val="000000100000" w:firstRow="0" w:lastRow="0" w:firstColumn="0" w:lastColumn="0" w:oddVBand="0" w:evenVBand="0" w:oddHBand="1" w:evenHBand="0" w:firstRowFirstColumn="0" w:firstRowLastColumn="0" w:lastRowFirstColumn="0" w:lastRowLastColumn="0"/>
        </w:trPr>
        <w:tc>
          <w:tcPr>
            <w:tcW w:w="2880" w:type="dxa"/>
            <w:vAlign w:val="center"/>
          </w:tcPr>
          <w:p w14:paraId="760ECA8D" w14:textId="77777777" w:rsidR="008F034E" w:rsidRPr="008F034E" w:rsidRDefault="008F034E" w:rsidP="008F034E">
            <w:pPr>
              <w:rPr>
                <w:lang w:eastAsia="ko-KR"/>
              </w:rPr>
            </w:pPr>
            <w:r w:rsidRPr="008F034E">
              <w:rPr>
                <w:lang w:eastAsia="ko-KR"/>
              </w:rPr>
              <w:t>Global configuration mode</w:t>
            </w:r>
          </w:p>
        </w:tc>
        <w:tc>
          <w:tcPr>
            <w:tcW w:w="3686" w:type="dxa"/>
          </w:tcPr>
          <w:p w14:paraId="307D7E7B" w14:textId="77777777" w:rsidR="008F034E" w:rsidRPr="008F034E" w:rsidRDefault="008F034E" w:rsidP="00D9799C">
            <w:pPr>
              <w:numPr>
                <w:ilvl w:val="0"/>
                <w:numId w:val="44"/>
              </w:numPr>
              <w:contextualSpacing/>
              <w:rPr>
                <w:lang w:eastAsia="ko-KR"/>
              </w:rPr>
            </w:pPr>
            <w:r w:rsidRPr="008F034E">
              <w:rPr>
                <w:lang w:eastAsia="ko-KR"/>
              </w:rPr>
              <w:t>Change system wide configuration parameters</w:t>
            </w:r>
          </w:p>
        </w:tc>
        <w:tc>
          <w:tcPr>
            <w:tcW w:w="3024" w:type="dxa"/>
            <w:vAlign w:val="center"/>
          </w:tcPr>
          <w:p w14:paraId="596A06E1" w14:textId="77777777" w:rsidR="008F034E" w:rsidRPr="008F034E" w:rsidRDefault="008F034E" w:rsidP="008F034E">
            <w:pPr>
              <w:rPr>
                <w:rFonts w:ascii="Consolas" w:hAnsi="Consolas"/>
                <w:lang w:eastAsia="ko-KR"/>
              </w:rPr>
            </w:pPr>
            <w:r w:rsidRPr="008F034E">
              <w:rPr>
                <w:rFonts w:ascii="Consolas" w:hAnsi="Consolas"/>
                <w:lang w:eastAsia="ko-KR"/>
              </w:rPr>
              <w:t>Router1(config)#</w:t>
            </w:r>
          </w:p>
        </w:tc>
      </w:tr>
      <w:tr w:rsidR="008F034E" w:rsidRPr="008F034E" w14:paraId="138B269B" w14:textId="77777777" w:rsidTr="00184FB6">
        <w:trPr>
          <w:trHeight w:val="720"/>
        </w:trPr>
        <w:tc>
          <w:tcPr>
            <w:tcW w:w="2880" w:type="dxa"/>
            <w:vAlign w:val="center"/>
          </w:tcPr>
          <w:p w14:paraId="5ABEB13C" w14:textId="77777777" w:rsidR="008F034E" w:rsidRPr="008F034E" w:rsidRDefault="008F034E" w:rsidP="008F034E">
            <w:pPr>
              <w:rPr>
                <w:lang w:eastAsia="ko-KR"/>
              </w:rPr>
            </w:pPr>
            <w:r w:rsidRPr="008F034E">
              <w:rPr>
                <w:lang w:eastAsia="ko-KR"/>
              </w:rPr>
              <w:t>Interface configuration mode</w:t>
            </w:r>
          </w:p>
        </w:tc>
        <w:tc>
          <w:tcPr>
            <w:tcW w:w="3686" w:type="dxa"/>
          </w:tcPr>
          <w:p w14:paraId="60A23F89" w14:textId="77777777" w:rsidR="008F034E" w:rsidRPr="008F034E" w:rsidRDefault="008F034E" w:rsidP="00D9799C">
            <w:pPr>
              <w:numPr>
                <w:ilvl w:val="0"/>
                <w:numId w:val="44"/>
              </w:numPr>
              <w:contextualSpacing/>
              <w:rPr>
                <w:lang w:eastAsia="ko-KR"/>
              </w:rPr>
            </w:pPr>
            <w:r w:rsidRPr="008F034E">
              <w:rPr>
                <w:lang w:eastAsia="ko-KR"/>
              </w:rPr>
              <w:t>Modify configuration of a specific interface</w:t>
            </w:r>
          </w:p>
        </w:tc>
        <w:tc>
          <w:tcPr>
            <w:tcW w:w="3024" w:type="dxa"/>
            <w:vAlign w:val="center"/>
          </w:tcPr>
          <w:p w14:paraId="4B6C4475" w14:textId="77777777" w:rsidR="008F034E" w:rsidRPr="008F034E" w:rsidRDefault="008F034E" w:rsidP="008F034E">
            <w:pPr>
              <w:rPr>
                <w:rFonts w:ascii="Consolas" w:hAnsi="Consolas"/>
                <w:lang w:eastAsia="ko-KR"/>
              </w:rPr>
            </w:pPr>
            <w:r w:rsidRPr="008F034E">
              <w:rPr>
                <w:rFonts w:ascii="Consolas" w:hAnsi="Consolas"/>
                <w:lang w:eastAsia="ko-KR"/>
              </w:rPr>
              <w:t>Router1(config-if)#</w:t>
            </w:r>
          </w:p>
        </w:tc>
      </w:tr>
      <w:tr w:rsidR="008F034E" w:rsidRPr="008F034E" w14:paraId="6035839D" w14:textId="77777777" w:rsidTr="00184FB6">
        <w:trPr>
          <w:cnfStyle w:val="000000100000" w:firstRow="0" w:lastRow="0" w:firstColumn="0" w:lastColumn="0" w:oddVBand="0" w:evenVBand="0" w:oddHBand="1" w:evenHBand="0" w:firstRowFirstColumn="0" w:firstRowLastColumn="0" w:lastRowFirstColumn="0" w:lastRowLastColumn="0"/>
          <w:trHeight w:val="525"/>
        </w:trPr>
        <w:tc>
          <w:tcPr>
            <w:tcW w:w="2880" w:type="dxa"/>
            <w:vAlign w:val="center"/>
          </w:tcPr>
          <w:p w14:paraId="5C54C393" w14:textId="77777777" w:rsidR="008F034E" w:rsidRPr="008F034E" w:rsidRDefault="008F034E" w:rsidP="008F034E">
            <w:pPr>
              <w:rPr>
                <w:lang w:eastAsia="ko-KR"/>
              </w:rPr>
            </w:pPr>
            <w:r w:rsidRPr="008F034E">
              <w:rPr>
                <w:lang w:eastAsia="ko-KR"/>
              </w:rPr>
              <w:t>Router configuration mode</w:t>
            </w:r>
          </w:p>
        </w:tc>
        <w:tc>
          <w:tcPr>
            <w:tcW w:w="3686" w:type="dxa"/>
          </w:tcPr>
          <w:p w14:paraId="3ADFD23E" w14:textId="77777777" w:rsidR="008F034E" w:rsidRPr="008F034E" w:rsidRDefault="008F034E" w:rsidP="00D9799C">
            <w:pPr>
              <w:numPr>
                <w:ilvl w:val="0"/>
                <w:numId w:val="44"/>
              </w:numPr>
              <w:contextualSpacing/>
              <w:rPr>
                <w:lang w:eastAsia="ko-KR"/>
              </w:rPr>
            </w:pPr>
            <w:r w:rsidRPr="008F034E">
              <w:rPr>
                <w:lang w:eastAsia="ko-KR"/>
              </w:rPr>
              <w:t>Modify the configuration of a specific routing protocol</w:t>
            </w:r>
          </w:p>
        </w:tc>
        <w:tc>
          <w:tcPr>
            <w:tcW w:w="3024" w:type="dxa"/>
            <w:vAlign w:val="center"/>
          </w:tcPr>
          <w:p w14:paraId="37916752" w14:textId="77777777" w:rsidR="008F034E" w:rsidRPr="008F034E" w:rsidRDefault="008F034E" w:rsidP="008F034E">
            <w:pPr>
              <w:rPr>
                <w:rFonts w:ascii="Consolas" w:hAnsi="Consolas"/>
                <w:lang w:eastAsia="ko-KR"/>
              </w:rPr>
            </w:pPr>
            <w:r w:rsidRPr="008F034E">
              <w:rPr>
                <w:rFonts w:ascii="Consolas" w:hAnsi="Consolas"/>
                <w:lang w:eastAsia="ko-KR"/>
              </w:rPr>
              <w:t>Router1(config-router)#</w:t>
            </w:r>
          </w:p>
        </w:tc>
      </w:tr>
    </w:tbl>
    <w:p w14:paraId="0006FB2D" w14:textId="77777777" w:rsidR="008F034E" w:rsidRPr="008F034E" w:rsidRDefault="008F034E" w:rsidP="008F034E">
      <w:pPr>
        <w:keepNext/>
        <w:spacing w:before="60" w:after="240" w:line="220" w:lineRule="atLeast"/>
        <w:jc w:val="center"/>
        <w:rPr>
          <w:rFonts w:eastAsia="SimSun" w:cs="Times New Roman"/>
          <w:noProof/>
          <w:szCs w:val="20"/>
        </w:rPr>
      </w:pPr>
      <w:r w:rsidRPr="008F034E">
        <w:rPr>
          <w:rFonts w:eastAsia="SimSun" w:cs="Times New Roman"/>
          <w:noProof/>
          <w:szCs w:val="20"/>
        </w:rPr>
        <w:t>Table 3.5. Cisco IOS Command Modes.</w:t>
      </w:r>
    </w:p>
    <w:p w14:paraId="26DE985C" w14:textId="77777777" w:rsidR="008F034E" w:rsidRPr="008F034E" w:rsidRDefault="008F034E" w:rsidP="008F034E"/>
    <w:p w14:paraId="4487BEF0" w14:textId="77777777" w:rsidR="008F034E" w:rsidRPr="008F034E" w:rsidRDefault="008F034E" w:rsidP="008F034E">
      <w:pPr>
        <w:keepNext/>
        <w:spacing w:before="60" w:after="240" w:line="220" w:lineRule="atLeast"/>
        <w:rPr>
          <w:rFonts w:eastAsia="SimSun" w:cs="Times New Roman"/>
          <w:noProof/>
          <w:szCs w:val="20"/>
        </w:rPr>
      </w:pPr>
    </w:p>
    <w:p w14:paraId="26B4E989" w14:textId="77777777" w:rsidR="008F034E" w:rsidRPr="008F034E" w:rsidRDefault="008175BA" w:rsidP="008F034E">
      <w:pPr>
        <w:keepNext/>
        <w:spacing w:after="0" w:line="240" w:lineRule="atLeast"/>
        <w:ind w:left="1080"/>
        <w:jc w:val="center"/>
        <w:rPr>
          <w:rFonts w:ascii="Arial" w:eastAsia="PMingLiU" w:hAnsi="Arial" w:cs="Times New Roman"/>
          <w:spacing w:val="-5"/>
          <w:szCs w:val="20"/>
        </w:rPr>
      </w:pPr>
      <w:r w:rsidRPr="008F034E">
        <w:rPr>
          <w:rFonts w:ascii="Arial" w:eastAsia="PMingLiU" w:hAnsi="Arial" w:cs="Times New Roman"/>
          <w:noProof/>
          <w:spacing w:val="-5"/>
          <w:szCs w:val="20"/>
        </w:rPr>
        <w:object w:dxaOrig="18325" w:dyaOrig="16748" w14:anchorId="4E717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8.95pt;height:314.2pt;mso-width-percent:0;mso-height-percent:0;mso-width-percent:0;mso-height-percent:0" o:ole="">
            <v:imagedata r:id="rId31" o:title=""/>
          </v:shape>
          <o:OLEObject Type="Embed" ProgID="Visio.Drawing.11" ShapeID="_x0000_i1025" DrawAspect="Content" ObjectID="_1674910026" r:id="rId32"/>
        </w:object>
      </w:r>
    </w:p>
    <w:p w14:paraId="056FF946" w14:textId="2752F08E" w:rsidR="008F034E" w:rsidRPr="008F034E" w:rsidRDefault="008F034E" w:rsidP="008F034E">
      <w:pPr>
        <w:keepNext/>
        <w:spacing w:before="60" w:after="240" w:line="220" w:lineRule="atLeast"/>
        <w:ind w:left="720"/>
        <w:jc w:val="center"/>
        <w:rPr>
          <w:rFonts w:eastAsia="SimSun" w:cs="Times New Roman"/>
          <w:noProof/>
          <w:szCs w:val="20"/>
        </w:rPr>
      </w:pPr>
      <w:r w:rsidRPr="008F034E">
        <w:rPr>
          <w:rFonts w:eastAsia="SimSun" w:cs="Times New Roman"/>
          <w:noProof/>
          <w:szCs w:val="20"/>
        </w:rPr>
        <w:t>Figure 3.</w:t>
      </w:r>
      <w:r w:rsidR="00A478BF">
        <w:rPr>
          <w:rFonts w:eastAsia="SimSun" w:cs="Times New Roman"/>
          <w:noProof/>
          <w:szCs w:val="20"/>
        </w:rPr>
        <w:t>6</w:t>
      </w:r>
      <w:r w:rsidRPr="008F034E">
        <w:rPr>
          <w:rFonts w:eastAsia="SimSun" w:cs="Times New Roman"/>
          <w:noProof/>
          <w:szCs w:val="20"/>
        </w:rPr>
        <w:t xml:space="preserve">. Cisco IOS Command Modes. </w:t>
      </w:r>
    </w:p>
    <w:p w14:paraId="33BAB75D" w14:textId="77777777" w:rsidR="008F034E" w:rsidRPr="008F034E" w:rsidRDefault="008F034E" w:rsidP="00184FB6">
      <w:pPr>
        <w:pStyle w:val="Heading3"/>
      </w:pPr>
      <w:bookmarkStart w:id="112" w:name="_Toc46166113"/>
      <w:bookmarkStart w:id="113" w:name="_Toc46927890"/>
      <w:bookmarkStart w:id="114" w:name="_Toc61874434"/>
      <w:r w:rsidRPr="008F034E">
        <w:t>User EXEC Mode</w:t>
      </w:r>
      <w:bookmarkEnd w:id="112"/>
      <w:bookmarkEnd w:id="113"/>
      <w:bookmarkEnd w:id="114"/>
    </w:p>
    <w:p w14:paraId="1D1948D3" w14:textId="77777777" w:rsidR="008F034E" w:rsidRPr="008F034E" w:rsidRDefault="008F034E" w:rsidP="008F034E">
      <w:r w:rsidRPr="008F034E">
        <w:t xml:space="preserve">The user EXEC mode is entered when the router is accessed via a serial connection or when accessing the router via </w:t>
      </w:r>
      <w:r w:rsidRPr="008F034E">
        <w:rPr>
          <w:i/>
        </w:rPr>
        <w:t>telnet</w:t>
      </w:r>
      <w:r w:rsidRPr="008F034E">
        <w:t xml:space="preserve">. </w:t>
      </w:r>
      <w:r w:rsidRPr="008F034E">
        <w:rPr>
          <w:vertAlign w:val="superscript"/>
        </w:rPr>
        <w:footnoteReference w:id="2"/>
      </w:r>
      <w:r w:rsidRPr="008F034E">
        <w:t xml:space="preserve">  The command prompt of the user EXEC mode is</w:t>
      </w:r>
    </w:p>
    <w:p w14:paraId="6E0B788D"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urier New" w:hAnsi="Courier New" w:cstheme="minorBidi"/>
        </w:rPr>
      </w:pPr>
      <w:r w:rsidRPr="008F034E">
        <w:rPr>
          <w:rFonts w:ascii="Consolas" w:hAnsi="Consolas" w:cstheme="minorBidi"/>
        </w:rPr>
        <w:t>Router1&gt;</w:t>
      </w:r>
    </w:p>
    <w:p w14:paraId="491CB860" w14:textId="77777777" w:rsidR="008F034E" w:rsidRPr="008F034E" w:rsidRDefault="008F034E" w:rsidP="008F034E">
      <w:r w:rsidRPr="008F034E">
        <w:t xml:space="preserve">where </w:t>
      </w:r>
      <w:r w:rsidRPr="008F034E">
        <w:rPr>
          <w:i/>
        </w:rPr>
        <w:t>Router1</w:t>
      </w:r>
      <w:r w:rsidRPr="008F034E">
        <w:t xml:space="preserve"> is the name that is assigned to the router. The user EXEC mode only offers a small set of commands, such as </w:t>
      </w:r>
      <w:r w:rsidRPr="00711501">
        <w:rPr>
          <w:rFonts w:ascii="Consolas" w:hAnsi="Consolas" w:cs="Consolas"/>
          <w:iCs/>
        </w:rPr>
        <w:t>ping</w:t>
      </w:r>
      <w:r w:rsidRPr="008F034E">
        <w:rPr>
          <w:i/>
        </w:rPr>
        <w:t>, telnet</w:t>
      </w:r>
      <w:r w:rsidRPr="008F034E">
        <w:t xml:space="preserve">, and </w:t>
      </w:r>
      <w:r w:rsidRPr="008F034E">
        <w:rPr>
          <w:i/>
        </w:rPr>
        <w:t>traceroute</w:t>
      </w:r>
      <w:r w:rsidRPr="008F034E">
        <w:t xml:space="preserve">. Configuration parameters cannot be read or modified in this mode. Typing </w:t>
      </w:r>
    </w:p>
    <w:p w14:paraId="6DDA1E27"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nsolas" w:hAnsi="Consolas" w:cs="Consolas"/>
          <w:b/>
        </w:rPr>
      </w:pPr>
      <w:r w:rsidRPr="008F034E">
        <w:rPr>
          <w:rFonts w:ascii="Consolas" w:hAnsi="Consolas" w:cs="Consolas"/>
        </w:rPr>
        <w:t>Router1&gt;</w:t>
      </w:r>
      <w:r w:rsidRPr="008F034E">
        <w:rPr>
          <w:rFonts w:ascii="Consolas" w:hAnsi="Consolas" w:cs="Consolas"/>
          <w:b/>
        </w:rPr>
        <w:t>exit</w:t>
      </w:r>
    </w:p>
    <w:p w14:paraId="63C3B1DB" w14:textId="77777777" w:rsidR="008F034E" w:rsidRPr="008F034E" w:rsidRDefault="008F034E" w:rsidP="008F034E">
      <w:r w:rsidRPr="008F034E">
        <w:t>logs the user off.</w:t>
      </w:r>
    </w:p>
    <w:p w14:paraId="658B09C7" w14:textId="77777777" w:rsidR="008F034E" w:rsidRPr="008F034E" w:rsidRDefault="008F034E" w:rsidP="00184FB6">
      <w:pPr>
        <w:pStyle w:val="Heading3"/>
      </w:pPr>
      <w:bookmarkStart w:id="115" w:name="_Toc46166114"/>
      <w:bookmarkStart w:id="116" w:name="_Toc46927891"/>
      <w:bookmarkStart w:id="117" w:name="_Toc61874435"/>
      <w:r w:rsidRPr="008F034E">
        <w:lastRenderedPageBreak/>
        <w:t>Privileged EXEC Mode</w:t>
      </w:r>
      <w:bookmarkEnd w:id="115"/>
      <w:bookmarkEnd w:id="116"/>
      <w:bookmarkEnd w:id="117"/>
      <w:r w:rsidRPr="008F034E">
        <w:t xml:space="preserve"> </w:t>
      </w:r>
    </w:p>
    <w:p w14:paraId="220314BA" w14:textId="77777777" w:rsidR="008F034E" w:rsidRPr="008F034E" w:rsidRDefault="008F034E" w:rsidP="00A478BF">
      <w:pPr>
        <w:spacing w:before="120" w:after="120" w:line="240" w:lineRule="auto"/>
      </w:pPr>
      <w:r w:rsidRPr="008F034E">
        <w:t xml:space="preserve">To change or view configuration information of a Cisco router, a user must enter a system administrator mode. In IOS, the system administrator mode is called the </w:t>
      </w:r>
      <w:r w:rsidRPr="008F034E">
        <w:rPr>
          <w:i/>
        </w:rPr>
        <w:t>privileged EXEC mode</w:t>
      </w:r>
      <w:r w:rsidRPr="008F034E">
        <w:t xml:space="preserve">. In the privileged EXEC mode, a user has rights similar to the root account on a Linux system. The privileged EXEC mode is used to read configuration files, reboot the router, and set operating parameters. To modify the configuration of a router, a user must proceed from the privileged EXEC mode to the global configuration mode, and, from there, to other configuration modes. </w:t>
      </w:r>
    </w:p>
    <w:p w14:paraId="6B3ED997" w14:textId="77777777" w:rsidR="008F034E" w:rsidRPr="008F034E" w:rsidRDefault="008F034E" w:rsidP="00A478BF">
      <w:pPr>
        <w:spacing w:before="120" w:after="120" w:line="240" w:lineRule="auto"/>
      </w:pPr>
      <w:r w:rsidRPr="008F034E">
        <w:t xml:space="preserve">Entering the privileged EXEC mode requires to type a password, called the </w:t>
      </w:r>
      <w:r w:rsidRPr="008F034E">
        <w:rPr>
          <w:i/>
        </w:rPr>
        <w:t>enable secret</w:t>
      </w:r>
      <w:r w:rsidRPr="008F034E">
        <w:t xml:space="preserve">. The privileged EXEC mode is entered from the user EXEC mode by typing the command  </w:t>
      </w:r>
    </w:p>
    <w:p w14:paraId="652E74A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Router1&gt;</w:t>
      </w:r>
      <w:r w:rsidRPr="008F034E">
        <w:rPr>
          <w:rFonts w:ascii="Consolas" w:hAnsi="Consolas" w:cstheme="minorBidi"/>
          <w:b/>
          <w:bCs/>
        </w:rPr>
        <w:t>enable</w:t>
      </w:r>
      <w:r w:rsidRPr="008F034E">
        <w:rPr>
          <w:rFonts w:ascii="Consolas" w:hAnsi="Consolas" w:cstheme="minorBidi"/>
        </w:rPr>
        <w:br/>
        <w:t xml:space="preserve">Password : </w:t>
      </w:r>
      <w:r w:rsidRPr="008F034E">
        <w:rPr>
          <w:rFonts w:ascii="Consolas" w:hAnsi="Consolas" w:cs="Courier New"/>
          <w:i/>
          <w:iCs/>
          <w:shd w:val="clear" w:color="auto" w:fill="F2F2F2" w:themeFill="background1" w:themeFillShade="F2"/>
        </w:rPr>
        <w:t>&lt;enable secret&gt;</w:t>
      </w:r>
    </w:p>
    <w:p w14:paraId="423D5194" w14:textId="77777777" w:rsidR="008F034E" w:rsidRPr="008F034E" w:rsidRDefault="008F034E" w:rsidP="00A478BF">
      <w:pPr>
        <w:spacing w:before="120" w:after="120" w:line="240" w:lineRule="auto"/>
      </w:pPr>
      <w:r w:rsidRPr="008F034E">
        <w:t>Typing the correct password displays the following command prompt:</w:t>
      </w:r>
    </w:p>
    <w:p w14:paraId="456F75BB"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p>
    <w:p w14:paraId="60044E0A" w14:textId="77777777" w:rsidR="008F034E" w:rsidRPr="008F034E" w:rsidRDefault="008F034E" w:rsidP="00A478BF">
      <w:pPr>
        <w:spacing w:before="120" w:after="120" w:line="240" w:lineRule="auto"/>
      </w:pPr>
      <w:r w:rsidRPr="008F034E">
        <w:t xml:space="preserve">To change the command mode back to the user EXEC mode, the user types </w:t>
      </w:r>
    </w:p>
    <w:p w14:paraId="2032BDEF"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r w:rsidRPr="008F034E">
        <w:rPr>
          <w:rFonts w:ascii="Consolas" w:hAnsi="Consolas" w:cstheme="minorBidi"/>
          <w:b/>
          <w:bCs/>
        </w:rPr>
        <w:t>disable</w:t>
      </w:r>
    </w:p>
    <w:p w14:paraId="55AD4DAB" w14:textId="77777777" w:rsidR="008F034E" w:rsidRPr="008F034E" w:rsidRDefault="008F034E" w:rsidP="00A478BF">
      <w:pPr>
        <w:spacing w:before="120" w:after="120" w:line="240" w:lineRule="auto"/>
        <w:rPr>
          <w:rFonts w:ascii="Courier New" w:hAnsi="Courier New"/>
          <w:b/>
        </w:rPr>
      </w:pPr>
      <w:r w:rsidRPr="008F034E">
        <w:t xml:space="preserve">Typing </w:t>
      </w:r>
      <w:r w:rsidRPr="008F034E">
        <w:rPr>
          <w:rFonts w:ascii="Consolas" w:hAnsi="Consolas"/>
        </w:rPr>
        <w:t>‘exit’</w:t>
      </w:r>
      <w:r w:rsidRPr="008F034E">
        <w:t xml:space="preserve"> logs the user off.</w:t>
      </w:r>
    </w:p>
    <w:p w14:paraId="74897CC6" w14:textId="77777777" w:rsidR="008F034E" w:rsidRPr="008F034E" w:rsidRDefault="008F034E" w:rsidP="00184FB6">
      <w:pPr>
        <w:pStyle w:val="Heading3"/>
      </w:pPr>
      <w:bookmarkStart w:id="118" w:name="_Toc46166115"/>
      <w:bookmarkStart w:id="119" w:name="_Toc46927892"/>
      <w:bookmarkStart w:id="120" w:name="_Toc61874436"/>
      <w:r w:rsidRPr="008F034E">
        <w:t>Global Configuration Mode</w:t>
      </w:r>
      <w:bookmarkEnd w:id="118"/>
      <w:bookmarkEnd w:id="119"/>
      <w:bookmarkEnd w:id="120"/>
    </w:p>
    <w:p w14:paraId="5984A819" w14:textId="77777777" w:rsidR="008F034E" w:rsidRPr="008F034E" w:rsidRDefault="008F034E" w:rsidP="00A478BF">
      <w:pPr>
        <w:spacing w:before="120" w:after="120" w:line="240" w:lineRule="auto"/>
      </w:pPr>
      <w:r w:rsidRPr="008F034E">
        <w:t>The global configuration mode is used to modify system wide configuration parameters, such as routing algorithms and routing tables. The global configuration mode can only be entered from the privileged EXEC mode. This is done by typing</w:t>
      </w:r>
    </w:p>
    <w:p w14:paraId="51319DC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w:t>
      </w:r>
      <w:r w:rsidRPr="008F034E">
        <w:rPr>
          <w:rFonts w:ascii="Consolas" w:hAnsi="Consolas" w:cstheme="minorBidi"/>
          <w:b/>
        </w:rPr>
        <w:t>configure terminal</w:t>
      </w:r>
    </w:p>
    <w:p w14:paraId="777E94D6" w14:textId="77777777" w:rsidR="008F034E" w:rsidRPr="008F034E" w:rsidRDefault="008F034E" w:rsidP="00A478BF">
      <w:pPr>
        <w:spacing w:before="120" w:after="120" w:line="240" w:lineRule="auto"/>
      </w:pPr>
      <w:r w:rsidRPr="008F034E">
        <w:t xml:space="preserve">No additional password is required to enter this mode. The argument </w:t>
      </w:r>
      <w:r w:rsidRPr="008F034E">
        <w:rPr>
          <w:i/>
        </w:rPr>
        <w:t>terminal</w:t>
      </w:r>
      <w:r w:rsidRPr="008F034E">
        <w:t xml:space="preserve"> tells the router that the configuration commands will be entered from a terminal. The alternatives are to issue configuration commands from a configuration file or from a remote machine via a file transfer. The command prompt in the global configuration mode is</w:t>
      </w:r>
    </w:p>
    <w:p w14:paraId="4E20C2C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
    <w:p w14:paraId="59DC97C4" w14:textId="77777777" w:rsidR="008F034E" w:rsidRPr="008F034E" w:rsidRDefault="008F034E" w:rsidP="00A478BF">
      <w:pPr>
        <w:spacing w:before="120" w:after="120" w:line="240" w:lineRule="auto"/>
      </w:pPr>
      <w:r w:rsidRPr="008F034E">
        <w:t xml:space="preserve">Global configuration commands include commands that enable or disable IP forwarding and that set static routing table entries. For example, the command </w:t>
      </w:r>
    </w:p>
    <w:p w14:paraId="7EB72DBD"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bCs/>
        </w:rPr>
        <w:t>ip routing</w:t>
      </w:r>
    </w:p>
    <w:p w14:paraId="5462AF4F" w14:textId="77777777" w:rsidR="008F034E" w:rsidRPr="008F034E" w:rsidRDefault="008F034E" w:rsidP="00A478BF">
      <w:pPr>
        <w:spacing w:before="120" w:after="120" w:line="240" w:lineRule="auto"/>
      </w:pPr>
      <w:r w:rsidRPr="008F034E">
        <w:t xml:space="preserve">enables IP forwarding on the router, and the command </w:t>
      </w:r>
    </w:p>
    <w:p w14:paraId="68EC4915"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bCs/>
        </w:rPr>
      </w:pPr>
      <w:r w:rsidRPr="008F034E">
        <w:rPr>
          <w:rFonts w:ascii="Consolas" w:hAnsi="Consolas" w:cstheme="minorBidi"/>
        </w:rPr>
        <w:t>Router1(config)#</w:t>
      </w:r>
      <w:r w:rsidRPr="008F034E">
        <w:rPr>
          <w:rFonts w:ascii="Consolas" w:hAnsi="Consolas" w:cstheme="minorBidi"/>
          <w:b/>
          <w:bCs/>
        </w:rPr>
        <w:t xml:space="preserve">ip route </w:t>
      </w:r>
      <w:r w:rsidRPr="008F034E">
        <w:rPr>
          <w:rFonts w:ascii="Consolas" w:hAnsi="Consolas" w:cs="Courier New"/>
          <w:i/>
          <w:iCs/>
          <w:shd w:val="clear" w:color="auto" w:fill="F2F2F2" w:themeFill="background1" w:themeFillShade="F2"/>
        </w:rPr>
        <w:t>20.0.1.0/24 10.1.1.1</w:t>
      </w:r>
    </w:p>
    <w:p w14:paraId="4BBC8D3C" w14:textId="77777777" w:rsidR="008F034E" w:rsidRPr="008F034E" w:rsidRDefault="008F034E" w:rsidP="00A478BF">
      <w:pPr>
        <w:spacing w:before="120" w:after="120" w:line="240" w:lineRule="auto"/>
      </w:pPr>
      <w:r w:rsidRPr="008F034E">
        <w:t xml:space="preserve">adds a network route for destination address 20.0.1.0/24 via  gateway 10.1.1.1 to the routing table. Typing </w:t>
      </w:r>
      <w:r w:rsidRPr="008F034E">
        <w:rPr>
          <w:rFonts w:ascii="Consolas" w:hAnsi="Consolas"/>
          <w:i/>
          <w:iCs/>
        </w:rPr>
        <w:t>CTRL-z</w:t>
      </w:r>
      <w:r w:rsidRPr="008F034E">
        <w:t xml:space="preserve"> as in </w:t>
      </w:r>
    </w:p>
    <w:p w14:paraId="1B83122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w:t>
      </w:r>
      <w:r w:rsidRPr="008F034E">
        <w:rPr>
          <w:rFonts w:ascii="Consolas" w:hAnsi="Consolas" w:cstheme="minorBidi"/>
          <w:b/>
          <w:bCs/>
        </w:rPr>
        <w:t>CTRL-z</w:t>
      </w:r>
    </w:p>
    <w:p w14:paraId="0E5B8C4E" w14:textId="77777777" w:rsidR="008F034E" w:rsidRPr="008F034E" w:rsidRDefault="008F034E" w:rsidP="00A478BF">
      <w:pPr>
        <w:spacing w:before="120" w:after="120" w:line="240" w:lineRule="auto"/>
        <w:rPr>
          <w:rFonts w:ascii="Courier New" w:hAnsi="Courier New"/>
        </w:rPr>
      </w:pPr>
      <w:r w:rsidRPr="008F034E">
        <w:t>changes from the global configuration to the privileged EXEC mode.</w:t>
      </w:r>
    </w:p>
    <w:p w14:paraId="692239AA" w14:textId="77777777" w:rsidR="008F034E" w:rsidRPr="008F034E" w:rsidRDefault="008F034E" w:rsidP="00184FB6">
      <w:pPr>
        <w:pStyle w:val="Heading3"/>
      </w:pPr>
      <w:bookmarkStart w:id="121" w:name="_Toc46166116"/>
      <w:bookmarkStart w:id="122" w:name="_Toc46927893"/>
      <w:bookmarkStart w:id="123" w:name="_Toc61874437"/>
      <w:r w:rsidRPr="008F034E">
        <w:lastRenderedPageBreak/>
        <w:t>Interface Configuration Mode</w:t>
      </w:r>
      <w:bookmarkEnd w:id="121"/>
      <w:bookmarkEnd w:id="122"/>
      <w:bookmarkEnd w:id="123"/>
    </w:p>
    <w:p w14:paraId="610B2AD6" w14:textId="77777777" w:rsidR="008F034E" w:rsidRPr="008F034E" w:rsidRDefault="008F034E" w:rsidP="00A478BF">
      <w:pPr>
        <w:spacing w:before="120" w:after="120" w:line="240" w:lineRule="auto"/>
      </w:pPr>
      <w:r w:rsidRPr="008F034E">
        <w:t xml:space="preserve">To modify the configuration parameters of a specific interface, for example, the IP address, a user must enter the interface configuration mode. The interface configuration mode, which can only be entered from the global configuration mode, for a network interface is entered by typing the keyword </w:t>
      </w:r>
      <w:r w:rsidRPr="008F034E">
        <w:rPr>
          <w:i/>
        </w:rPr>
        <w:t>interface</w:t>
      </w:r>
      <w:r w:rsidRPr="008F034E">
        <w:t xml:space="preserve"> followed by the interface name. </w:t>
      </w:r>
    </w:p>
    <w:p w14:paraId="04774C28" w14:textId="280926FA" w:rsidR="008F034E" w:rsidRPr="008F034E" w:rsidRDefault="008F034E" w:rsidP="00A478BF">
      <w:pPr>
        <w:spacing w:before="120" w:after="120" w:line="240" w:lineRule="auto"/>
      </w:pPr>
      <w:r w:rsidRPr="008F034E">
        <w:t>In IOS, each network interface is associated with a name, which specifies an interface type, a slot number, and a port number. Examples of interface types that are used in the Internet Lab are serial WAN interface (</w:t>
      </w:r>
      <w:r w:rsidRPr="008F034E">
        <w:rPr>
          <w:i/>
        </w:rPr>
        <w:t>Serial</w:t>
      </w:r>
      <w:r w:rsidRPr="008F034E">
        <w:t>), 10 Mbps Ethernet (</w:t>
      </w:r>
      <w:r w:rsidRPr="008F034E">
        <w:rPr>
          <w:i/>
        </w:rPr>
        <w:t>Ethernet</w:t>
      </w:r>
      <w:r w:rsidRPr="008F034E">
        <w:t>), and 100 Mbps Ethernet (</w:t>
      </w:r>
      <w:r w:rsidRPr="008F034E">
        <w:rPr>
          <w:i/>
        </w:rPr>
        <w:t>FastEthernet</w:t>
      </w:r>
      <w:r w:rsidRPr="008F034E">
        <w:t>), or 1 Gbps Ethernet (</w:t>
      </w:r>
      <w:r w:rsidRPr="002C2F2E">
        <w:rPr>
          <w:i/>
          <w:iCs/>
        </w:rPr>
        <w:t>GigabitEthernet</w:t>
      </w:r>
      <w:r w:rsidRPr="008F034E">
        <w:t>). The slot number indicates the slot into which the interface card is inserted. The port number identifies a port on the interface card. On some routers the interface name FastEthernet0/</w:t>
      </w:r>
      <w:r w:rsidR="000049A0">
        <w:t>0</w:t>
      </w:r>
      <w:r w:rsidRPr="008F034E">
        <w:t xml:space="preserve"> identifies a 100 Mbps Ethernet </w:t>
      </w:r>
      <w:r w:rsidR="000049A0">
        <w:t xml:space="preserve">adapter </w:t>
      </w:r>
      <w:r w:rsidRPr="008F034E">
        <w:t xml:space="preserve">port </w:t>
      </w:r>
      <w:r w:rsidR="000049A0">
        <w:t>0</w:t>
      </w:r>
      <w:r w:rsidRPr="008F034E">
        <w:t xml:space="preserve"> </w:t>
      </w:r>
      <w:r w:rsidR="000049A0">
        <w:t>on a card in</w:t>
      </w:r>
      <w:r w:rsidRPr="008F034E">
        <w:t xml:space="preserve"> slot 0 of the router. FastEthernet0/</w:t>
      </w:r>
      <w:r w:rsidR="000049A0">
        <w:t>1</w:t>
      </w:r>
      <w:r w:rsidRPr="008F034E">
        <w:t xml:space="preserve"> identifies port </w:t>
      </w:r>
      <w:r w:rsidR="000049A0">
        <w:t>1</w:t>
      </w:r>
      <w:r w:rsidRPr="008F034E">
        <w:t xml:space="preserve"> on the same card</w:t>
      </w:r>
      <w:r w:rsidR="000049A0">
        <w:t xml:space="preserve"> and FastEthernet1/0 is </w:t>
      </w:r>
      <w:r w:rsidR="000049A0" w:rsidRPr="008F034E">
        <w:t xml:space="preserve">port </w:t>
      </w:r>
      <w:r w:rsidR="000049A0">
        <w:t>0</w:t>
      </w:r>
      <w:r w:rsidR="000049A0" w:rsidRPr="008F034E">
        <w:t xml:space="preserve"> of </w:t>
      </w:r>
      <w:r w:rsidR="000049A0">
        <w:t xml:space="preserve">card in </w:t>
      </w:r>
      <w:r w:rsidR="000049A0" w:rsidRPr="008F034E">
        <w:t xml:space="preserve">slot </w:t>
      </w:r>
      <w:r w:rsidR="000049A0">
        <w:t>1</w:t>
      </w:r>
      <w:r w:rsidR="000049A0" w:rsidRPr="008F034E">
        <w:t xml:space="preserve"> of the router</w:t>
      </w:r>
      <w:r w:rsidRPr="008F034E">
        <w:t xml:space="preserve">. On routers which have a fixed number of interfaces and which do not have a slotted chassis, the slot number may be omitted, e.g., </w:t>
      </w:r>
      <w:r w:rsidRPr="008F034E">
        <w:rPr>
          <w:i/>
          <w:iCs/>
        </w:rPr>
        <w:t>Ethernet0</w:t>
      </w:r>
      <w:r w:rsidRPr="008F034E">
        <w:t xml:space="preserve">, </w:t>
      </w:r>
      <w:r w:rsidRPr="008F034E">
        <w:rPr>
          <w:i/>
          <w:iCs/>
        </w:rPr>
        <w:t>Ethernet1</w:t>
      </w:r>
      <w:r w:rsidRPr="008F034E">
        <w:t xml:space="preserve">.  IOS assigns interface names automatically without intervention by a user. The privileged EXEC commands </w:t>
      </w:r>
      <w:r w:rsidRPr="008F034E">
        <w:rPr>
          <w:i/>
        </w:rPr>
        <w:t>show protocols</w:t>
      </w:r>
      <w:r w:rsidRPr="008F034E">
        <w:t xml:space="preserve"> or </w:t>
      </w:r>
      <w:r w:rsidRPr="008F034E">
        <w:rPr>
          <w:i/>
        </w:rPr>
        <w:t>show interfaces</w:t>
      </w:r>
      <w:r w:rsidRPr="008F034E">
        <w:t xml:space="preserve"> lists the names of all interfaces on a router.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26B47F89"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6FB14A09" w14:textId="77777777" w:rsidR="008F034E" w:rsidRPr="008F034E" w:rsidRDefault="008F034E" w:rsidP="008F034E">
            <w:pPr>
              <w:spacing w:after="160" w:line="259" w:lineRule="auto"/>
            </w:pPr>
            <w:r w:rsidRPr="008F034E">
              <w:rPr>
                <w:noProof/>
              </w:rPr>
              <w:drawing>
                <wp:anchor distT="0" distB="0" distL="114300" distR="114300" simplePos="0" relativeHeight="251700224" behindDoc="0" locked="0" layoutInCell="1" allowOverlap="1" wp14:anchorId="77E9BD6B" wp14:editId="5D14AA48">
                  <wp:simplePos x="0" y="0"/>
                  <wp:positionH relativeFrom="margin">
                    <wp:posOffset>76200</wp:posOffset>
                  </wp:positionH>
                  <wp:positionV relativeFrom="paragraph">
                    <wp:posOffset>-455295</wp:posOffset>
                  </wp:positionV>
                  <wp:extent cx="304800" cy="304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F721B40" w14:textId="77777777" w:rsidR="008F034E" w:rsidRPr="008F034E" w:rsidRDefault="008F034E" w:rsidP="008F034E">
            <w:pPr>
              <w:rPr>
                <w:b/>
                <w:bCs/>
                <w:bdr w:val="nil"/>
              </w:rPr>
            </w:pPr>
            <w:r w:rsidRPr="008F034E">
              <w:rPr>
                <w:b/>
                <w:bCs/>
                <w:bdr w:val="nil"/>
              </w:rPr>
              <w:t>Naming conventions of network interfaces</w:t>
            </w:r>
          </w:p>
          <w:p w14:paraId="578C5A50" w14:textId="77777777" w:rsidR="008F034E" w:rsidRPr="008F034E" w:rsidRDefault="008F034E" w:rsidP="008F034E">
            <w:pPr>
              <w:rPr>
                <w:b/>
                <w:bCs/>
                <w:bdr w:val="nil"/>
              </w:rPr>
            </w:pPr>
          </w:p>
          <w:p w14:paraId="3E7196D7" w14:textId="65C26992" w:rsidR="008F034E" w:rsidRPr="008F034E" w:rsidRDefault="008F034E" w:rsidP="008F034E">
            <w:pPr>
              <w:rPr>
                <w:bdr w:val="nil"/>
              </w:rPr>
            </w:pPr>
            <w:r w:rsidRPr="008F034E">
              <w:rPr>
                <w:bdr w:val="nil"/>
              </w:rPr>
              <w:t xml:space="preserve">The naming convention for network interfaces of Cisco routers in the lab manual uses </w:t>
            </w:r>
            <w:r w:rsidRPr="008F034E">
              <w:rPr>
                <w:i/>
                <w:bdr w:val="nil"/>
              </w:rPr>
              <w:t>Ethernet0, Ethernet1, …</w:t>
            </w:r>
            <w:r w:rsidRPr="008F034E">
              <w:rPr>
                <w:bdr w:val="nil"/>
              </w:rPr>
              <w:t xml:space="preserve"> for the Ethernet interfaces, and </w:t>
            </w:r>
            <w:r w:rsidRPr="008F034E">
              <w:rPr>
                <w:i/>
                <w:bdr w:val="nil"/>
              </w:rPr>
              <w:t>Serial0, Serial1, …</w:t>
            </w:r>
            <w:r w:rsidRPr="008F034E">
              <w:rPr>
                <w:bdr w:val="nil"/>
              </w:rPr>
              <w:t xml:space="preserve"> for the serial WAN interfaces. The names of the interfaces of your Cisco routers is almost certainly different, e.g., FastEthernet0/0 or GigabitEthernet0/0/0. You need to replace the actual names of the interfaces with the one given in the lab manual. Refer to Lab 1, where you have determined the names of the interfaces. </w:t>
            </w:r>
          </w:p>
        </w:tc>
      </w:tr>
    </w:tbl>
    <w:p w14:paraId="758D84E8" w14:textId="77777777" w:rsidR="008F034E" w:rsidRPr="008F034E" w:rsidRDefault="008F034E" w:rsidP="008F034E"/>
    <w:p w14:paraId="5130A5D3" w14:textId="54CBF713" w:rsidR="008F034E" w:rsidRPr="008F034E" w:rsidRDefault="008F034E" w:rsidP="00A478BF">
      <w:pPr>
        <w:spacing w:before="120" w:after="120" w:line="240" w:lineRule="auto"/>
      </w:pPr>
      <w:r w:rsidRPr="008F034E">
        <w:t xml:space="preserve">The interface configuration mode for the network interface on port </w:t>
      </w:r>
      <w:r w:rsidR="000049A0">
        <w:t>0</w:t>
      </w:r>
      <w:r w:rsidRPr="008F034E">
        <w:t xml:space="preserve"> of a 10</w:t>
      </w:r>
      <w:r w:rsidR="00466E3B">
        <w:t>0</w:t>
      </w:r>
      <w:r w:rsidRPr="008F034E">
        <w:t xml:space="preserve"> Mbps</w:t>
      </w:r>
      <w:r w:rsidR="00466E3B">
        <w:t xml:space="preserve"> Fast</w:t>
      </w:r>
      <w:r w:rsidRPr="008F034E">
        <w:t>Ethernet in slot 0 of the router is entered with the command</w:t>
      </w:r>
    </w:p>
    <w:p w14:paraId="52567F12" w14:textId="7956F634"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rPr>
        <w:t xml:space="preserve">interface </w:t>
      </w:r>
      <w:r w:rsidR="00466E3B" w:rsidRPr="00466E3B">
        <w:rPr>
          <w:rFonts w:ascii="Consolas" w:hAnsi="Consolas" w:cstheme="minorBidi"/>
          <w:b/>
        </w:rPr>
        <w:t>Fast</w:t>
      </w:r>
      <w:r w:rsidRPr="002C2F2E">
        <w:rPr>
          <w:rFonts w:ascii="Consolas" w:hAnsi="Consolas" w:cs="Courier New"/>
          <w:b/>
          <w:shd w:val="clear" w:color="auto" w:fill="F2F2F2" w:themeFill="background1" w:themeFillShade="F2"/>
        </w:rPr>
        <w:t>Ethernet0</w:t>
      </w:r>
      <w:r w:rsidR="00466E3B" w:rsidRPr="002C2F2E">
        <w:rPr>
          <w:rFonts w:ascii="Consolas" w:hAnsi="Consolas" w:cs="Courier New"/>
          <w:b/>
          <w:shd w:val="clear" w:color="auto" w:fill="F2F2F2" w:themeFill="background1" w:themeFillShade="F2"/>
        </w:rPr>
        <w:t>/0</w:t>
      </w:r>
    </w:p>
    <w:p w14:paraId="5B55B333" w14:textId="77777777" w:rsidR="008F034E" w:rsidRPr="008F034E" w:rsidRDefault="008F034E" w:rsidP="00A478BF">
      <w:pPr>
        <w:spacing w:before="120" w:after="120" w:line="240" w:lineRule="auto"/>
      </w:pPr>
      <w:r w:rsidRPr="008F034E">
        <w:t xml:space="preserve">The command prompt of the interface configuration mode is </w:t>
      </w:r>
    </w:p>
    <w:p w14:paraId="01C8875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p>
    <w:p w14:paraId="04FBF576" w14:textId="77777777" w:rsidR="008F034E" w:rsidRPr="008F034E" w:rsidRDefault="008F034E" w:rsidP="00A478BF">
      <w:pPr>
        <w:spacing w:before="120" w:after="120" w:line="240" w:lineRule="auto"/>
      </w:pPr>
      <w:r w:rsidRPr="008F034E">
        <w:t>To return to the global configuration mode one types</w:t>
      </w:r>
    </w:p>
    <w:p w14:paraId="51046AD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r w:rsidRPr="008F034E">
        <w:rPr>
          <w:rFonts w:ascii="Consolas" w:hAnsi="Consolas" w:cstheme="minorBidi"/>
          <w:b/>
        </w:rPr>
        <w:t>exit</w:t>
      </w:r>
    </w:p>
    <w:p w14:paraId="318382B4" w14:textId="77777777" w:rsidR="008F034E" w:rsidRPr="008F034E" w:rsidRDefault="008F034E" w:rsidP="00A478BF">
      <w:pPr>
        <w:spacing w:before="120" w:after="120" w:line="240" w:lineRule="auto"/>
      </w:pPr>
      <w:r w:rsidRPr="008F034E">
        <w:t xml:space="preserve">When a global configuration command is typed in the interface configuration mode, then IOS changes to the global configuration command. </w:t>
      </w:r>
    </w:p>
    <w:p w14:paraId="1D39FE52" w14:textId="77777777" w:rsidR="008F034E" w:rsidRPr="008F034E" w:rsidRDefault="008F034E" w:rsidP="00184FB6">
      <w:pPr>
        <w:pStyle w:val="Heading3"/>
      </w:pPr>
      <w:bookmarkStart w:id="124" w:name="_Toc46166117"/>
      <w:bookmarkStart w:id="125" w:name="_Toc46927894"/>
      <w:bookmarkStart w:id="126" w:name="_Toc61874438"/>
      <w:r w:rsidRPr="008F034E">
        <w:t>Router Configuration Mode</w:t>
      </w:r>
      <w:bookmarkEnd w:id="124"/>
      <w:bookmarkEnd w:id="125"/>
      <w:bookmarkEnd w:id="126"/>
    </w:p>
    <w:p w14:paraId="54DE5BD7" w14:textId="77777777" w:rsidR="008F034E" w:rsidRPr="008F034E" w:rsidRDefault="008F034E" w:rsidP="00A478BF">
      <w:pPr>
        <w:spacing w:before="120" w:after="120" w:line="240" w:lineRule="auto"/>
      </w:pPr>
      <w:r w:rsidRPr="008F034E">
        <w:t>The router configuration mode is used to configure the parameters for a specific routing protocol. When entering the router configuration mode, the name of the routing protocol must be specified as an argument. IOS supports numerous routing protocols, including</w:t>
      </w:r>
      <w:r w:rsidRPr="008F034E">
        <w:rPr>
          <w:i/>
        </w:rPr>
        <w:t xml:space="preserve"> </w:t>
      </w:r>
      <w:r w:rsidRPr="008F034E">
        <w:t>the</w:t>
      </w:r>
      <w:r w:rsidRPr="008F034E">
        <w:rPr>
          <w:i/>
        </w:rPr>
        <w:t xml:space="preserve"> Routing Information Protocol</w:t>
      </w:r>
      <w:r w:rsidRPr="008F034E">
        <w:t xml:space="preserve"> (</w:t>
      </w:r>
      <w:r w:rsidRPr="008F034E">
        <w:rPr>
          <w:i/>
        </w:rPr>
        <w:t>RIP</w:t>
      </w:r>
      <w:r w:rsidRPr="008F034E">
        <w:t xml:space="preserve">), </w:t>
      </w:r>
      <w:r w:rsidRPr="008F034E">
        <w:rPr>
          <w:i/>
        </w:rPr>
        <w:t>Open Shortest Path First</w:t>
      </w:r>
      <w:r w:rsidRPr="008F034E">
        <w:t xml:space="preserve"> </w:t>
      </w:r>
      <w:r w:rsidRPr="008F034E">
        <w:rPr>
          <w:i/>
        </w:rPr>
        <w:t xml:space="preserve">(OSPF), </w:t>
      </w:r>
      <w:r w:rsidRPr="008F034E">
        <w:t>and</w:t>
      </w:r>
      <w:r w:rsidRPr="008F034E">
        <w:rPr>
          <w:i/>
        </w:rPr>
        <w:t xml:space="preserve"> Border Gateway Protocol (BGP)</w:t>
      </w:r>
      <w:r w:rsidRPr="008F034E">
        <w:t xml:space="preserve">, and many more. The command to </w:t>
      </w:r>
      <w:r w:rsidRPr="008F034E">
        <w:lastRenderedPageBreak/>
        <w:t>enter the routing router configuration mode for the routing protocol RIP from the global configuration mode is</w:t>
      </w:r>
    </w:p>
    <w:p w14:paraId="71762EF4"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rPr>
      </w:pPr>
      <w:r w:rsidRPr="008F034E">
        <w:rPr>
          <w:rFonts w:ascii="Consolas" w:hAnsi="Consolas" w:cstheme="minorBidi"/>
        </w:rPr>
        <w:t>Router1(config)#</w:t>
      </w:r>
      <w:r w:rsidRPr="008F034E">
        <w:rPr>
          <w:rFonts w:ascii="Consolas" w:hAnsi="Consolas" w:cstheme="minorBidi"/>
          <w:b/>
          <w:bCs/>
        </w:rPr>
        <w:t xml:space="preserve">router </w:t>
      </w:r>
      <w:r w:rsidRPr="008F034E">
        <w:rPr>
          <w:rFonts w:ascii="Consolas" w:hAnsi="Consolas" w:cs="Courier New"/>
          <w:i/>
          <w:iCs/>
          <w:shd w:val="clear" w:color="auto" w:fill="F2F2F2" w:themeFill="background1" w:themeFillShade="F2"/>
        </w:rPr>
        <w:t>rip</w:t>
      </w:r>
    </w:p>
    <w:p w14:paraId="5DF43D67" w14:textId="77777777" w:rsidR="008F034E" w:rsidRPr="008F034E" w:rsidRDefault="008F034E" w:rsidP="00A478BF">
      <w:pPr>
        <w:spacing w:before="120" w:after="120" w:line="240" w:lineRule="auto"/>
      </w:pPr>
      <w:r w:rsidRPr="008F034E">
        <w:t xml:space="preserve">The command prompt for the router configuration protocol is </w:t>
      </w:r>
    </w:p>
    <w:p w14:paraId="7DE46E8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Router1(config-router)#</w:t>
      </w:r>
    </w:p>
    <w:p w14:paraId="3F70661D" w14:textId="77777777" w:rsidR="008F034E" w:rsidRPr="008F034E" w:rsidRDefault="008F034E" w:rsidP="00A478BF">
      <w:pPr>
        <w:spacing w:before="120" w:after="120" w:line="240" w:lineRule="auto"/>
      </w:pPr>
      <w:r w:rsidRPr="008F034E">
        <w:t>Typing</w:t>
      </w:r>
    </w:p>
    <w:p w14:paraId="560A4E29"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Router1(config-if)#</w:t>
      </w:r>
      <w:r w:rsidRPr="008F034E">
        <w:rPr>
          <w:rFonts w:ascii="Consolas" w:hAnsi="Consolas" w:cstheme="minorBidi"/>
          <w:b/>
          <w:bCs/>
        </w:rPr>
        <w:t>exit</w:t>
      </w:r>
    </w:p>
    <w:p w14:paraId="64655CC0" w14:textId="77777777" w:rsidR="008F034E" w:rsidRPr="008F034E" w:rsidRDefault="008F034E" w:rsidP="00A478BF">
      <w:pPr>
        <w:spacing w:before="120" w:after="120" w:line="240" w:lineRule="auto"/>
      </w:pPr>
      <w:r w:rsidRPr="008F034E">
        <w:t>changes to the global configuration mode.</w:t>
      </w:r>
      <w:r w:rsidRPr="008F034E">
        <w:rPr>
          <w:rFonts w:ascii="Courier New" w:hAnsi="Courier New"/>
        </w:rPr>
        <w:t xml:space="preserve"> </w:t>
      </w:r>
    </w:p>
    <w:p w14:paraId="1FA41422" w14:textId="77777777" w:rsidR="008F034E" w:rsidRPr="008F034E" w:rsidRDefault="008F034E" w:rsidP="00184FB6">
      <w:pPr>
        <w:pStyle w:val="Heading3"/>
      </w:pPr>
      <w:bookmarkStart w:id="127" w:name="_Toc46166118"/>
      <w:bookmarkStart w:id="128" w:name="_Toc46927895"/>
      <w:bookmarkStart w:id="129" w:name="_Toc61874439"/>
      <w:r w:rsidRPr="008F034E">
        <w:t>IOS Commands for Interface Configuration</w:t>
      </w:r>
      <w:bookmarkEnd w:id="127"/>
      <w:bookmarkEnd w:id="128"/>
      <w:bookmarkEnd w:id="129"/>
    </w:p>
    <w:p w14:paraId="74A522C8" w14:textId="2BB875FE" w:rsidR="008F034E" w:rsidRPr="008F034E" w:rsidRDefault="008F034E" w:rsidP="00A478BF">
      <w:pPr>
        <w:spacing w:before="120" w:after="120" w:line="240" w:lineRule="auto"/>
      </w:pPr>
      <w:r w:rsidRPr="008F034E">
        <w:t>We next discuss the IP configuration of a network interface in IOS. Consider a router with 10</w:t>
      </w:r>
      <w:r w:rsidR="00466E3B">
        <w:t>0</w:t>
      </w:r>
      <w:r w:rsidRPr="008F034E">
        <w:t xml:space="preserve"> Mbps Ethernet (</w:t>
      </w:r>
      <w:r w:rsidR="00466E3B" w:rsidRPr="002C2F2E">
        <w:rPr>
          <w:i/>
          <w:iCs/>
        </w:rPr>
        <w:t>Fast</w:t>
      </w:r>
      <w:r w:rsidRPr="008F034E">
        <w:rPr>
          <w:i/>
        </w:rPr>
        <w:t>Ethernet</w:t>
      </w:r>
      <w:r w:rsidRPr="008F034E">
        <w:t xml:space="preserve">) interface </w:t>
      </w:r>
      <w:r w:rsidR="00466E3B">
        <w:t>adapter cards</w:t>
      </w:r>
      <w:r w:rsidRPr="008F034E">
        <w:t xml:space="preserve"> with  names </w:t>
      </w:r>
      <w:r w:rsidR="00466E3B" w:rsidRPr="002C2F2E">
        <w:rPr>
          <w:i/>
          <w:iCs/>
        </w:rPr>
        <w:t>Fast</w:t>
      </w:r>
      <w:r w:rsidRPr="008F034E">
        <w:rPr>
          <w:i/>
        </w:rPr>
        <w:t>Ethernet</w:t>
      </w:r>
      <w:r w:rsidR="00C85C99">
        <w:rPr>
          <w:i/>
        </w:rPr>
        <w:t>0/</w:t>
      </w:r>
      <w:r w:rsidRPr="008F034E">
        <w:rPr>
          <w:i/>
        </w:rPr>
        <w:t>0</w:t>
      </w:r>
      <w:r w:rsidRPr="008F034E">
        <w:t xml:space="preserve"> and </w:t>
      </w:r>
      <w:r w:rsidR="00466E3B" w:rsidRPr="002C2F2E">
        <w:rPr>
          <w:i/>
          <w:iCs/>
        </w:rPr>
        <w:t>Fast</w:t>
      </w:r>
      <w:r w:rsidRPr="008F034E">
        <w:rPr>
          <w:i/>
        </w:rPr>
        <w:t>Etherne1</w:t>
      </w:r>
      <w:r w:rsidR="00C85C99">
        <w:rPr>
          <w:i/>
        </w:rPr>
        <w:t>/0</w:t>
      </w:r>
      <w:r w:rsidRPr="008F034E">
        <w:t>.  The following sequence of IOS commands configures port 0 with IP address 10.0.2.1/24 and port 1 with IP address 10.0.3.1/24. In addition, the commands enable IP forwarding on the router.</w:t>
      </w:r>
    </w:p>
    <w:p w14:paraId="7E3448F7" w14:textId="3D53128E"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shd w:val="clear" w:color="auto" w:fill="F2F2F2" w:themeFill="background1" w:themeFillShade="F2"/>
        </w:rPr>
      </w:pPr>
      <w:r w:rsidRPr="008F034E">
        <w:rPr>
          <w:rFonts w:ascii="Consolas" w:hAnsi="Consolas" w:cs="Consolas"/>
        </w:rPr>
        <w:t xml:space="preserve">Router1&gt; </w:t>
      </w:r>
      <w:r w:rsidRPr="008F034E">
        <w:rPr>
          <w:rFonts w:ascii="Consolas" w:hAnsi="Consolas" w:cs="Courier New"/>
          <w:shd w:val="clear" w:color="auto" w:fill="F2F2F2" w:themeFill="background1" w:themeFillShade="F2"/>
        </w:rPr>
        <w:t>enable</w:t>
      </w:r>
      <w:r w:rsidRPr="008F034E">
        <w:rPr>
          <w:rFonts w:ascii="Consolas" w:hAnsi="Consolas" w:cs="Courier New"/>
          <w:shd w:val="clear" w:color="auto" w:fill="F2F2F2" w:themeFill="background1" w:themeFillShade="F2"/>
        </w:rPr>
        <w:br/>
        <w:t xml:space="preserve">Password: </w:t>
      </w:r>
      <w:r w:rsidRPr="008F034E">
        <w:rPr>
          <w:rFonts w:ascii="Consolas" w:hAnsi="Consolas" w:cs="Courier New"/>
          <w:i/>
          <w:iCs/>
          <w:shd w:val="clear" w:color="auto" w:fill="F2F2F2" w:themeFill="background1" w:themeFillShade="F2"/>
        </w:rPr>
        <w:t>&lt;enable secret&gt;</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 </w:t>
      </w:r>
      <w:r w:rsidRPr="008F034E">
        <w:rPr>
          <w:rFonts w:ascii="Consolas" w:hAnsi="Consolas"/>
          <w:b/>
          <w:shd w:val="clear" w:color="auto" w:fill="F2F2F2" w:themeFill="background1" w:themeFillShade="F2"/>
        </w:rPr>
        <w:t>configure terminal</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no 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Ethernet0</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w:t>
      </w:r>
      <w:r w:rsidRPr="008F034E">
        <w:rPr>
          <w:rFonts w:ascii="Consolas" w:hAnsi="Consolas" w:cs="Courier New"/>
          <w:shd w:val="clear" w:color="auto" w:fill="F2F2F2" w:themeFill="background1" w:themeFillShade="F2"/>
        </w:rPr>
        <w:t xml:space="preserve"> </w:t>
      </w:r>
      <w:r w:rsidRPr="008F034E">
        <w:rPr>
          <w:rFonts w:ascii="Consolas" w:hAnsi="Consolas"/>
          <w:b/>
          <w:shd w:val="clear" w:color="auto" w:fill="F2F2F2" w:themeFill="background1" w:themeFillShade="F2"/>
        </w:rPr>
        <w:t>10.0.2.1 255.255.255.0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Ethernet1</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 10.0.3.1 255.255.255.0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end</w:t>
      </w:r>
    </w:p>
    <w:p w14:paraId="36E024BE" w14:textId="4CF9570E" w:rsidR="008F034E" w:rsidRPr="008F034E" w:rsidRDefault="008F034E" w:rsidP="00A478BF">
      <w:pPr>
        <w:spacing w:before="120" w:after="120" w:line="240" w:lineRule="auto"/>
      </w:pPr>
      <w:r w:rsidRPr="008F034E">
        <w:t xml:space="preserve">The first two commands change to the privileged EXEC mode and, from there, to the global configuration mode. The command </w:t>
      </w:r>
      <w:r w:rsidR="006C5AF5" w:rsidRPr="006C5AF5">
        <w:rPr>
          <w:rStyle w:val="Code-NoSChar"/>
        </w:rPr>
        <w:t>‘</w:t>
      </w:r>
      <w:r w:rsidRPr="006C5AF5">
        <w:rPr>
          <w:rStyle w:val="Code-NoSChar"/>
        </w:rPr>
        <w:t>no ip routing</w:t>
      </w:r>
      <w:r w:rsidR="006C5AF5" w:rsidRPr="006C5AF5">
        <w:rPr>
          <w:rStyle w:val="Code-NoSChar"/>
        </w:rPr>
        <w:t>’</w:t>
      </w:r>
      <w:r w:rsidRPr="008F034E">
        <w:t>, which is the command to disable IP forwarding, is used to reset the contents of the routing table. The next command</w:t>
      </w:r>
      <w:r w:rsidRPr="008F034E">
        <w:rPr>
          <w:b/>
          <w:i/>
        </w:rPr>
        <w:t xml:space="preserve">, </w:t>
      </w:r>
      <w:r w:rsidRPr="008F034E">
        <w:rPr>
          <w:rFonts w:ascii="Consolas" w:hAnsi="Consolas"/>
        </w:rPr>
        <w:t>ip routing</w:t>
      </w:r>
      <w:r w:rsidRPr="008F034E">
        <w:t xml:space="preserve">, enables IP forwarding on the router.  Then, the interface configuration mode is entered for interface </w:t>
      </w:r>
      <w:r w:rsidR="00C85C99" w:rsidRPr="002C2F2E">
        <w:rPr>
          <w:i/>
          <w:iCs/>
        </w:rPr>
        <w:t>Fast</w:t>
      </w:r>
      <w:r w:rsidRPr="008F034E">
        <w:rPr>
          <w:i/>
          <w:iCs/>
        </w:rPr>
        <w:t>Ethernet0</w:t>
      </w:r>
      <w:r w:rsidR="00C85C99">
        <w:rPr>
          <w:i/>
          <w:iCs/>
        </w:rPr>
        <w:t>/0</w:t>
      </w:r>
      <w:r w:rsidRPr="008F034E">
        <w:t xml:space="preserve">. The command </w:t>
      </w:r>
      <w:r w:rsidRPr="008F034E">
        <w:rPr>
          <w:i/>
        </w:rPr>
        <w:t>no shutdown</w:t>
      </w:r>
      <w:r w:rsidRPr="008F034E">
        <w:rPr>
          <w:b/>
          <w:i/>
        </w:rPr>
        <w:t xml:space="preserve"> </w:t>
      </w:r>
      <w:r w:rsidRPr="008F034E">
        <w:t xml:space="preserve">enables the interface, and the command </w:t>
      </w:r>
      <w:r w:rsidR="006C5AF5" w:rsidRPr="006C5AF5">
        <w:rPr>
          <w:rStyle w:val="Code-NoSChar"/>
        </w:rPr>
        <w:t>‘ip address 10.0.2</w:t>
      </w:r>
      <w:r w:rsidRPr="006C5AF5">
        <w:rPr>
          <w:rStyle w:val="Code-NoSChar"/>
        </w:rPr>
        <w:t>.1 255.255.255.0</w:t>
      </w:r>
      <w:r w:rsidR="006C5AF5" w:rsidRPr="006C5AF5">
        <w:rPr>
          <w:rStyle w:val="Code-NoSChar"/>
        </w:rPr>
        <w:t>’</w:t>
      </w:r>
      <w:r w:rsidRPr="008F034E">
        <w:rPr>
          <w:b/>
          <w:i/>
        </w:rPr>
        <w:t xml:space="preserve"> </w:t>
      </w:r>
      <w:r w:rsidR="006C5AF5">
        <w:t>sets the IP address to 10.0.2</w:t>
      </w:r>
      <w:r w:rsidRPr="008F034E">
        <w:t xml:space="preserve">.1/24. The commands to configure the second interface are similar. Note that the interface configuration mode for interface </w:t>
      </w:r>
      <w:r w:rsidR="00AC1108">
        <w:t>Fast</w:t>
      </w:r>
      <w:r w:rsidRPr="008F034E">
        <w:rPr>
          <w:i/>
          <w:iCs/>
        </w:rPr>
        <w:t>Ethernet</w:t>
      </w:r>
      <w:r w:rsidR="00AC1108">
        <w:rPr>
          <w:i/>
          <w:iCs/>
        </w:rPr>
        <w:t>1/0</w:t>
      </w:r>
      <w:r w:rsidRPr="008F034E">
        <w:t xml:space="preserve"> is entered without returning to the global configuration mode. The last command (</w:t>
      </w:r>
      <w:r w:rsidRPr="008F034E">
        <w:rPr>
          <w:i/>
        </w:rPr>
        <w:t>end</w:t>
      </w:r>
      <w:r w:rsidRPr="008F034E">
        <w:t>) returns to the privileged EXEC mode.</w:t>
      </w:r>
    </w:p>
    <w:p w14:paraId="0432A8E6" w14:textId="17FF5136" w:rsidR="008F034E" w:rsidRPr="008F034E" w:rsidRDefault="008F034E" w:rsidP="00A478BF">
      <w:pPr>
        <w:spacing w:before="120" w:after="120" w:line="240" w:lineRule="auto"/>
      </w:pPr>
      <w:r w:rsidRPr="008F034E">
        <w:t>The following list summarizes the IOS commands for enabling IP forwarding and for configuring IP addresses.</w:t>
      </w:r>
    </w:p>
    <w:tbl>
      <w:tblPr>
        <w:tblStyle w:val="TableGrid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8F034E" w:rsidRPr="008F034E" w14:paraId="4CDFEE51" w14:textId="77777777" w:rsidTr="00184FB6">
        <w:tc>
          <w:tcPr>
            <w:tcW w:w="9350" w:type="dxa"/>
            <w:shd w:val="clear" w:color="auto" w:fill="DEEAF6" w:themeFill="accent1" w:themeFillTint="33"/>
          </w:tcPr>
          <w:p w14:paraId="0360E29A" w14:textId="77777777" w:rsidR="008F034E" w:rsidRPr="008F034E" w:rsidRDefault="008F034E" w:rsidP="008F034E">
            <w:pPr>
              <w:rPr>
                <w:b/>
                <w:i/>
                <w:u w:val="single"/>
              </w:rPr>
            </w:pPr>
            <w:r w:rsidRPr="008F034E">
              <w:rPr>
                <w:b/>
                <w:sz w:val="24"/>
                <w:szCs w:val="24"/>
                <w:u w:val="single"/>
              </w:rPr>
              <w:t>IOS mode: global configuration</w:t>
            </w:r>
            <w:r w:rsidRPr="008F034E">
              <w:rPr>
                <w:b/>
                <w:u w:val="single"/>
              </w:rPr>
              <w:t xml:space="preserve"> </w:t>
            </w:r>
          </w:p>
          <w:p w14:paraId="36E1E59E" w14:textId="77777777" w:rsidR="008F034E" w:rsidRPr="008F034E" w:rsidRDefault="008F034E" w:rsidP="008F034E"/>
          <w:p w14:paraId="1332B6AB" w14:textId="77777777" w:rsidR="008F034E" w:rsidRPr="008F034E" w:rsidRDefault="008F034E" w:rsidP="008F034E">
            <w:pPr>
              <w:rPr>
                <w:rFonts w:ascii="Consolas" w:hAnsi="Consolas"/>
                <w:b/>
                <w:spacing w:val="-4"/>
              </w:rPr>
            </w:pPr>
            <w:r w:rsidRPr="008F034E">
              <w:rPr>
                <w:rFonts w:ascii="Consolas" w:hAnsi="Consolas"/>
                <w:b/>
                <w:spacing w:val="-4"/>
              </w:rPr>
              <w:t>ip routing</w:t>
            </w:r>
          </w:p>
          <w:p w14:paraId="1B96708D" w14:textId="77777777" w:rsidR="008F034E" w:rsidRPr="008F034E" w:rsidRDefault="008F034E" w:rsidP="008F034E">
            <w:pPr>
              <w:rPr>
                <w:iCs/>
              </w:rPr>
            </w:pPr>
            <w:r w:rsidRPr="008F034E">
              <w:tab/>
            </w:r>
            <w:r w:rsidRPr="008F034E">
              <w:tab/>
            </w:r>
            <w:r w:rsidRPr="008F034E">
              <w:rPr>
                <w:iCs/>
              </w:rPr>
              <w:t>Enables IP forwarding.</w:t>
            </w:r>
          </w:p>
          <w:p w14:paraId="75688E10" w14:textId="77777777" w:rsidR="008F034E" w:rsidRPr="008F034E" w:rsidRDefault="008F034E" w:rsidP="008F034E">
            <w:pPr>
              <w:rPr>
                <w:b/>
                <w:i/>
                <w:iCs/>
              </w:rPr>
            </w:pPr>
          </w:p>
          <w:p w14:paraId="471EE889" w14:textId="77777777" w:rsidR="008F034E" w:rsidRPr="008F034E" w:rsidRDefault="008F034E" w:rsidP="008F034E">
            <w:pPr>
              <w:rPr>
                <w:rFonts w:ascii="Consolas" w:hAnsi="Consolas"/>
                <w:b/>
                <w:spacing w:val="-4"/>
              </w:rPr>
            </w:pPr>
            <w:r w:rsidRPr="008F034E">
              <w:rPr>
                <w:rFonts w:ascii="Consolas" w:hAnsi="Consolas"/>
                <w:b/>
                <w:spacing w:val="-4"/>
              </w:rPr>
              <w:lastRenderedPageBreak/>
              <w:t>no ip routing</w:t>
            </w:r>
          </w:p>
          <w:p w14:paraId="07CB98D4" w14:textId="77777777" w:rsidR="008F034E" w:rsidRPr="008F034E" w:rsidRDefault="008F034E" w:rsidP="008F034E">
            <w:pPr>
              <w:rPr>
                <w:i/>
                <w:iCs/>
              </w:rPr>
            </w:pPr>
            <w:r w:rsidRPr="008F034E">
              <w:rPr>
                <w:iCs/>
              </w:rPr>
              <w:tab/>
            </w:r>
            <w:r w:rsidRPr="008F034E">
              <w:rPr>
                <w:iCs/>
              </w:rPr>
              <w:tab/>
              <w:t xml:space="preserve">Disables IP forwarding. This command also deletes the content of the routing table. </w:t>
            </w:r>
            <w:r w:rsidRPr="008F034E">
              <w:rPr>
                <w:iCs/>
              </w:rPr>
              <w:br/>
            </w:r>
          </w:p>
          <w:p w14:paraId="28B2B451" w14:textId="77777777" w:rsidR="008F034E" w:rsidRPr="008F034E" w:rsidRDefault="008F034E" w:rsidP="008F034E">
            <w:pPr>
              <w:rPr>
                <w:b/>
                <w:iCs/>
              </w:rPr>
            </w:pPr>
            <w:r w:rsidRPr="008F034E">
              <w:rPr>
                <w:b/>
                <w:sz w:val="24"/>
                <w:szCs w:val="24"/>
                <w:u w:val="single"/>
              </w:rPr>
              <w:t>IOS: interface configuration</w:t>
            </w:r>
            <w:r w:rsidRPr="008F034E">
              <w:rPr>
                <w:b/>
                <w:iCs/>
              </w:rPr>
              <w:t xml:space="preserve"> </w:t>
            </w:r>
          </w:p>
          <w:p w14:paraId="6ABC3CD9" w14:textId="77777777" w:rsidR="008F034E" w:rsidRPr="008F034E" w:rsidRDefault="008F034E" w:rsidP="008F034E"/>
          <w:p w14:paraId="52773E3A" w14:textId="77777777" w:rsidR="008F034E" w:rsidRPr="008F034E" w:rsidRDefault="008F034E" w:rsidP="008F034E">
            <w:pPr>
              <w:rPr>
                <w:iCs/>
              </w:rPr>
            </w:pPr>
            <w:r w:rsidRPr="008F034E">
              <w:rPr>
                <w:rFonts w:ascii="Consolas" w:hAnsi="Consolas"/>
                <w:b/>
                <w:spacing w:val="-4"/>
              </w:rPr>
              <w:t>shutdown</w:t>
            </w:r>
            <w:r w:rsidRPr="008F034E">
              <w:rPr>
                <w:b/>
                <w:iCs/>
              </w:rPr>
              <w:t xml:space="preserve"> </w:t>
            </w:r>
            <w:r w:rsidRPr="008F034E">
              <w:rPr>
                <w:b/>
                <w:iCs/>
              </w:rPr>
              <w:br/>
            </w:r>
            <w:r w:rsidRPr="008F034E">
              <w:rPr>
                <w:iCs/>
              </w:rPr>
              <w:tab/>
            </w:r>
            <w:r w:rsidRPr="008F034E">
              <w:rPr>
                <w:iCs/>
              </w:rPr>
              <w:tab/>
              <w:t xml:space="preserve">Disables network interface. </w:t>
            </w:r>
          </w:p>
          <w:p w14:paraId="439B1867" w14:textId="77777777" w:rsidR="008F034E" w:rsidRPr="008F034E" w:rsidRDefault="008F034E" w:rsidP="008F034E">
            <w:pPr>
              <w:rPr>
                <w:i/>
                <w:iCs/>
              </w:rPr>
            </w:pPr>
          </w:p>
          <w:p w14:paraId="3003FF63" w14:textId="77777777" w:rsidR="008F034E" w:rsidRPr="008F034E" w:rsidRDefault="006C5AF5" w:rsidP="006C5AF5">
            <w:pPr>
              <w:rPr>
                <w:i/>
                <w:iCs/>
              </w:rPr>
            </w:pPr>
            <w:r>
              <w:rPr>
                <w:rFonts w:ascii="Consolas" w:hAnsi="Consolas" w:cs="Consolas"/>
                <w:b/>
                <w:iCs/>
              </w:rPr>
              <w:t xml:space="preserve">no </w:t>
            </w:r>
            <w:r w:rsidR="008F034E" w:rsidRPr="008F034E">
              <w:rPr>
                <w:rFonts w:ascii="Consolas" w:hAnsi="Consolas" w:cs="Consolas"/>
                <w:b/>
                <w:iCs/>
              </w:rPr>
              <w:t xml:space="preserve">shutdown </w:t>
            </w:r>
            <w:r w:rsidR="008F034E" w:rsidRPr="008F034E">
              <w:rPr>
                <w:b/>
                <w:iCs/>
              </w:rPr>
              <w:br/>
            </w:r>
            <w:r w:rsidR="008F034E" w:rsidRPr="008F034E">
              <w:rPr>
                <w:iCs/>
              </w:rPr>
              <w:tab/>
            </w:r>
            <w:r w:rsidR="008F034E" w:rsidRPr="008F034E">
              <w:rPr>
                <w:iCs/>
              </w:rPr>
              <w:tab/>
              <w:t>Enables a network interface.</w:t>
            </w:r>
          </w:p>
          <w:p w14:paraId="246935E2" w14:textId="77777777" w:rsidR="008F034E" w:rsidRPr="008F034E" w:rsidRDefault="008F034E" w:rsidP="008F034E">
            <w:pPr>
              <w:rPr>
                <w:b/>
                <w:iCs/>
              </w:rPr>
            </w:pPr>
          </w:p>
          <w:p w14:paraId="7344EC6D" w14:textId="77777777" w:rsidR="008F034E" w:rsidRPr="008F034E" w:rsidRDefault="008F034E" w:rsidP="008F034E">
            <w:pPr>
              <w:rPr>
                <w:rFonts w:ascii="Consolas" w:hAnsi="Consolas" w:cs="Consolas"/>
                <w:b/>
                <w:i/>
                <w:iCs/>
              </w:rPr>
            </w:pPr>
            <w:r w:rsidRPr="008F034E">
              <w:rPr>
                <w:rFonts w:ascii="Consolas" w:hAnsi="Consolas" w:cs="Consolas"/>
                <w:b/>
                <w:iCs/>
              </w:rPr>
              <w:t xml:space="preserve">ip address </w:t>
            </w:r>
            <w:r w:rsidRPr="008F034E">
              <w:rPr>
                <w:rFonts w:ascii="Consolas" w:hAnsi="Consolas" w:cs="Consolas"/>
                <w:bCs/>
              </w:rPr>
              <w:t>10.0.1.10 255.255.255.0</w:t>
            </w:r>
          </w:p>
          <w:p w14:paraId="362EFCD2" w14:textId="77777777" w:rsidR="008F034E" w:rsidRPr="008F034E" w:rsidRDefault="008F034E" w:rsidP="008F034E">
            <w:pPr>
              <w:rPr>
                <w:i/>
                <w:iCs/>
              </w:rPr>
            </w:pPr>
            <w:r w:rsidRPr="008F034E">
              <w:rPr>
                <w:iCs/>
              </w:rPr>
              <w:tab/>
            </w:r>
            <w:r w:rsidRPr="008F034E">
              <w:rPr>
                <w:iCs/>
              </w:rPr>
              <w:tab/>
              <w:t>Sets the IP address to 10.0.1.10/24.</w:t>
            </w:r>
          </w:p>
          <w:p w14:paraId="43A5DB6E" w14:textId="77777777" w:rsidR="008F034E" w:rsidRPr="008F034E" w:rsidRDefault="008F034E" w:rsidP="008F034E"/>
        </w:tc>
      </w:tr>
    </w:tbl>
    <w:p w14:paraId="45C66DB8" w14:textId="77777777" w:rsidR="008F034E" w:rsidRPr="008F034E" w:rsidRDefault="008F034E" w:rsidP="008F034E">
      <w:pPr>
        <w:contextualSpacing/>
      </w:pPr>
    </w:p>
    <w:p w14:paraId="686C12F1" w14:textId="77777777" w:rsidR="008F034E" w:rsidRPr="008F034E" w:rsidRDefault="008F034E" w:rsidP="008F034E">
      <w:r w:rsidRPr="008F034E">
        <w:t xml:space="preserve">The names of the interface depend on the types of routers used and installed network cards. On routers with a slotted chassis, the names of the interfaces additionally depend on the slot location of the interface card. The interface names of a router are displayed with the privileged EXEC commands </w:t>
      </w:r>
      <w:r w:rsidRPr="008F034E">
        <w:rPr>
          <w:rFonts w:ascii="Consolas" w:hAnsi="Consolas"/>
        </w:rPr>
        <w:t>show interfaces</w:t>
      </w:r>
      <w:r w:rsidRPr="008F034E">
        <w:t xml:space="preserve"> or </w:t>
      </w:r>
      <w:r w:rsidRPr="008F034E">
        <w:rPr>
          <w:rFonts w:ascii="Consolas" w:hAnsi="Consolas"/>
        </w:rPr>
        <w:t>show protocols</w:t>
      </w:r>
      <w:r w:rsidRPr="008F034E">
        <w:t>:</w:t>
      </w:r>
    </w:p>
    <w:tbl>
      <w:tblPr>
        <w:tblStyle w:val="GridTable4-Accent112"/>
        <w:tblW w:w="0" w:type="auto"/>
        <w:jc w:val="center"/>
        <w:tblLook w:val="04A0" w:firstRow="1" w:lastRow="0" w:firstColumn="1" w:lastColumn="0" w:noHBand="0" w:noVBand="1"/>
      </w:tblPr>
      <w:tblGrid>
        <w:gridCol w:w="1413"/>
        <w:gridCol w:w="6336"/>
      </w:tblGrid>
      <w:tr w:rsidR="008F034E" w:rsidRPr="008F034E" w14:paraId="6FBA83E8"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1FA55C" w14:textId="77777777" w:rsidR="008F034E" w:rsidRPr="008F034E" w:rsidRDefault="008F034E" w:rsidP="008F034E">
            <w:pPr>
              <w:jc w:val="center"/>
            </w:pPr>
            <w:r w:rsidRPr="008F034E">
              <w:t>Model</w:t>
            </w:r>
          </w:p>
        </w:tc>
        <w:tc>
          <w:tcPr>
            <w:tcW w:w="6336" w:type="dxa"/>
            <w:vAlign w:val="center"/>
          </w:tcPr>
          <w:p w14:paraId="7A176CEC" w14:textId="77777777" w:rsidR="008F034E" w:rsidRPr="008F034E" w:rsidRDefault="008F034E" w:rsidP="008F034E">
            <w:pPr>
              <w:jc w:val="center"/>
              <w:cnfStyle w:val="100000000000" w:firstRow="1" w:lastRow="0" w:firstColumn="0" w:lastColumn="0" w:oddVBand="0" w:evenVBand="0" w:oddHBand="0" w:evenHBand="0" w:firstRowFirstColumn="0" w:firstRowLastColumn="0" w:lastRowFirstColumn="0" w:lastRowLastColumn="0"/>
              <w:rPr>
                <w:rFonts w:ascii="Consolas" w:hAnsi="Consolas" w:cs="Consolas"/>
                <w:iCs/>
              </w:rPr>
            </w:pPr>
            <w:r w:rsidRPr="008F034E">
              <w:rPr>
                <w:rFonts w:ascii="Consolas" w:hAnsi="Consolas" w:cs="Consolas"/>
                <w:iCs/>
              </w:rPr>
              <w:t>Interface Names</w:t>
            </w:r>
          </w:p>
        </w:tc>
      </w:tr>
      <w:tr w:rsidR="008F034E" w:rsidRPr="008F034E" w14:paraId="128AEB70"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16343F4" w14:textId="77777777" w:rsidR="008F034E" w:rsidRPr="008F034E" w:rsidRDefault="008F034E" w:rsidP="008F034E">
            <w:r w:rsidRPr="008F034E">
              <w:t>Cisco 2514</w:t>
            </w:r>
          </w:p>
        </w:tc>
        <w:tc>
          <w:tcPr>
            <w:tcW w:w="6336" w:type="dxa"/>
          </w:tcPr>
          <w:p w14:paraId="3832DE67"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iCs/>
              </w:rPr>
              <w:t xml:space="preserve">Ethernet0, Ethernet1, </w:t>
            </w:r>
            <w:r w:rsidRPr="008F034E">
              <w:rPr>
                <w:rFonts w:ascii="Consolas" w:hAnsi="Consolas" w:cs="Consolas"/>
                <w:iCs/>
              </w:rPr>
              <w:br/>
              <w:t>Serial0, Serial1</w:t>
            </w:r>
          </w:p>
        </w:tc>
      </w:tr>
      <w:tr w:rsidR="008F034E" w:rsidRPr="008F034E" w14:paraId="61017DB2"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676EF3E" w14:textId="77777777" w:rsidR="008F034E" w:rsidRPr="008F034E" w:rsidRDefault="008F034E" w:rsidP="008F034E">
            <w:r w:rsidRPr="008F034E">
              <w:rPr>
                <w:iCs/>
              </w:rPr>
              <w:t>Cisco 2811</w:t>
            </w:r>
          </w:p>
        </w:tc>
        <w:tc>
          <w:tcPr>
            <w:tcW w:w="6336" w:type="dxa"/>
          </w:tcPr>
          <w:p w14:paraId="4BC50945" w14:textId="77777777" w:rsidR="008F034E" w:rsidRPr="008F034E" w:rsidRDefault="008F034E" w:rsidP="008F034E">
            <w:pPr>
              <w:cnfStyle w:val="000000000000" w:firstRow="0" w:lastRow="0" w:firstColumn="0" w:lastColumn="0" w:oddVBand="0" w:evenVBand="0" w:oddHBand="0" w:evenHBand="0" w:firstRowFirstColumn="0" w:firstRowLastColumn="0" w:lastRowFirstColumn="0" w:lastRowLastColumn="0"/>
              <w:rPr>
                <w:rFonts w:ascii="Consolas" w:hAnsi="Consolas" w:cs="Consolas"/>
              </w:rPr>
            </w:pPr>
            <w:r w:rsidRPr="008F034E">
              <w:rPr>
                <w:rFonts w:ascii="Consolas" w:hAnsi="Consolas" w:cs="Consolas"/>
                <w:iCs/>
              </w:rPr>
              <w:t xml:space="preserve">FastEthernet0/0, FastEthernet0/1, </w:t>
            </w:r>
            <w:r w:rsidRPr="008F034E">
              <w:rPr>
                <w:rFonts w:ascii="Consolas" w:hAnsi="Consolas" w:cs="Consolas"/>
                <w:iCs/>
              </w:rPr>
              <w:br/>
              <w:t>Serial1/0, Serial1/1</w:t>
            </w:r>
          </w:p>
        </w:tc>
      </w:tr>
      <w:tr w:rsidR="008F034E" w:rsidRPr="008F034E" w14:paraId="448A5E38"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1400982" w14:textId="77777777" w:rsidR="008F034E" w:rsidRPr="008F034E" w:rsidRDefault="008F034E" w:rsidP="008F034E">
            <w:r w:rsidRPr="008F034E">
              <w:t>Cisco 3640</w:t>
            </w:r>
          </w:p>
        </w:tc>
        <w:tc>
          <w:tcPr>
            <w:tcW w:w="6336" w:type="dxa"/>
          </w:tcPr>
          <w:p w14:paraId="60B96CA8"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rPr>
              <w:t>FastEthernet0/0, FastEthernet1/0,</w:t>
            </w:r>
            <w:r w:rsidRPr="008F034E">
              <w:rPr>
                <w:rFonts w:ascii="Consolas" w:hAnsi="Consolas" w:cs="Consolas"/>
              </w:rPr>
              <w:br/>
              <w:t>Serial2/0, Serial2/1, Serial2/2, Serial2/3</w:t>
            </w:r>
          </w:p>
        </w:tc>
      </w:tr>
      <w:tr w:rsidR="008F034E" w:rsidRPr="008F034E" w14:paraId="5CCFB170"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B4D677C" w14:textId="77777777" w:rsidR="008F034E" w:rsidRPr="008F034E" w:rsidRDefault="008F034E" w:rsidP="008F034E">
            <w:r w:rsidRPr="008F034E">
              <w:t>Cisco 4321</w:t>
            </w:r>
          </w:p>
        </w:tc>
        <w:tc>
          <w:tcPr>
            <w:tcW w:w="6336" w:type="dxa"/>
          </w:tcPr>
          <w:p w14:paraId="3387AB0F"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000000"/>
                <w:sz w:val="20"/>
                <w:szCs w:val="20"/>
                <w:bdr w:val="none" w:sz="0" w:space="0" w:color="auto" w:frame="1"/>
                <w:lang w:eastAsia="ko-KR"/>
              </w:rPr>
            </w:pPr>
            <w:r w:rsidRPr="008F034E">
              <w:rPr>
                <w:rFonts w:ascii="Consolas" w:hAnsi="Consolas" w:cs="Consolas"/>
              </w:rPr>
              <w:t>GigabitEthernet0/0/0, GigabitEthernet0/0/1,…</w:t>
            </w:r>
            <w:r w:rsidRPr="008F034E">
              <w:rPr>
                <w:rFonts w:ascii="Courier New" w:eastAsia="SimSun" w:hAnsi="Courier New" w:cs="Courier New"/>
                <w:color w:val="000000"/>
                <w:sz w:val="20"/>
                <w:szCs w:val="20"/>
                <w:bdr w:val="none" w:sz="0" w:space="0" w:color="auto" w:frame="1"/>
                <w:lang w:eastAsia="ko-KR"/>
              </w:rPr>
              <w:t xml:space="preserve"> , </w:t>
            </w:r>
          </w:p>
          <w:p w14:paraId="76BA1BF6"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58585B"/>
                <w:sz w:val="20"/>
                <w:szCs w:val="20"/>
                <w:lang w:eastAsia="ko-KR"/>
              </w:rPr>
            </w:pPr>
          </w:p>
        </w:tc>
      </w:tr>
    </w:tbl>
    <w:p w14:paraId="26D7064E" w14:textId="77777777" w:rsidR="008F034E" w:rsidRPr="008F034E" w:rsidRDefault="008F034E" w:rsidP="00184FB6">
      <w:pPr>
        <w:pStyle w:val="Heading3"/>
      </w:pPr>
      <w:bookmarkStart w:id="130" w:name="_Toc46166119"/>
      <w:bookmarkStart w:id="131" w:name="_Toc46927896"/>
      <w:bookmarkStart w:id="132" w:name="_Toc61874440"/>
      <w:r w:rsidRPr="008F034E">
        <w:t>IOS Commands to Display the Configuration and Other Information</w:t>
      </w:r>
      <w:bookmarkEnd w:id="130"/>
      <w:bookmarkEnd w:id="131"/>
      <w:bookmarkEnd w:id="132"/>
    </w:p>
    <w:p w14:paraId="2219B867" w14:textId="77777777" w:rsidR="008F034E" w:rsidRPr="008F034E" w:rsidRDefault="008F034E" w:rsidP="00A478BF">
      <w:pPr>
        <w:spacing w:before="120" w:after="120" w:line="240" w:lineRule="auto"/>
      </w:pPr>
      <w:r w:rsidRPr="008F034E">
        <w:t xml:space="preserve">IOS maintains two configuration files, which are called </w:t>
      </w:r>
      <w:r w:rsidRPr="008F034E">
        <w:rPr>
          <w:i/>
          <w:iCs/>
        </w:rPr>
        <w:t>startup configuration</w:t>
      </w:r>
      <w:r w:rsidRPr="008F034E">
        <w:t xml:space="preserve"> and </w:t>
      </w:r>
      <w:r w:rsidRPr="008F034E">
        <w:rPr>
          <w:i/>
          <w:iCs/>
        </w:rPr>
        <w:t>running configuration</w:t>
      </w:r>
      <w:r w:rsidRPr="008F034E">
        <w:t xml:space="preserve">. The configuration files consists of a sequence of IOS commands. The startup configuration is kept in a file on Nonvolatile RAM (NVRAM), and contains the IOS commands that are executed when IOS is booted. To reboot IOS, one can turn the power switch off and then on again. Alternatively, a reboot of IOS is enforced when typing the privileged EXEC command </w:t>
      </w:r>
      <w:r w:rsidRPr="008F034E">
        <w:rPr>
          <w:i/>
        </w:rPr>
        <w:t>reload</w:t>
      </w:r>
      <w:r w:rsidRPr="008F034E">
        <w:t xml:space="preserve">. When IOS is booted up, the running configuration is set to the startup configuration. The running configuration stores the currently active configuration of the router, and issuing IOS configuration commands modifies the running configuration. The running configuration is kept in RAM and is lost when the router is powered off or when IOS is rebooted. To make changes to the running configuration permanent, the command </w:t>
      </w:r>
      <w:r w:rsidRPr="008F034E">
        <w:rPr>
          <w:i/>
        </w:rPr>
        <w:t>copy running-config starting-config</w:t>
      </w:r>
      <w:r w:rsidRPr="008F034E">
        <w:t xml:space="preserve"> can be used to save the running configuration as the startup configuration.</w:t>
      </w:r>
    </w:p>
    <w:p w14:paraId="4FC407A2" w14:textId="77777777" w:rsidR="008F034E" w:rsidRPr="008F034E" w:rsidRDefault="008F034E" w:rsidP="00A478BF">
      <w:pPr>
        <w:spacing w:before="120" w:after="120" w:line="240" w:lineRule="auto"/>
      </w:pPr>
      <w:r w:rsidRPr="008F034E">
        <w:t xml:space="preserve">The commands that display the configuration files are entered from the privileged EXEC mode, and are as given below.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0A976453" w14:textId="77777777" w:rsidTr="00184FB6">
        <w:trPr>
          <w:cantSplit/>
        </w:trPr>
        <w:tc>
          <w:tcPr>
            <w:tcW w:w="9350" w:type="dxa"/>
            <w:tcBorders>
              <w:top w:val="nil"/>
              <w:left w:val="nil"/>
              <w:bottom w:val="nil"/>
              <w:right w:val="nil"/>
            </w:tcBorders>
            <w:shd w:val="clear" w:color="auto" w:fill="DEEAF6" w:themeFill="accent1" w:themeFillTint="33"/>
          </w:tcPr>
          <w:p w14:paraId="2E659EE1" w14:textId="77777777" w:rsidR="008F034E" w:rsidRPr="008F034E" w:rsidRDefault="008F034E" w:rsidP="008F034E">
            <w:pPr>
              <w:rPr>
                <w:b/>
                <w:iCs/>
              </w:rPr>
            </w:pPr>
          </w:p>
          <w:p w14:paraId="0B8CED17"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38704C8B" w14:textId="77777777" w:rsidR="008F034E" w:rsidRPr="008F034E" w:rsidRDefault="008F034E" w:rsidP="008F034E"/>
          <w:p w14:paraId="47354B62" w14:textId="77777777" w:rsidR="008F034E" w:rsidRPr="008F034E" w:rsidRDefault="008F034E" w:rsidP="008F034E">
            <w:pPr>
              <w:rPr>
                <w:rFonts w:ascii="Consolas" w:hAnsi="Consolas"/>
                <w:b/>
                <w:i/>
              </w:rPr>
            </w:pPr>
            <w:r w:rsidRPr="008F034E">
              <w:rPr>
                <w:rFonts w:ascii="Consolas" w:hAnsi="Consolas"/>
                <w:b/>
              </w:rPr>
              <w:t>write term</w:t>
            </w:r>
          </w:p>
          <w:p w14:paraId="6299D51A" w14:textId="77777777" w:rsidR="008F034E" w:rsidRPr="008F034E" w:rsidRDefault="008F034E" w:rsidP="008F034E">
            <w:pPr>
              <w:rPr>
                <w:rFonts w:ascii="Consolas" w:hAnsi="Consolas"/>
                <w:b/>
              </w:rPr>
            </w:pPr>
            <w:r w:rsidRPr="008F034E">
              <w:rPr>
                <w:rFonts w:ascii="Consolas" w:hAnsi="Consolas"/>
                <w:b/>
              </w:rPr>
              <w:t>show running-config</w:t>
            </w:r>
          </w:p>
          <w:p w14:paraId="429132DE" w14:textId="77777777" w:rsidR="008F034E" w:rsidRPr="008F034E" w:rsidRDefault="008F034E" w:rsidP="008F034E">
            <w:pPr>
              <w:ind w:left="720"/>
            </w:pPr>
            <w:r w:rsidRPr="008F034E">
              <w:t xml:space="preserve">Displays the current configuration of the router.  Both commands are identical. </w:t>
            </w:r>
          </w:p>
          <w:p w14:paraId="5759421E" w14:textId="77777777" w:rsidR="008F034E" w:rsidRPr="008F034E" w:rsidRDefault="008F034E" w:rsidP="008F034E">
            <w:pPr>
              <w:ind w:left="720"/>
              <w:rPr>
                <w:i/>
              </w:rPr>
            </w:pPr>
          </w:p>
          <w:p w14:paraId="164A6014" w14:textId="77777777" w:rsidR="008F034E" w:rsidRPr="008F034E" w:rsidRDefault="008F034E" w:rsidP="008F034E">
            <w:pPr>
              <w:rPr>
                <w:rFonts w:ascii="Consolas" w:hAnsi="Consolas"/>
                <w:b/>
              </w:rPr>
            </w:pPr>
            <w:r w:rsidRPr="008F034E">
              <w:rPr>
                <w:rFonts w:ascii="Consolas" w:hAnsi="Consolas"/>
                <w:b/>
              </w:rPr>
              <w:t>show config</w:t>
            </w:r>
          </w:p>
          <w:p w14:paraId="3E549750" w14:textId="77777777" w:rsidR="008F034E" w:rsidRPr="008F034E" w:rsidRDefault="008F034E" w:rsidP="008F034E">
            <w:pPr>
              <w:rPr>
                <w:rFonts w:ascii="Consolas" w:hAnsi="Consolas"/>
                <w:b/>
              </w:rPr>
            </w:pPr>
            <w:r w:rsidRPr="008F034E">
              <w:rPr>
                <w:rFonts w:ascii="Consolas" w:hAnsi="Consolas"/>
                <w:b/>
              </w:rPr>
              <w:t>show startup-config</w:t>
            </w:r>
          </w:p>
          <w:p w14:paraId="4E3DACCE" w14:textId="77777777" w:rsidR="008F034E" w:rsidRPr="008F034E" w:rsidRDefault="008F034E" w:rsidP="008F034E">
            <w:pPr>
              <w:ind w:left="720"/>
            </w:pPr>
            <w:r w:rsidRPr="008F034E">
              <w:t>Displays the startup configuration of the router. Both commands are identical.</w:t>
            </w:r>
          </w:p>
          <w:p w14:paraId="2F1B4563" w14:textId="77777777" w:rsidR="008F034E" w:rsidRPr="008F034E" w:rsidRDefault="008F034E" w:rsidP="008F034E">
            <w:pPr>
              <w:ind w:left="720"/>
              <w:rPr>
                <w:i/>
              </w:rPr>
            </w:pPr>
          </w:p>
          <w:p w14:paraId="4441A5AE" w14:textId="77777777" w:rsidR="008F034E" w:rsidRPr="008F034E" w:rsidRDefault="008F034E" w:rsidP="008F034E">
            <w:pPr>
              <w:rPr>
                <w:rFonts w:ascii="Consolas" w:hAnsi="Consolas"/>
                <w:b/>
              </w:rPr>
            </w:pPr>
            <w:r w:rsidRPr="008F034E">
              <w:rPr>
                <w:rFonts w:ascii="Consolas" w:hAnsi="Consolas"/>
                <w:b/>
              </w:rPr>
              <w:t>reload</w:t>
            </w:r>
          </w:p>
          <w:p w14:paraId="257DDF53" w14:textId="77777777" w:rsidR="008F034E" w:rsidRPr="008F034E" w:rsidRDefault="008F034E" w:rsidP="008F034E">
            <w:pPr>
              <w:ind w:left="720"/>
            </w:pPr>
            <w:r w:rsidRPr="008F034E">
              <w:t>Forces a reboot of IOS. This command discards the running configuration and reloads the startup configuration.</w:t>
            </w:r>
          </w:p>
          <w:p w14:paraId="68ED4832" w14:textId="77777777" w:rsidR="008F034E" w:rsidRPr="008F034E" w:rsidRDefault="008F034E" w:rsidP="008F034E">
            <w:pPr>
              <w:ind w:left="720"/>
            </w:pPr>
          </w:p>
          <w:p w14:paraId="71F78638" w14:textId="77777777" w:rsidR="008F034E" w:rsidRPr="008F034E" w:rsidRDefault="008F034E" w:rsidP="008F034E">
            <w:pPr>
              <w:rPr>
                <w:rFonts w:ascii="Consolas" w:hAnsi="Consolas"/>
                <w:b/>
              </w:rPr>
            </w:pPr>
            <w:r w:rsidRPr="008F034E">
              <w:rPr>
                <w:rFonts w:ascii="Consolas" w:hAnsi="Consolas"/>
                <w:b/>
              </w:rPr>
              <w:t>copy running-config starting-config</w:t>
            </w:r>
          </w:p>
          <w:p w14:paraId="3FE50D4D" w14:textId="77777777" w:rsidR="008F034E" w:rsidRPr="008F034E" w:rsidRDefault="008F034E" w:rsidP="008F034E">
            <w:pPr>
              <w:ind w:left="720"/>
            </w:pPr>
            <w:r w:rsidRPr="008F034E">
              <w:t>Saves the current configuration as the startup configuration. The new startup configuration will be used the next time IOS is rebooted.</w:t>
            </w:r>
          </w:p>
          <w:p w14:paraId="513C1FA9" w14:textId="77777777" w:rsidR="008F034E" w:rsidRPr="008F034E" w:rsidRDefault="008F034E" w:rsidP="008F034E">
            <w:pPr>
              <w:ind w:left="720"/>
            </w:pPr>
          </w:p>
        </w:tc>
      </w:tr>
    </w:tbl>
    <w:p w14:paraId="5FA0335E" w14:textId="77777777" w:rsidR="008F034E" w:rsidRPr="008F034E" w:rsidRDefault="008F034E" w:rsidP="00A478BF">
      <w:pPr>
        <w:spacing w:before="120" w:after="120" w:line="240" w:lineRule="auto"/>
      </w:pPr>
      <w:r w:rsidRPr="008F034E">
        <w:t xml:space="preserve">In addition to configuration files, various commands are available to display information about the router. Below we list some frequently used commands.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56867EA7" w14:textId="77777777" w:rsidTr="00184FB6">
        <w:tc>
          <w:tcPr>
            <w:tcW w:w="9350" w:type="dxa"/>
            <w:tcBorders>
              <w:top w:val="nil"/>
              <w:left w:val="nil"/>
              <w:bottom w:val="nil"/>
              <w:right w:val="nil"/>
            </w:tcBorders>
            <w:shd w:val="clear" w:color="auto" w:fill="DEEAF6" w:themeFill="accent1" w:themeFillTint="33"/>
          </w:tcPr>
          <w:p w14:paraId="1FDF7CAF" w14:textId="77777777" w:rsidR="008F034E" w:rsidRPr="008F034E" w:rsidRDefault="008F034E" w:rsidP="008F034E">
            <w:pPr>
              <w:rPr>
                <w:b/>
                <w:iCs/>
              </w:rPr>
            </w:pPr>
          </w:p>
          <w:p w14:paraId="5BBF0FC0"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4BCC3235" w14:textId="77777777" w:rsidR="008F034E" w:rsidRPr="008F034E" w:rsidRDefault="008F034E" w:rsidP="008F034E"/>
          <w:p w14:paraId="73AF05F3" w14:textId="77777777" w:rsidR="008F034E" w:rsidRPr="008F034E" w:rsidRDefault="008F034E" w:rsidP="008F034E">
            <w:pPr>
              <w:rPr>
                <w:rFonts w:ascii="Consolas" w:hAnsi="Consolas"/>
                <w:b/>
              </w:rPr>
            </w:pPr>
            <w:r w:rsidRPr="008F034E">
              <w:rPr>
                <w:rFonts w:ascii="Consolas" w:hAnsi="Consolas"/>
                <w:b/>
              </w:rPr>
              <w:t>show version</w:t>
            </w:r>
          </w:p>
          <w:p w14:paraId="1C842E4B" w14:textId="77777777" w:rsidR="008F034E" w:rsidRPr="008F034E" w:rsidRDefault="008F034E" w:rsidP="008F034E">
            <w:pPr>
              <w:ind w:left="720"/>
            </w:pPr>
            <w:r w:rsidRPr="008F034E">
              <w:t>Displays the version of IOS.</w:t>
            </w:r>
          </w:p>
          <w:p w14:paraId="15F0C632" w14:textId="77777777" w:rsidR="008F034E" w:rsidRPr="008F034E" w:rsidRDefault="008F034E" w:rsidP="008F034E">
            <w:pPr>
              <w:ind w:left="720"/>
            </w:pPr>
          </w:p>
          <w:p w14:paraId="50F02290" w14:textId="77777777" w:rsidR="008F034E" w:rsidRPr="008F034E" w:rsidRDefault="008F034E" w:rsidP="008F034E">
            <w:pPr>
              <w:rPr>
                <w:rFonts w:ascii="Consolas" w:hAnsi="Consolas"/>
                <w:b/>
              </w:rPr>
            </w:pPr>
            <w:r w:rsidRPr="008F034E">
              <w:rPr>
                <w:rFonts w:ascii="Consolas" w:hAnsi="Consolas"/>
                <w:b/>
              </w:rPr>
              <w:t>show protocols</w:t>
            </w:r>
          </w:p>
          <w:p w14:paraId="276AC335" w14:textId="77777777" w:rsidR="008F034E" w:rsidRPr="008F034E" w:rsidRDefault="008F034E" w:rsidP="008F034E">
            <w:pPr>
              <w:ind w:left="720"/>
            </w:pPr>
            <w:r w:rsidRPr="008F034E">
              <w:t xml:space="preserve">Displays the IP configuration of the interfaces of the router. Also, indicates if IP forwarding is enabled or disabled. </w:t>
            </w:r>
          </w:p>
          <w:p w14:paraId="45CF9A60" w14:textId="77777777" w:rsidR="008F034E" w:rsidRPr="008F034E" w:rsidRDefault="008F034E" w:rsidP="008F034E">
            <w:pPr>
              <w:ind w:left="720"/>
            </w:pPr>
          </w:p>
          <w:p w14:paraId="486231B6" w14:textId="77777777" w:rsidR="008F034E" w:rsidRPr="008F034E" w:rsidRDefault="008F034E" w:rsidP="008F034E">
            <w:pPr>
              <w:rPr>
                <w:rFonts w:ascii="Consolas" w:hAnsi="Consolas"/>
                <w:b/>
              </w:rPr>
            </w:pPr>
            <w:r w:rsidRPr="008F034E">
              <w:rPr>
                <w:rFonts w:ascii="Consolas" w:hAnsi="Consolas"/>
                <w:b/>
              </w:rPr>
              <w:t>show ip route</w:t>
            </w:r>
          </w:p>
          <w:p w14:paraId="7A19EEFA" w14:textId="77777777" w:rsidR="008F034E" w:rsidRPr="008F034E" w:rsidRDefault="008F034E" w:rsidP="008F034E">
            <w:pPr>
              <w:ind w:left="720"/>
            </w:pPr>
            <w:r w:rsidRPr="008F034E">
              <w:t>Displays the routing table.</w:t>
            </w:r>
          </w:p>
          <w:p w14:paraId="4FF1E12F" w14:textId="77777777" w:rsidR="008F034E" w:rsidRPr="008F034E" w:rsidRDefault="008F034E" w:rsidP="008F034E">
            <w:pPr>
              <w:ind w:left="720"/>
            </w:pPr>
          </w:p>
          <w:p w14:paraId="0D58A55D" w14:textId="77777777" w:rsidR="008F034E" w:rsidRPr="008F034E" w:rsidRDefault="008F034E" w:rsidP="008F034E">
            <w:pPr>
              <w:rPr>
                <w:rFonts w:ascii="Consolas" w:hAnsi="Consolas"/>
                <w:b/>
              </w:rPr>
            </w:pPr>
            <w:r w:rsidRPr="008F034E">
              <w:rPr>
                <w:rFonts w:ascii="Consolas" w:hAnsi="Consolas"/>
                <w:b/>
              </w:rPr>
              <w:t>show ip cache</w:t>
            </w:r>
          </w:p>
          <w:p w14:paraId="1CCC99BC" w14:textId="77777777" w:rsidR="008F034E" w:rsidRPr="008F034E" w:rsidRDefault="008F034E" w:rsidP="008F034E">
            <w:pPr>
              <w:ind w:left="720"/>
            </w:pPr>
            <w:r w:rsidRPr="008F034E">
              <w:t>Displays the routing cache.</w:t>
            </w:r>
          </w:p>
          <w:p w14:paraId="70327691" w14:textId="77777777" w:rsidR="008F034E" w:rsidRPr="008F034E" w:rsidRDefault="008F034E" w:rsidP="008F034E">
            <w:pPr>
              <w:ind w:left="720"/>
            </w:pPr>
          </w:p>
          <w:p w14:paraId="5AFB9E7F" w14:textId="77777777" w:rsidR="008F034E" w:rsidRPr="008F034E" w:rsidRDefault="008F034E" w:rsidP="008F034E">
            <w:pPr>
              <w:rPr>
                <w:rFonts w:ascii="Consolas" w:hAnsi="Consolas"/>
                <w:b/>
              </w:rPr>
            </w:pPr>
            <w:r w:rsidRPr="008F034E">
              <w:rPr>
                <w:rFonts w:ascii="Consolas" w:hAnsi="Consolas"/>
                <w:b/>
              </w:rPr>
              <w:t>show interfaces</w:t>
            </w:r>
          </w:p>
          <w:p w14:paraId="01FC57DD" w14:textId="27FDE5C4" w:rsidR="008F034E" w:rsidRPr="008F034E" w:rsidRDefault="008F034E" w:rsidP="008F034E">
            <w:pPr>
              <w:rPr>
                <w:rFonts w:ascii="Consolas" w:hAnsi="Consolas"/>
                <w:b/>
              </w:rPr>
            </w:pPr>
            <w:r w:rsidRPr="008F034E">
              <w:rPr>
                <w:rFonts w:ascii="Consolas" w:hAnsi="Consolas"/>
                <w:b/>
              </w:rPr>
              <w:t xml:space="preserve">show interfaces </w:t>
            </w:r>
            <w:r w:rsidR="00AC1108" w:rsidRPr="00AC1108">
              <w:rPr>
                <w:rFonts w:ascii="Consolas" w:hAnsi="Consolas"/>
                <w:b/>
                <w:i/>
                <w:iCs/>
              </w:rPr>
              <w:t>Fast</w:t>
            </w:r>
            <w:r w:rsidRPr="00AC1108">
              <w:rPr>
                <w:rFonts w:ascii="Consolas" w:hAnsi="Consolas"/>
                <w:b/>
                <w:i/>
                <w:iCs/>
              </w:rPr>
              <w:t>Ethernet</w:t>
            </w:r>
            <w:r w:rsidR="00AC1108" w:rsidRPr="00AC1108">
              <w:rPr>
                <w:rFonts w:ascii="Consolas" w:hAnsi="Consolas"/>
                <w:b/>
                <w:i/>
                <w:iCs/>
              </w:rPr>
              <w:t>0/</w:t>
            </w:r>
            <w:r w:rsidRPr="00AC1108">
              <w:rPr>
                <w:rFonts w:ascii="Consolas" w:hAnsi="Consolas"/>
                <w:b/>
                <w:i/>
                <w:iCs/>
              </w:rPr>
              <w:t>0</w:t>
            </w:r>
          </w:p>
          <w:p w14:paraId="48C37813" w14:textId="47DD5C7F" w:rsidR="008F034E" w:rsidRPr="008F034E" w:rsidRDefault="008F034E" w:rsidP="008F034E">
            <w:pPr>
              <w:ind w:left="360"/>
            </w:pPr>
            <w:r w:rsidRPr="008F034E">
              <w:t xml:space="preserve">Displays information about all network interfaces. When an interface name is given as argument, here, </w:t>
            </w:r>
            <w:r w:rsidR="00AC1108" w:rsidRPr="00AC1108">
              <w:rPr>
                <w:i/>
                <w:iCs/>
              </w:rPr>
              <w:t>Fast</w:t>
            </w:r>
            <w:r w:rsidRPr="008F034E">
              <w:rPr>
                <w:i/>
                <w:iCs/>
              </w:rPr>
              <w:t>Ethernet</w:t>
            </w:r>
            <w:r w:rsidR="00AC1108">
              <w:rPr>
                <w:i/>
                <w:iCs/>
              </w:rPr>
              <w:t>0/0</w:t>
            </w:r>
            <w:r w:rsidRPr="008F034E">
              <w:t xml:space="preserve">, information is displayed only for the specified interface. </w:t>
            </w:r>
          </w:p>
          <w:p w14:paraId="0DE252FD" w14:textId="77777777" w:rsidR="008F034E" w:rsidRPr="008F034E" w:rsidRDefault="008F034E" w:rsidP="008F034E">
            <w:pPr>
              <w:ind w:left="360"/>
            </w:pPr>
          </w:p>
          <w:p w14:paraId="3E967579" w14:textId="77777777" w:rsidR="008F034E" w:rsidRPr="008F034E" w:rsidRDefault="008F034E" w:rsidP="008F034E">
            <w:pPr>
              <w:rPr>
                <w:rFonts w:ascii="Consolas" w:hAnsi="Consolas"/>
                <w:b/>
              </w:rPr>
            </w:pPr>
            <w:r w:rsidRPr="008F034E">
              <w:rPr>
                <w:rFonts w:ascii="Consolas" w:hAnsi="Consolas"/>
                <w:b/>
              </w:rPr>
              <w:t>show ip arp</w:t>
            </w:r>
          </w:p>
          <w:p w14:paraId="2D257A53" w14:textId="77777777" w:rsidR="008F034E" w:rsidRPr="008F034E" w:rsidRDefault="008F034E" w:rsidP="008F034E">
            <w:pPr>
              <w:ind w:left="720"/>
            </w:pPr>
            <w:r w:rsidRPr="008F034E">
              <w:t>Displays the contents of the ARP cache.</w:t>
            </w:r>
          </w:p>
          <w:p w14:paraId="11D2940D" w14:textId="77777777" w:rsidR="008F034E" w:rsidRPr="008F034E" w:rsidRDefault="008F034E" w:rsidP="008F034E">
            <w:pPr>
              <w:ind w:left="720"/>
            </w:pPr>
          </w:p>
        </w:tc>
      </w:tr>
    </w:tbl>
    <w:p w14:paraId="55E98211" w14:textId="77777777" w:rsidR="008F034E" w:rsidRPr="008F034E" w:rsidRDefault="008F034E" w:rsidP="008F034E">
      <w:r w:rsidRPr="008F034E">
        <w:lastRenderedPageBreak/>
        <w:t xml:space="preserve">The </w:t>
      </w:r>
      <w:r w:rsidRPr="008F034E">
        <w:rPr>
          <w:rFonts w:ascii="Consolas" w:hAnsi="Consolas"/>
        </w:rPr>
        <w:t>show protocols</w:t>
      </w:r>
      <w:r w:rsidRPr="008F034E">
        <w:t xml:space="preserve"> command gives a concise overview of the IP configuration of the interfaces of the router.</w:t>
      </w:r>
    </w:p>
    <w:p w14:paraId="7A2FADF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b/>
        </w:rPr>
      </w:pPr>
      <w:r w:rsidRPr="008F034E">
        <w:rPr>
          <w:rFonts w:ascii="Consolas" w:hAnsi="Consolas" w:cs="Courier New"/>
        </w:rPr>
        <w:t>router1#</w:t>
      </w:r>
      <w:r w:rsidRPr="008F034E">
        <w:rPr>
          <w:rFonts w:ascii="Consolas" w:hAnsi="Consolas" w:cs="Courier New"/>
          <w:b/>
        </w:rPr>
        <w:t>show protocols</w:t>
      </w:r>
    </w:p>
    <w:p w14:paraId="12313E8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0638DFF8"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Global values:</w:t>
      </w:r>
    </w:p>
    <w:p w14:paraId="4EF4EA89" w14:textId="77777777" w:rsidR="008F034E" w:rsidRPr="008F034E" w:rsidRDefault="008F034E" w:rsidP="008F034E">
      <w:pPr>
        <w:shd w:val="clear" w:color="auto" w:fill="F2F2F2" w:themeFill="background1" w:themeFillShade="F2"/>
        <w:tabs>
          <w:tab w:val="left" w:pos="3240"/>
          <w:tab w:val="left" w:pos="3600"/>
          <w:tab w:val="left" w:pos="5415"/>
        </w:tabs>
        <w:spacing w:after="0" w:line="240" w:lineRule="auto"/>
        <w:ind w:left="360"/>
        <w:rPr>
          <w:rFonts w:ascii="Consolas" w:hAnsi="Consolas" w:cs="Courier New"/>
        </w:rPr>
      </w:pPr>
      <w:r w:rsidRPr="008F034E">
        <w:rPr>
          <w:rFonts w:ascii="Consolas" w:hAnsi="Consolas" w:cs="Courier New"/>
        </w:rPr>
        <w:t xml:space="preserve">  Internet Protocol routing is enabled</w:t>
      </w:r>
      <w:r w:rsidRPr="008F034E">
        <w:rPr>
          <w:rFonts w:ascii="Consolas" w:hAnsi="Consolas" w:cs="Courier New"/>
        </w:rPr>
        <w:tab/>
      </w:r>
    </w:p>
    <w:p w14:paraId="24D6618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F67ACF7" w14:textId="165DBF61"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Ethernet0</w:t>
      </w:r>
      <w:r>
        <w:rPr>
          <w:rFonts w:ascii="Consolas" w:hAnsi="Consolas" w:cs="Courier New"/>
        </w:rPr>
        <w:t>/0</w:t>
      </w:r>
      <w:r w:rsidR="008F034E" w:rsidRPr="008F034E">
        <w:rPr>
          <w:rFonts w:ascii="Consolas" w:hAnsi="Consolas" w:cs="Courier New"/>
        </w:rPr>
        <w:t xml:space="preserve"> is up, line protocol is up</w:t>
      </w:r>
    </w:p>
    <w:p w14:paraId="5763596B"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10.0.2.1/24</w:t>
      </w:r>
    </w:p>
    <w:p w14:paraId="196A47F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D57D6BA" w14:textId="77083D04"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Ethernet1</w:t>
      </w:r>
      <w:r>
        <w:rPr>
          <w:rFonts w:ascii="Consolas" w:hAnsi="Consolas" w:cs="Courier New"/>
        </w:rPr>
        <w:t>/0</w:t>
      </w:r>
      <w:r w:rsidR="008F034E" w:rsidRPr="008F034E">
        <w:rPr>
          <w:rFonts w:ascii="Consolas" w:hAnsi="Consolas" w:cs="Courier New"/>
        </w:rPr>
        <w:t xml:space="preserve"> is up, line protocol is up</w:t>
      </w:r>
    </w:p>
    <w:p w14:paraId="4DD56B0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10.0.3.1/24</w:t>
      </w:r>
    </w:p>
    <w:p w14:paraId="0F787E2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C8C935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Serial0 is administratively down, line protocol is down</w:t>
      </w:r>
    </w:p>
    <w:p w14:paraId="57FDE731"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29B3A8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color w:val="000000" w:themeColor="text1"/>
          <w:sz w:val="20"/>
        </w:rPr>
      </w:pPr>
      <w:r w:rsidRPr="008F034E">
        <w:rPr>
          <w:rFonts w:ascii="Consolas" w:hAnsi="Consolas" w:cs="Courier New"/>
        </w:rPr>
        <w:t>Serial1 is administratively down, line protocol is down</w:t>
      </w:r>
    </w:p>
    <w:p w14:paraId="58217DA6" w14:textId="77777777" w:rsidR="008F034E" w:rsidRPr="008F034E" w:rsidRDefault="008F034E" w:rsidP="008F034E">
      <w:pPr>
        <w:spacing w:after="120" w:line="240" w:lineRule="atLeast"/>
        <w:jc w:val="both"/>
        <w:rPr>
          <w:rFonts w:ascii="Courier New" w:eastAsia="Batang" w:hAnsi="Courier New" w:cs="Times New Roman"/>
          <w:color w:val="000000" w:themeColor="text1"/>
          <w:szCs w:val="20"/>
          <w:lang w:eastAsia="ko-KR"/>
        </w:rPr>
      </w:pPr>
    </w:p>
    <w:p w14:paraId="17DE2804" w14:textId="114F70B2" w:rsidR="008F034E" w:rsidRPr="008F034E" w:rsidRDefault="008F034E" w:rsidP="00A478BF">
      <w:pPr>
        <w:spacing w:before="120" w:after="120" w:line="240" w:lineRule="auto"/>
        <w:rPr>
          <w:rFonts w:ascii="Courier New" w:hAnsi="Courier New"/>
        </w:rPr>
      </w:pPr>
      <w:r w:rsidRPr="008F034E">
        <w:t xml:space="preserve">From this output, we can tell that IP forwarding is enabled on the router, that the Ethernet interfaces </w:t>
      </w:r>
      <w:r w:rsidR="00AC1108" w:rsidRPr="00AC1108">
        <w:rPr>
          <w:i/>
          <w:iCs/>
        </w:rPr>
        <w:t>Fast</w:t>
      </w:r>
      <w:r w:rsidRPr="008F034E">
        <w:rPr>
          <w:i/>
        </w:rPr>
        <w:t>Ethernet0</w:t>
      </w:r>
      <w:r w:rsidR="00AC1108">
        <w:rPr>
          <w:i/>
        </w:rPr>
        <w:t>/0</w:t>
      </w:r>
      <w:r w:rsidRPr="008F034E">
        <w:t xml:space="preserve"> and </w:t>
      </w:r>
      <w:r w:rsidR="00AC1108" w:rsidRPr="00AC1108">
        <w:rPr>
          <w:i/>
          <w:iCs/>
        </w:rPr>
        <w:t>Fast</w:t>
      </w:r>
      <w:r w:rsidRPr="008F034E">
        <w:rPr>
          <w:i/>
        </w:rPr>
        <w:t>Ethernet1</w:t>
      </w:r>
      <w:r w:rsidR="00AC1108">
        <w:rPr>
          <w:i/>
        </w:rPr>
        <w:t>/0</w:t>
      </w:r>
      <w:r w:rsidRPr="008F034E">
        <w:t xml:space="preserve"> are configured with IP addresses, and that the serial interfaces are currently not used. More extensive information about the interfaces can be displayed with the</w:t>
      </w:r>
      <w:r w:rsidRPr="008F034E">
        <w:br/>
      </w:r>
      <w:r w:rsidRPr="008F034E">
        <w:rPr>
          <w:rFonts w:ascii="Consolas" w:hAnsi="Consolas"/>
        </w:rPr>
        <w:t>show interfaces</w:t>
      </w:r>
      <w:r w:rsidRPr="008F034E">
        <w:t xml:space="preserve"> command. </w:t>
      </w:r>
    </w:p>
    <w:p w14:paraId="40B1EBB5" w14:textId="77777777" w:rsidR="008F034E" w:rsidRPr="008F034E" w:rsidRDefault="008F034E" w:rsidP="00184FB6">
      <w:pPr>
        <w:pStyle w:val="Heading3"/>
      </w:pPr>
      <w:bookmarkStart w:id="133" w:name="_Toc46166120"/>
      <w:bookmarkStart w:id="134" w:name="_Toc46927897"/>
      <w:bookmarkStart w:id="135" w:name="_Toc61874441"/>
      <w:r w:rsidRPr="008F034E">
        <w:t>Navigating the IOS Command Line Interface</w:t>
      </w:r>
      <w:bookmarkEnd w:id="133"/>
      <w:bookmarkEnd w:id="134"/>
      <w:bookmarkEnd w:id="135"/>
    </w:p>
    <w:p w14:paraId="04AC58D2" w14:textId="77777777" w:rsidR="008F034E" w:rsidRPr="008F034E" w:rsidRDefault="008F034E" w:rsidP="00A478BF">
      <w:pPr>
        <w:spacing w:before="120" w:after="120" w:line="240" w:lineRule="auto"/>
      </w:pPr>
      <w:r w:rsidRPr="008F034E">
        <w:t>IOS provides a few features that make typing commands more convenient. We already mentioned that typing a question mark (</w:t>
      </w:r>
      <w:r w:rsidRPr="008F034E">
        <w:rPr>
          <w:i/>
          <w:iCs/>
        </w:rPr>
        <w:t>?</w:t>
      </w:r>
      <w:r w:rsidRPr="008F034E">
        <w:rPr>
          <w:rFonts w:ascii="Courier New" w:hAnsi="Courier New"/>
        </w:rPr>
        <w:t>)</w:t>
      </w:r>
      <w:r w:rsidRPr="008F034E">
        <w:t xml:space="preserve"> in a given command mode generates a list of all available commands in the current command mode.  For example, </w:t>
      </w:r>
    </w:p>
    <w:p w14:paraId="1AC991E4" w14:textId="75B8545E"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w:t>
      </w:r>
    </w:p>
    <w:p w14:paraId="41EEA72D" w14:textId="77777777" w:rsidR="008F034E" w:rsidRPr="008F034E" w:rsidRDefault="008F034E" w:rsidP="00A478BF">
      <w:pPr>
        <w:spacing w:before="120" w:after="120" w:line="240" w:lineRule="auto"/>
      </w:pPr>
      <w:r w:rsidRPr="008F034E">
        <w:t xml:space="preserve">lists the available commands in the interface configuration mode. Since IOS commands can only be executed in a certain command mode, this command helps to determine if a command can be executed in the current mode. The question mark can also be used to determine the list of available options of a command. For example, </w:t>
      </w:r>
    </w:p>
    <w:p w14:paraId="6A7C6271" w14:textId="1728079A"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rPr>
      </w:pPr>
      <w:r w:rsidRPr="008F034E">
        <w:rPr>
          <w:rFonts w:ascii="Consolas" w:hAnsi="Consolas" w:cs="Courier New"/>
          <w:bCs/>
        </w:rPr>
        <w:t xml:space="preserve">Router1# </w:t>
      </w:r>
      <w:r w:rsidRPr="008F034E">
        <w:rPr>
          <w:rFonts w:ascii="Consolas" w:hAnsi="Consolas" w:cs="Courier New"/>
          <w:b/>
          <w:shd w:val="clear" w:color="auto" w:fill="F2F2F2" w:themeFill="background1" w:themeFillShade="F2"/>
        </w:rPr>
        <w:t>configure ?</w:t>
      </w:r>
    </w:p>
    <w:p w14:paraId="40D96FA1" w14:textId="77777777" w:rsidR="008F034E" w:rsidRPr="008F034E" w:rsidRDefault="008F034E" w:rsidP="00A478BF">
      <w:pPr>
        <w:spacing w:before="120" w:after="120" w:line="240" w:lineRule="auto"/>
      </w:pPr>
      <w:r w:rsidRPr="008F034E">
        <w:t xml:space="preserve">lists all options that are available for the command </w:t>
      </w:r>
      <w:r w:rsidRPr="008F034E">
        <w:rPr>
          <w:i/>
        </w:rPr>
        <w:t>configure</w:t>
      </w:r>
      <w:r w:rsidRPr="008F034E">
        <w:t>.</w:t>
      </w:r>
    </w:p>
    <w:p w14:paraId="3563D74E" w14:textId="14810F4C" w:rsidR="008F034E" w:rsidRPr="008F034E" w:rsidRDefault="008F034E" w:rsidP="00A478BF">
      <w:pPr>
        <w:spacing w:before="120" w:after="120" w:line="240" w:lineRule="auto"/>
      </w:pPr>
      <w:r w:rsidRPr="008F034E">
        <w:rPr>
          <w:b/>
        </w:rPr>
        <w:t xml:space="preserve">Abbreviations: </w:t>
      </w:r>
      <w:r w:rsidRPr="008F034E">
        <w:t xml:space="preserve">When typing commands or the names of network interfaces, it is sufficient to type just enough characters so that IOS can interpret the input without ambiguity. The following shows how some abbreviations are interpreted. </w:t>
      </w:r>
    </w:p>
    <w:tbl>
      <w:tblPr>
        <w:tblStyle w:val="GridTable4-Accent112"/>
        <w:tblW w:w="0" w:type="auto"/>
        <w:jc w:val="center"/>
        <w:tblLook w:val="0420" w:firstRow="1" w:lastRow="0" w:firstColumn="0" w:lastColumn="0" w:noHBand="0" w:noVBand="1"/>
      </w:tblPr>
      <w:tblGrid>
        <w:gridCol w:w="1872"/>
        <w:gridCol w:w="2880"/>
      </w:tblGrid>
      <w:tr w:rsidR="008F034E" w:rsidRPr="008F034E" w14:paraId="2862CA12"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1872" w:type="dxa"/>
            <w:vAlign w:val="center"/>
          </w:tcPr>
          <w:p w14:paraId="52478C99" w14:textId="77777777" w:rsidR="008F034E" w:rsidRPr="008F034E" w:rsidRDefault="008F034E" w:rsidP="008F034E">
            <w:pPr>
              <w:jc w:val="center"/>
            </w:pPr>
            <w:r w:rsidRPr="008F034E">
              <w:t>Abbreviation</w:t>
            </w:r>
          </w:p>
        </w:tc>
        <w:tc>
          <w:tcPr>
            <w:tcW w:w="2880" w:type="dxa"/>
            <w:vAlign w:val="center"/>
          </w:tcPr>
          <w:p w14:paraId="1DE9AB71" w14:textId="77777777" w:rsidR="008F034E" w:rsidRPr="008F034E" w:rsidRDefault="008F034E" w:rsidP="008F034E">
            <w:pPr>
              <w:jc w:val="center"/>
            </w:pPr>
            <w:r w:rsidRPr="008F034E">
              <w:t>Command</w:t>
            </w:r>
          </w:p>
        </w:tc>
      </w:tr>
      <w:tr w:rsidR="008F034E" w:rsidRPr="008F034E" w14:paraId="158D326E"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0EEDAF8" w14:textId="77777777" w:rsidR="008F034E" w:rsidRPr="008F034E" w:rsidRDefault="008F034E" w:rsidP="008F034E">
            <w:pPr>
              <w:rPr>
                <w:rFonts w:ascii="Consolas" w:hAnsi="Consolas"/>
              </w:rPr>
            </w:pPr>
            <w:r w:rsidRPr="008F034E">
              <w:rPr>
                <w:rFonts w:ascii="Consolas" w:hAnsi="Consolas"/>
              </w:rPr>
              <w:t>conf</w:t>
            </w:r>
          </w:p>
        </w:tc>
        <w:tc>
          <w:tcPr>
            <w:tcW w:w="2880" w:type="dxa"/>
            <w:vAlign w:val="center"/>
          </w:tcPr>
          <w:p w14:paraId="16535269"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4C62803D" w14:textId="77777777" w:rsidTr="00184FB6">
        <w:trPr>
          <w:trHeight w:val="360"/>
          <w:jc w:val="center"/>
        </w:trPr>
        <w:tc>
          <w:tcPr>
            <w:tcW w:w="1872" w:type="dxa"/>
            <w:vAlign w:val="center"/>
          </w:tcPr>
          <w:p w14:paraId="64D466D9" w14:textId="77777777" w:rsidR="008F034E" w:rsidRPr="008F034E" w:rsidRDefault="008F034E" w:rsidP="008F034E">
            <w:pPr>
              <w:rPr>
                <w:rFonts w:ascii="Consolas" w:hAnsi="Consolas"/>
              </w:rPr>
            </w:pPr>
            <w:r w:rsidRPr="008F034E">
              <w:rPr>
                <w:rFonts w:ascii="Consolas" w:hAnsi="Consolas"/>
              </w:rPr>
              <w:t>w t</w:t>
            </w:r>
          </w:p>
        </w:tc>
        <w:tc>
          <w:tcPr>
            <w:tcW w:w="2880" w:type="dxa"/>
            <w:vAlign w:val="center"/>
          </w:tcPr>
          <w:p w14:paraId="437A7836" w14:textId="77777777" w:rsidR="008F034E" w:rsidRPr="008F034E" w:rsidRDefault="008F034E" w:rsidP="008F034E">
            <w:pPr>
              <w:rPr>
                <w:rFonts w:ascii="Consolas" w:hAnsi="Consolas"/>
              </w:rPr>
            </w:pPr>
            <w:r w:rsidRPr="008F034E">
              <w:rPr>
                <w:rFonts w:ascii="Consolas" w:hAnsi="Consolas"/>
              </w:rPr>
              <w:t>write terminal</w:t>
            </w:r>
          </w:p>
        </w:tc>
      </w:tr>
      <w:tr w:rsidR="008F034E" w:rsidRPr="008F034E" w14:paraId="0141CA1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9DE8F14" w14:textId="314B9692" w:rsidR="008F034E" w:rsidRPr="008F034E" w:rsidRDefault="008F034E" w:rsidP="008F034E">
            <w:pPr>
              <w:rPr>
                <w:rFonts w:ascii="Consolas" w:hAnsi="Consolas"/>
              </w:rPr>
            </w:pPr>
            <w:r w:rsidRPr="008F034E">
              <w:rPr>
                <w:rFonts w:ascii="Consolas" w:hAnsi="Consolas"/>
              </w:rPr>
              <w:t xml:space="preserve">int </w:t>
            </w:r>
            <w:r w:rsidR="00C85C99">
              <w:rPr>
                <w:rFonts w:ascii="Consolas" w:hAnsi="Consolas"/>
              </w:rPr>
              <w:t>f</w:t>
            </w:r>
            <w:r w:rsidRPr="008F034E">
              <w:rPr>
                <w:rFonts w:ascii="Consolas" w:hAnsi="Consolas"/>
              </w:rPr>
              <w:t>0/0</w:t>
            </w:r>
          </w:p>
        </w:tc>
        <w:tc>
          <w:tcPr>
            <w:tcW w:w="2880" w:type="dxa"/>
            <w:vAlign w:val="center"/>
          </w:tcPr>
          <w:p w14:paraId="6A23FA2F" w14:textId="601DA77F" w:rsidR="008F034E" w:rsidRPr="008F034E" w:rsidRDefault="008F034E" w:rsidP="008F034E">
            <w:pPr>
              <w:rPr>
                <w:rFonts w:ascii="Consolas" w:hAnsi="Consolas"/>
              </w:rPr>
            </w:pPr>
            <w:r w:rsidRPr="008F034E">
              <w:rPr>
                <w:rFonts w:ascii="Consolas" w:hAnsi="Consolas"/>
              </w:rPr>
              <w:t xml:space="preserve">interface </w:t>
            </w:r>
            <w:r w:rsidR="00C85C99">
              <w:rPr>
                <w:rFonts w:ascii="Consolas" w:hAnsi="Consolas"/>
              </w:rPr>
              <w:t>Fast</w:t>
            </w:r>
            <w:r w:rsidRPr="008F034E">
              <w:rPr>
                <w:rFonts w:ascii="Consolas" w:hAnsi="Consolas"/>
              </w:rPr>
              <w:t>Ethernet0/0</w:t>
            </w:r>
          </w:p>
        </w:tc>
      </w:tr>
    </w:tbl>
    <w:p w14:paraId="2777D09D" w14:textId="77777777" w:rsidR="008F034E" w:rsidRPr="008F034E" w:rsidRDefault="008F034E" w:rsidP="00A478BF">
      <w:pPr>
        <w:spacing w:before="120" w:after="120" w:line="240" w:lineRule="auto"/>
      </w:pPr>
      <w:r w:rsidRPr="008F034E">
        <w:lastRenderedPageBreak/>
        <w:t>When the Tab key (</w:t>
      </w:r>
      <w:r w:rsidRPr="008F034E">
        <w:rPr>
          <w:i/>
        </w:rPr>
        <w:t>&lt;Tab&gt;</w:t>
      </w:r>
      <w:r w:rsidRPr="008F034E">
        <w:t xml:space="preserve">) is typed in the command line interface, IOS attempts to complete the command. Command completion is successful only if enough characters are typed so that the prefix can be completed without ambiguity. Here are some examples of command line completions. </w:t>
      </w:r>
    </w:p>
    <w:tbl>
      <w:tblPr>
        <w:tblStyle w:val="GridTable4-Accent112"/>
        <w:tblW w:w="0" w:type="auto"/>
        <w:jc w:val="center"/>
        <w:tblLook w:val="0420" w:firstRow="1" w:lastRow="0" w:firstColumn="0" w:lastColumn="0" w:noHBand="0" w:noVBand="1"/>
      </w:tblPr>
      <w:tblGrid>
        <w:gridCol w:w="2448"/>
        <w:gridCol w:w="2880"/>
      </w:tblGrid>
      <w:tr w:rsidR="008F034E" w:rsidRPr="008F034E" w14:paraId="54EA54F5"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2448" w:type="dxa"/>
            <w:vAlign w:val="center"/>
          </w:tcPr>
          <w:p w14:paraId="3A8ADD8B" w14:textId="77777777" w:rsidR="008F034E" w:rsidRPr="008F034E" w:rsidRDefault="008F034E" w:rsidP="008F034E">
            <w:pPr>
              <w:jc w:val="center"/>
            </w:pPr>
            <w:r w:rsidRPr="008F034E">
              <w:t>Abbreviation</w:t>
            </w:r>
          </w:p>
        </w:tc>
        <w:tc>
          <w:tcPr>
            <w:tcW w:w="2880" w:type="dxa"/>
            <w:vAlign w:val="center"/>
          </w:tcPr>
          <w:p w14:paraId="7C61F469" w14:textId="77777777" w:rsidR="008F034E" w:rsidRPr="008F034E" w:rsidRDefault="008F034E" w:rsidP="008F034E">
            <w:pPr>
              <w:jc w:val="center"/>
            </w:pPr>
            <w:r w:rsidRPr="008F034E">
              <w:t>Command Completion</w:t>
            </w:r>
          </w:p>
        </w:tc>
      </w:tr>
      <w:tr w:rsidR="008F034E" w:rsidRPr="008F034E" w14:paraId="2858706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2448" w:type="dxa"/>
            <w:vAlign w:val="center"/>
          </w:tcPr>
          <w:p w14:paraId="3CCA1BBD" w14:textId="77777777" w:rsidR="008F034E" w:rsidRPr="008F034E" w:rsidRDefault="008F034E" w:rsidP="008F034E">
            <w:pPr>
              <w:rPr>
                <w:rFonts w:ascii="Consolas" w:hAnsi="Consolas"/>
              </w:rPr>
            </w:pPr>
            <w:r w:rsidRPr="008F034E">
              <w:rPr>
                <w:rFonts w:ascii="Consolas" w:hAnsi="Consolas"/>
              </w:rPr>
              <w:t>conf &lt;Tab&gt;</w:t>
            </w:r>
          </w:p>
        </w:tc>
        <w:tc>
          <w:tcPr>
            <w:tcW w:w="2880" w:type="dxa"/>
            <w:vAlign w:val="center"/>
          </w:tcPr>
          <w:p w14:paraId="3096E83E"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134FEC5E" w14:textId="77777777" w:rsidTr="00184FB6">
        <w:trPr>
          <w:trHeight w:val="360"/>
          <w:jc w:val="center"/>
        </w:trPr>
        <w:tc>
          <w:tcPr>
            <w:tcW w:w="2448" w:type="dxa"/>
            <w:vAlign w:val="center"/>
          </w:tcPr>
          <w:p w14:paraId="63DD3679" w14:textId="77777777" w:rsidR="008F034E" w:rsidRPr="008F034E" w:rsidRDefault="008F034E" w:rsidP="008F034E">
            <w:pPr>
              <w:rPr>
                <w:rFonts w:ascii="Consolas" w:hAnsi="Consolas"/>
              </w:rPr>
            </w:pPr>
            <w:r w:rsidRPr="008F034E">
              <w:rPr>
                <w:rFonts w:ascii="Consolas" w:hAnsi="Consolas"/>
              </w:rPr>
              <w:t>conf &lt;Tab&gt; t &lt;Tab&gt;</w:t>
            </w:r>
          </w:p>
        </w:tc>
        <w:tc>
          <w:tcPr>
            <w:tcW w:w="2880" w:type="dxa"/>
            <w:vAlign w:val="center"/>
          </w:tcPr>
          <w:p w14:paraId="387FA0FD" w14:textId="77777777" w:rsidR="008F034E" w:rsidRPr="008F034E" w:rsidRDefault="008F034E" w:rsidP="008F034E">
            <w:pPr>
              <w:rPr>
                <w:rFonts w:ascii="Consolas" w:hAnsi="Consolas"/>
              </w:rPr>
            </w:pPr>
            <w:r w:rsidRPr="008F034E">
              <w:rPr>
                <w:rFonts w:ascii="Consolas" w:hAnsi="Consolas"/>
              </w:rPr>
              <w:t>configure terminal</w:t>
            </w:r>
          </w:p>
        </w:tc>
      </w:tr>
    </w:tbl>
    <w:p w14:paraId="668E5312" w14:textId="77777777" w:rsidR="007812BF" w:rsidRDefault="007812BF" w:rsidP="00A478BF">
      <w:pPr>
        <w:spacing w:before="120" w:after="120" w:line="240" w:lineRule="auto"/>
      </w:pPr>
    </w:p>
    <w:p w14:paraId="3094B00D" w14:textId="580C2FB0" w:rsidR="008F034E" w:rsidRPr="008F034E" w:rsidRDefault="008F034E" w:rsidP="00A478BF">
      <w:pPr>
        <w:spacing w:before="120" w:after="120" w:line="240" w:lineRule="auto"/>
      </w:pPr>
      <w:r w:rsidRPr="008F034E">
        <w:t>An interesting feature of IOS, is that putting a “</w:t>
      </w:r>
      <w:r w:rsidRPr="008F034E">
        <w:rPr>
          <w:i/>
          <w:iCs/>
        </w:rPr>
        <w:t>no</w:t>
      </w:r>
      <w:r w:rsidRPr="008F034E">
        <w:t>” in front of same command often creates a valid command. For example, if a certain command enables a feature of a router than adding a “</w:t>
      </w:r>
      <w:r w:rsidRPr="008F034E">
        <w:rPr>
          <w:i/>
          <w:iCs/>
        </w:rPr>
        <w:t>no</w:t>
      </w:r>
      <w:r w:rsidRPr="008F034E">
        <w:t>” in front of that command disables the same feature. Sometimes it is the other way around, that is, the command to enable a feature uses the command to disable the feature preceded by a “</w:t>
      </w:r>
      <w:r w:rsidRPr="008F034E">
        <w:rPr>
          <w:i/>
          <w:iCs/>
        </w:rPr>
        <w:t>no</w:t>
      </w:r>
      <w:r w:rsidRPr="008F034E">
        <w:t>”. The following are a set of examples.</w:t>
      </w:r>
    </w:p>
    <w:tbl>
      <w:tblPr>
        <w:tblStyle w:val="GridTable4-Accent112"/>
        <w:tblW w:w="8640" w:type="dxa"/>
        <w:jc w:val="center"/>
        <w:tblLook w:val="0420" w:firstRow="1" w:lastRow="0" w:firstColumn="0" w:lastColumn="0" w:noHBand="0" w:noVBand="1"/>
      </w:tblPr>
      <w:tblGrid>
        <w:gridCol w:w="3024"/>
        <w:gridCol w:w="5616"/>
      </w:tblGrid>
      <w:tr w:rsidR="008F034E" w:rsidRPr="008F034E" w14:paraId="7C02DBFE" w14:textId="77777777" w:rsidTr="00184FB6">
        <w:trPr>
          <w:cnfStyle w:val="100000000000" w:firstRow="1" w:lastRow="0" w:firstColumn="0" w:lastColumn="0" w:oddVBand="0" w:evenVBand="0" w:oddHBand="0" w:evenHBand="0" w:firstRowFirstColumn="0" w:firstRowLastColumn="0" w:lastRowFirstColumn="0" w:lastRowLastColumn="0"/>
          <w:trHeight w:val="360"/>
          <w:jc w:val="center"/>
        </w:trPr>
        <w:tc>
          <w:tcPr>
            <w:tcW w:w="3024" w:type="dxa"/>
            <w:vAlign w:val="center"/>
          </w:tcPr>
          <w:p w14:paraId="5332B5AB" w14:textId="77777777" w:rsidR="008F034E" w:rsidRPr="008F034E" w:rsidRDefault="008F034E" w:rsidP="008F034E">
            <w:pPr>
              <w:jc w:val="center"/>
            </w:pPr>
            <w:r w:rsidRPr="008F034E">
              <w:t>Feature</w:t>
            </w:r>
          </w:p>
        </w:tc>
        <w:tc>
          <w:tcPr>
            <w:tcW w:w="5616" w:type="dxa"/>
            <w:vAlign w:val="center"/>
          </w:tcPr>
          <w:p w14:paraId="5B703DE2" w14:textId="77777777" w:rsidR="008F034E" w:rsidRPr="008F034E" w:rsidRDefault="008F034E" w:rsidP="008F034E">
            <w:pPr>
              <w:jc w:val="center"/>
            </w:pPr>
            <w:r w:rsidRPr="008F034E">
              <w:t>Command</w:t>
            </w:r>
          </w:p>
        </w:tc>
      </w:tr>
      <w:tr w:rsidR="008F034E" w:rsidRPr="008F034E" w14:paraId="5AEE3AEC"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14BE97C3" w14:textId="77777777" w:rsidR="008F034E" w:rsidRPr="008F034E" w:rsidRDefault="008F034E" w:rsidP="008F034E">
            <w:r w:rsidRPr="008F034E">
              <w:t>Enable IP forwarding</w:t>
            </w:r>
          </w:p>
        </w:tc>
        <w:tc>
          <w:tcPr>
            <w:tcW w:w="5616" w:type="dxa"/>
            <w:vAlign w:val="center"/>
          </w:tcPr>
          <w:p w14:paraId="6ED0CA4F" w14:textId="77777777" w:rsidR="008F034E" w:rsidRPr="008F034E" w:rsidRDefault="008F034E" w:rsidP="008F034E">
            <w:pPr>
              <w:rPr>
                <w:rFonts w:ascii="Consolas" w:hAnsi="Consolas"/>
              </w:rPr>
            </w:pPr>
            <w:r w:rsidRPr="008F034E">
              <w:rPr>
                <w:rFonts w:ascii="Consolas" w:hAnsi="Consolas"/>
              </w:rPr>
              <w:t>ip routing</w:t>
            </w:r>
          </w:p>
        </w:tc>
      </w:tr>
      <w:tr w:rsidR="008F034E" w:rsidRPr="008F034E" w14:paraId="2947195F" w14:textId="77777777" w:rsidTr="00184FB6">
        <w:trPr>
          <w:trHeight w:val="360"/>
          <w:jc w:val="center"/>
        </w:trPr>
        <w:tc>
          <w:tcPr>
            <w:tcW w:w="3024" w:type="dxa"/>
            <w:vAlign w:val="center"/>
          </w:tcPr>
          <w:p w14:paraId="00576441" w14:textId="77777777" w:rsidR="008F034E" w:rsidRPr="008F034E" w:rsidRDefault="008F034E" w:rsidP="008F034E">
            <w:r w:rsidRPr="008F034E">
              <w:t>Disable IP forwarding</w:t>
            </w:r>
            <w:r w:rsidRPr="008F034E">
              <w:rPr>
                <w:rFonts w:ascii="Courier New" w:hAnsi="Courier New"/>
                <w:b/>
              </w:rPr>
              <w:t xml:space="preserve"> </w:t>
            </w:r>
          </w:p>
        </w:tc>
        <w:tc>
          <w:tcPr>
            <w:tcW w:w="5616" w:type="dxa"/>
            <w:vAlign w:val="center"/>
          </w:tcPr>
          <w:p w14:paraId="33ADB009" w14:textId="77777777" w:rsidR="008F034E" w:rsidRPr="008F034E" w:rsidRDefault="008F034E" w:rsidP="008F034E">
            <w:pPr>
              <w:rPr>
                <w:rFonts w:ascii="Consolas" w:hAnsi="Consolas"/>
              </w:rPr>
            </w:pPr>
            <w:r w:rsidRPr="008F034E">
              <w:rPr>
                <w:rFonts w:ascii="Consolas" w:hAnsi="Consolas"/>
              </w:rPr>
              <w:t>no ip routing</w:t>
            </w:r>
          </w:p>
        </w:tc>
      </w:tr>
      <w:tr w:rsidR="008F034E" w:rsidRPr="008F034E" w14:paraId="00217BCD"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27A51A0B" w14:textId="77777777" w:rsidR="008F034E" w:rsidRPr="008F034E" w:rsidRDefault="008F034E" w:rsidP="008F034E">
            <w:r w:rsidRPr="008F034E">
              <w:t>Add a routing table entry</w:t>
            </w:r>
          </w:p>
        </w:tc>
        <w:tc>
          <w:tcPr>
            <w:tcW w:w="5616" w:type="dxa"/>
            <w:vAlign w:val="center"/>
          </w:tcPr>
          <w:p w14:paraId="03E4EB3F" w14:textId="77777777" w:rsidR="008F034E" w:rsidRPr="008F034E" w:rsidRDefault="008F034E" w:rsidP="008F034E">
            <w:pPr>
              <w:rPr>
                <w:rFonts w:ascii="Consolas" w:hAnsi="Consolas"/>
              </w:rPr>
            </w:pPr>
            <w:r w:rsidRPr="008F034E">
              <w:rPr>
                <w:rFonts w:ascii="Consolas" w:hAnsi="Consolas"/>
              </w:rPr>
              <w:t>ip route 10.0.2.0 255.255.255.0 10.0.3.1</w:t>
            </w:r>
          </w:p>
        </w:tc>
      </w:tr>
      <w:tr w:rsidR="008F034E" w:rsidRPr="008F034E" w14:paraId="5A00DE52" w14:textId="77777777" w:rsidTr="00184FB6">
        <w:trPr>
          <w:trHeight w:val="360"/>
          <w:jc w:val="center"/>
        </w:trPr>
        <w:tc>
          <w:tcPr>
            <w:tcW w:w="3024" w:type="dxa"/>
            <w:vAlign w:val="center"/>
          </w:tcPr>
          <w:p w14:paraId="1F970585" w14:textId="77777777" w:rsidR="008F034E" w:rsidRPr="008F034E" w:rsidRDefault="008F034E" w:rsidP="008F034E">
            <w:r w:rsidRPr="008F034E">
              <w:t>Delete a routing table entry</w:t>
            </w:r>
          </w:p>
        </w:tc>
        <w:tc>
          <w:tcPr>
            <w:tcW w:w="5616" w:type="dxa"/>
            <w:vAlign w:val="center"/>
          </w:tcPr>
          <w:p w14:paraId="7FBB92EF" w14:textId="77777777" w:rsidR="008F034E" w:rsidRPr="008F034E" w:rsidRDefault="008F034E" w:rsidP="008F034E">
            <w:pPr>
              <w:rPr>
                <w:rFonts w:ascii="Consolas" w:hAnsi="Consolas"/>
              </w:rPr>
            </w:pPr>
            <w:r w:rsidRPr="008F034E">
              <w:rPr>
                <w:rFonts w:ascii="Consolas" w:hAnsi="Consolas"/>
              </w:rPr>
              <w:t>no ip route 10.0.2.0 255.255.255.0 10.0.3.1</w:t>
            </w:r>
          </w:p>
        </w:tc>
      </w:tr>
      <w:tr w:rsidR="008F034E" w:rsidRPr="008F034E" w14:paraId="1D782DB4"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6E5DE799" w14:textId="77777777" w:rsidR="008F034E" w:rsidRPr="008F034E" w:rsidRDefault="008F034E" w:rsidP="008F034E">
            <w:r w:rsidRPr="008F034E">
              <w:t>Disable a network interface</w:t>
            </w:r>
          </w:p>
        </w:tc>
        <w:tc>
          <w:tcPr>
            <w:tcW w:w="5616" w:type="dxa"/>
            <w:vAlign w:val="center"/>
          </w:tcPr>
          <w:p w14:paraId="238AC36F" w14:textId="77777777" w:rsidR="008F034E" w:rsidRPr="008F034E" w:rsidRDefault="008F034E" w:rsidP="008F034E">
            <w:pPr>
              <w:rPr>
                <w:rFonts w:ascii="Consolas" w:hAnsi="Consolas"/>
              </w:rPr>
            </w:pPr>
            <w:r w:rsidRPr="008F034E">
              <w:rPr>
                <w:rFonts w:ascii="Consolas" w:hAnsi="Consolas"/>
              </w:rPr>
              <w:t>shutdown</w:t>
            </w:r>
          </w:p>
        </w:tc>
      </w:tr>
      <w:tr w:rsidR="008F034E" w:rsidRPr="008F034E" w14:paraId="7D110609" w14:textId="77777777" w:rsidTr="00184FB6">
        <w:trPr>
          <w:trHeight w:val="360"/>
          <w:jc w:val="center"/>
        </w:trPr>
        <w:tc>
          <w:tcPr>
            <w:tcW w:w="3024" w:type="dxa"/>
            <w:vAlign w:val="center"/>
          </w:tcPr>
          <w:p w14:paraId="267E0498" w14:textId="77777777" w:rsidR="008F034E" w:rsidRPr="008F034E" w:rsidRDefault="008F034E" w:rsidP="008F034E">
            <w:r w:rsidRPr="008F034E">
              <w:t>Enable a network interface</w:t>
            </w:r>
          </w:p>
        </w:tc>
        <w:tc>
          <w:tcPr>
            <w:tcW w:w="5616" w:type="dxa"/>
            <w:vAlign w:val="center"/>
          </w:tcPr>
          <w:p w14:paraId="4B830985" w14:textId="77777777" w:rsidR="008F034E" w:rsidRPr="008F034E" w:rsidRDefault="008F034E" w:rsidP="008F034E">
            <w:pPr>
              <w:rPr>
                <w:rFonts w:ascii="Consolas" w:hAnsi="Consolas"/>
              </w:rPr>
            </w:pPr>
            <w:r w:rsidRPr="008F034E">
              <w:rPr>
                <w:rFonts w:ascii="Consolas" w:hAnsi="Consolas"/>
              </w:rPr>
              <w:t>no shutdown</w:t>
            </w:r>
          </w:p>
        </w:tc>
      </w:tr>
    </w:tbl>
    <w:p w14:paraId="1121757E" w14:textId="77777777" w:rsidR="008F034E" w:rsidRPr="008F034E" w:rsidRDefault="008F034E" w:rsidP="008F034E"/>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46143F1"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4BA51DBE" w14:textId="77777777" w:rsidR="008F034E" w:rsidRPr="008F034E" w:rsidRDefault="008F034E" w:rsidP="008F034E">
            <w:pPr>
              <w:spacing w:after="160" w:line="259" w:lineRule="auto"/>
            </w:pPr>
            <w:r w:rsidRPr="008F034E">
              <w:rPr>
                <w:noProof/>
              </w:rPr>
              <w:drawing>
                <wp:anchor distT="0" distB="0" distL="114300" distR="114300" simplePos="0" relativeHeight="251687936" behindDoc="0" locked="0" layoutInCell="1" allowOverlap="1" wp14:anchorId="7CD56218" wp14:editId="21214009">
                  <wp:simplePos x="0" y="0"/>
                  <wp:positionH relativeFrom="margin">
                    <wp:posOffset>76200</wp:posOffset>
                  </wp:positionH>
                  <wp:positionV relativeFrom="paragraph">
                    <wp:posOffset>-455295</wp:posOffset>
                  </wp:positionV>
                  <wp:extent cx="304800" cy="304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872D9FE" w14:textId="77777777" w:rsidR="008F034E" w:rsidRPr="008F034E" w:rsidRDefault="008F034E" w:rsidP="008F034E">
            <w:r w:rsidRPr="008F034E">
              <w:rPr>
                <w:b/>
              </w:rPr>
              <w:t>Getting rid of the pesky CDP and LOOP packets</w:t>
            </w:r>
            <w:r w:rsidRPr="008F034E">
              <w:rPr>
                <w:b/>
              </w:rPr>
              <w:br/>
            </w:r>
            <w:r w:rsidRPr="008F034E">
              <w:t xml:space="preserve">When capturing traffic of a Cisco router, there can be a large number of packets of type CDP and LOOP. These are Cisco proprietary protocols: Cisco Discovery Protocol (CDP), which is used for routers to discover each other, and the LOOP protocol, which detects link layer loops. You can disable these protocols. To stop CDP messages, enter the global configuration mode and type </w:t>
            </w:r>
          </w:p>
          <w:p w14:paraId="0921A232" w14:textId="77777777" w:rsidR="008F034E" w:rsidRPr="008F034E" w:rsidRDefault="008F034E" w:rsidP="008F034E">
            <w:pPr>
              <w:rPr>
                <w:rFonts w:ascii="Consolas" w:hAnsi="Consolas"/>
              </w:rPr>
            </w:pPr>
            <w:r w:rsidRPr="008F034E">
              <w:rPr>
                <w:rFonts w:ascii="Consolas" w:hAnsi="Consolas"/>
              </w:rPr>
              <w:t>Router1(config)#</w:t>
            </w:r>
            <w:r w:rsidRPr="008F034E">
              <w:rPr>
                <w:rFonts w:ascii="Consolas" w:hAnsi="Consolas"/>
                <w:b/>
              </w:rPr>
              <w:t xml:space="preserve"> no cdp run</w:t>
            </w:r>
          </w:p>
          <w:p w14:paraId="6A57FF20" w14:textId="77777777" w:rsidR="008F034E" w:rsidRPr="008F034E" w:rsidRDefault="008F034E" w:rsidP="008F034E"/>
          <w:p w14:paraId="4CE359D9" w14:textId="77777777" w:rsidR="008F034E" w:rsidRPr="008F034E" w:rsidRDefault="008F034E" w:rsidP="008F034E">
            <w:pPr>
              <w:rPr>
                <w:rFonts w:ascii="Consolas" w:hAnsi="Consolas"/>
              </w:rPr>
            </w:pPr>
            <w:r w:rsidRPr="008F034E">
              <w:t xml:space="preserve">To stop LOOP messages, you have to go to the interface configuration mode for each interface and type </w:t>
            </w:r>
          </w:p>
          <w:p w14:paraId="48FAB0E6" w14:textId="77777777" w:rsidR="008F034E" w:rsidRPr="008F034E" w:rsidRDefault="008F034E" w:rsidP="008F034E">
            <w:pPr>
              <w:rPr>
                <w:rFonts w:ascii="Consolas" w:hAnsi="Consolas"/>
              </w:rPr>
            </w:pPr>
            <w:r w:rsidRPr="008F034E">
              <w:rPr>
                <w:rFonts w:ascii="Consolas" w:hAnsi="Consolas"/>
              </w:rPr>
              <w:t>Router1(if-config)#</w:t>
            </w:r>
            <w:r w:rsidRPr="008F034E">
              <w:rPr>
                <w:rFonts w:ascii="Consolas" w:hAnsi="Consolas"/>
                <w:b/>
              </w:rPr>
              <w:t xml:space="preserve"> no keepalive</w:t>
            </w:r>
          </w:p>
        </w:tc>
      </w:tr>
    </w:tbl>
    <w:p w14:paraId="32784CF8" w14:textId="77777777" w:rsidR="008F034E" w:rsidRPr="008F034E" w:rsidRDefault="008F034E" w:rsidP="008F034E"/>
    <w:p w14:paraId="4C2D8675" w14:textId="7D59FCB2" w:rsidR="00716533" w:rsidRDefault="00716533">
      <w:pPr>
        <w:tabs>
          <w:tab w:val="clear" w:pos="360"/>
          <w:tab w:val="clear" w:pos="720"/>
          <w:tab w:val="clear" w:pos="1080"/>
          <w:tab w:val="clear" w:pos="1440"/>
          <w:tab w:val="clear" w:pos="1800"/>
          <w:tab w:val="clear" w:pos="2160"/>
          <w:tab w:val="clear" w:pos="2520"/>
          <w:tab w:val="clear" w:pos="2880"/>
        </w:tabs>
      </w:pPr>
      <w:r>
        <w:br w:type="page"/>
      </w:r>
    </w:p>
    <w:p w14:paraId="7ED13287" w14:textId="2E5E1B6E" w:rsidR="00716533" w:rsidRPr="00716533" w:rsidRDefault="00716533" w:rsidP="00A478BF">
      <w:pPr>
        <w:pStyle w:val="Heading2"/>
      </w:pPr>
      <w:bookmarkStart w:id="136" w:name="_Toc61874442"/>
      <w:r w:rsidRPr="00BA5FB0">
        <w:rPr>
          <w:lang w:val="x-none"/>
        </w:rPr>
        <w:lastRenderedPageBreak/>
        <w:t xml:space="preserve">APPENDIX </w:t>
      </w:r>
      <w:r w:rsidRPr="00BA5FB0">
        <w:t>B</w:t>
      </w:r>
      <w:r w:rsidRPr="00BA5FB0">
        <w:rPr>
          <w:lang w:val="x-none"/>
        </w:rPr>
        <w:t xml:space="preserve">. </w:t>
      </w:r>
      <w:r w:rsidRPr="00BA5FB0">
        <w:t>A TIP TO SPEED UP the SETUP of EXPERIMENTS</w:t>
      </w:r>
      <w:bookmarkEnd w:id="136"/>
    </w:p>
    <w:p w14:paraId="3468D26A" w14:textId="0444AAED" w:rsidR="00716533" w:rsidRPr="00716533" w:rsidRDefault="00716533" w:rsidP="00BA5FB0">
      <w:pPr>
        <w:spacing w:before="120" w:after="120" w:line="240" w:lineRule="auto"/>
      </w:pPr>
      <w:r w:rsidRPr="00716533">
        <w:t xml:space="preserve">To configure the cisco routers and PCs, you are required to enter the commands manually in the console window. By now you will probably have realized that many of the commands are repeated. Also, you probably noticed that GNS3 resets PC and Cisco router configurations when you stop a GNS3 project. Saving the commands in a file and then using copy and paste of the command set will save you a lot of time. </w:t>
      </w:r>
    </w:p>
    <w:p w14:paraId="6E454776" w14:textId="595DEC16" w:rsidR="00716533" w:rsidRPr="00716533" w:rsidRDefault="00716533" w:rsidP="00BA5FB0">
      <w:pPr>
        <w:spacing w:before="120" w:after="120" w:line="240" w:lineRule="auto"/>
      </w:pPr>
      <w:r w:rsidRPr="00716533">
        <w:t>Below we show you how you can save configuration commands in a Microsoft Excel Spread Sheet, for use at a later time.</w:t>
      </w:r>
    </w:p>
    <w:p w14:paraId="3310981E" w14:textId="3105E5A1" w:rsidR="00716533" w:rsidRPr="00716533" w:rsidRDefault="00716533" w:rsidP="00BA5FB0">
      <w:pPr>
        <w:numPr>
          <w:ilvl w:val="0"/>
          <w:numId w:val="65"/>
        </w:numPr>
        <w:spacing w:before="120" w:after="120" w:line="240" w:lineRule="auto"/>
      </w:pPr>
      <w:r w:rsidRPr="00716533">
        <w:t>Open an Excel spread sheet. Then, add a command in each row as shown in Figure A.1. The columns represent the different devices you are saving commands for.</w:t>
      </w:r>
    </w:p>
    <w:p w14:paraId="1EA8795D" w14:textId="77777777" w:rsidR="00716533" w:rsidRPr="00716533" w:rsidRDefault="00716533" w:rsidP="00BA5FB0">
      <w:pPr>
        <w:spacing w:after="120" w:line="240" w:lineRule="auto"/>
        <w:jc w:val="center"/>
      </w:pPr>
      <w:r w:rsidRPr="00716533">
        <w:rPr>
          <w:noProof/>
        </w:rPr>
        <w:drawing>
          <wp:inline distT="0" distB="0" distL="0" distR="0" wp14:anchorId="3CDE8203" wp14:editId="766A6B9B">
            <wp:extent cx="3590544" cy="2149723"/>
            <wp:effectExtent l="0" t="0" r="381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3"/>
                    <a:stretch>
                      <a:fillRect/>
                    </a:stretch>
                  </pic:blipFill>
                  <pic:spPr>
                    <a:xfrm>
                      <a:off x="0" y="0"/>
                      <a:ext cx="3593778" cy="2151659"/>
                    </a:xfrm>
                    <a:prstGeom prst="rect">
                      <a:avLst/>
                    </a:prstGeom>
                  </pic:spPr>
                </pic:pic>
              </a:graphicData>
            </a:graphic>
          </wp:inline>
        </w:drawing>
      </w:r>
    </w:p>
    <w:p w14:paraId="233BAC62" w14:textId="02FB3033" w:rsidR="00716533" w:rsidRPr="00716533" w:rsidRDefault="00716533" w:rsidP="00BA5FB0">
      <w:pPr>
        <w:spacing w:after="120" w:line="240" w:lineRule="auto"/>
        <w:jc w:val="center"/>
      </w:pPr>
      <w:r w:rsidRPr="00716533">
        <w:t xml:space="preserve">Figure </w:t>
      </w:r>
      <w:r>
        <w:t>B</w:t>
      </w:r>
      <w:r w:rsidRPr="00716533">
        <w:t>.1</w:t>
      </w:r>
    </w:p>
    <w:p w14:paraId="144808E0" w14:textId="1895EEB7" w:rsidR="00716533" w:rsidRPr="00716533" w:rsidRDefault="00716533" w:rsidP="00BA5FB0">
      <w:pPr>
        <w:numPr>
          <w:ilvl w:val="0"/>
          <w:numId w:val="65"/>
        </w:numPr>
        <w:spacing w:before="120" w:after="120" w:line="240" w:lineRule="auto"/>
      </w:pPr>
      <w:r w:rsidRPr="00716533">
        <w:t xml:space="preserve">Select a command set from a column and copy the block of commands by pressing the shortcut key “Ctrl + C” for Windows and “Command + C” for Mac. The command set will be highlighted as shown in Figure </w:t>
      </w:r>
      <w:r w:rsidR="006219B6">
        <w:t>B</w:t>
      </w:r>
      <w:r w:rsidRPr="00716533">
        <w:t>.2.</w:t>
      </w:r>
    </w:p>
    <w:p w14:paraId="2A89352B" w14:textId="77777777" w:rsidR="00716533" w:rsidRPr="00716533" w:rsidRDefault="00716533" w:rsidP="00BA5FB0">
      <w:pPr>
        <w:spacing w:after="120" w:line="240" w:lineRule="auto"/>
        <w:jc w:val="center"/>
      </w:pPr>
      <w:r w:rsidRPr="00716533">
        <w:rPr>
          <w:noProof/>
        </w:rPr>
        <w:drawing>
          <wp:inline distT="0" distB="0" distL="0" distR="0" wp14:anchorId="740CEBE2" wp14:editId="04128B71">
            <wp:extent cx="3578352" cy="2150833"/>
            <wp:effectExtent l="0" t="0" r="3175" b="0"/>
            <wp:docPr id="66" name="Picture 6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able, Excel&#10;&#10;Description automatically generated"/>
                    <pic:cNvPicPr/>
                  </pic:nvPicPr>
                  <pic:blipFill>
                    <a:blip r:embed="rId34"/>
                    <a:stretch>
                      <a:fillRect/>
                    </a:stretch>
                  </pic:blipFill>
                  <pic:spPr>
                    <a:xfrm>
                      <a:off x="0" y="0"/>
                      <a:ext cx="3586866" cy="2155950"/>
                    </a:xfrm>
                    <a:prstGeom prst="rect">
                      <a:avLst/>
                    </a:prstGeom>
                  </pic:spPr>
                </pic:pic>
              </a:graphicData>
            </a:graphic>
          </wp:inline>
        </w:drawing>
      </w:r>
    </w:p>
    <w:p w14:paraId="0AD39FE8" w14:textId="600A4B7A" w:rsidR="00716533" w:rsidRPr="00716533" w:rsidRDefault="00716533" w:rsidP="00BA5FB0">
      <w:pPr>
        <w:spacing w:after="120" w:line="240" w:lineRule="auto"/>
        <w:jc w:val="center"/>
      </w:pPr>
      <w:r w:rsidRPr="00716533">
        <w:t xml:space="preserve">Figure </w:t>
      </w:r>
      <w:r w:rsidR="006219B6">
        <w:t>B</w:t>
      </w:r>
      <w:r w:rsidRPr="00716533">
        <w:t>.2</w:t>
      </w:r>
    </w:p>
    <w:p w14:paraId="635B04A2" w14:textId="5F545B7C" w:rsidR="00716533" w:rsidRPr="00716533" w:rsidRDefault="00716533" w:rsidP="00BA5FB0">
      <w:pPr>
        <w:numPr>
          <w:ilvl w:val="0"/>
          <w:numId w:val="66"/>
        </w:numPr>
        <w:spacing w:before="120" w:after="120" w:line="240" w:lineRule="auto"/>
      </w:pPr>
      <w:r w:rsidRPr="00716533">
        <w:t xml:space="preserve">Start a Cisco router R1 and a PC1 in GNS3. </w:t>
      </w:r>
    </w:p>
    <w:p w14:paraId="2AF09A6C" w14:textId="79D80B90" w:rsidR="00716533" w:rsidRPr="00716533" w:rsidRDefault="00716533" w:rsidP="00BA5FB0">
      <w:pPr>
        <w:numPr>
          <w:ilvl w:val="0"/>
          <w:numId w:val="66"/>
        </w:numPr>
        <w:spacing w:before="120" w:after="120" w:line="240" w:lineRule="auto"/>
      </w:pPr>
      <w:r w:rsidRPr="00716533">
        <w:t>Open console windows for each of R1 and PC1.</w:t>
      </w:r>
    </w:p>
    <w:p w14:paraId="00D22D7F" w14:textId="4F9532E4" w:rsidR="00716533" w:rsidRPr="00716533" w:rsidRDefault="00716533" w:rsidP="00BA5FB0">
      <w:pPr>
        <w:numPr>
          <w:ilvl w:val="0"/>
          <w:numId w:val="66"/>
        </w:numPr>
        <w:spacing w:before="120" w:after="120" w:line="240" w:lineRule="auto"/>
      </w:pPr>
      <w:r w:rsidRPr="00716533">
        <w:lastRenderedPageBreak/>
        <w:t xml:space="preserve">Now you paste the commands by right click on the console windows for Windows users. For Mac users, paste the commands with the shortcut key “Command + V”. You will see that the commands are executing as shown in Figure </w:t>
      </w:r>
      <w:r w:rsidR="006219B6">
        <w:t>B</w:t>
      </w:r>
      <w:r w:rsidRPr="00716533">
        <w:t>.3 for R1.</w:t>
      </w:r>
    </w:p>
    <w:p w14:paraId="1A2802A2" w14:textId="77777777" w:rsidR="00716533" w:rsidRPr="00716533" w:rsidRDefault="00716533" w:rsidP="00BA5FB0">
      <w:pPr>
        <w:spacing w:after="120" w:line="240" w:lineRule="auto"/>
        <w:jc w:val="center"/>
      </w:pPr>
      <w:r w:rsidRPr="00716533">
        <w:rPr>
          <w:noProof/>
        </w:rPr>
        <w:drawing>
          <wp:inline distT="0" distB="0" distL="0" distR="0" wp14:anchorId="6CDC0953" wp14:editId="2E154396">
            <wp:extent cx="4696612" cy="2170176"/>
            <wp:effectExtent l="0" t="0" r="2540" b="190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5"/>
                    <a:stretch>
                      <a:fillRect/>
                    </a:stretch>
                  </pic:blipFill>
                  <pic:spPr>
                    <a:xfrm>
                      <a:off x="0" y="0"/>
                      <a:ext cx="4701541" cy="2172453"/>
                    </a:xfrm>
                    <a:prstGeom prst="rect">
                      <a:avLst/>
                    </a:prstGeom>
                  </pic:spPr>
                </pic:pic>
              </a:graphicData>
            </a:graphic>
          </wp:inline>
        </w:drawing>
      </w:r>
    </w:p>
    <w:p w14:paraId="06A46AE4" w14:textId="3522AB2E" w:rsidR="00716533" w:rsidRPr="00716533" w:rsidRDefault="00716533" w:rsidP="00BA5FB0">
      <w:pPr>
        <w:spacing w:after="120" w:line="240" w:lineRule="auto"/>
        <w:jc w:val="center"/>
      </w:pPr>
      <w:r w:rsidRPr="00716533">
        <w:t xml:space="preserve">Figure </w:t>
      </w:r>
      <w:r w:rsidR="006219B6">
        <w:t>B</w:t>
      </w:r>
      <w:r w:rsidRPr="00716533">
        <w:t>.3</w:t>
      </w:r>
    </w:p>
    <w:p w14:paraId="1DE6E389" w14:textId="6F161C5A" w:rsidR="00716533" w:rsidRPr="00716533" w:rsidRDefault="00716533" w:rsidP="00BA5FB0">
      <w:pPr>
        <w:numPr>
          <w:ilvl w:val="0"/>
          <w:numId w:val="67"/>
        </w:numPr>
        <w:spacing w:before="120" w:after="120" w:line="240" w:lineRule="auto"/>
      </w:pPr>
      <w:r w:rsidRPr="00716533">
        <w:t>Repeat the above step to configure PC1.</w:t>
      </w:r>
    </w:p>
    <w:p w14:paraId="320EE975" w14:textId="388F2ADA" w:rsidR="00716533" w:rsidRPr="00716533" w:rsidRDefault="00716533" w:rsidP="00BA5FB0">
      <w:pPr>
        <w:numPr>
          <w:ilvl w:val="0"/>
          <w:numId w:val="67"/>
        </w:numPr>
        <w:spacing w:before="120" w:after="120" w:line="240" w:lineRule="auto"/>
      </w:pPr>
      <w:r w:rsidRPr="00716533">
        <w:t>Please make sure that the commands do not contain any typos.</w:t>
      </w:r>
    </w:p>
    <w:p w14:paraId="011EF0B8" w14:textId="77777777" w:rsidR="00716533" w:rsidRPr="00716533" w:rsidRDefault="00716533" w:rsidP="00BA5FB0">
      <w:pPr>
        <w:numPr>
          <w:ilvl w:val="0"/>
          <w:numId w:val="67"/>
        </w:numPr>
        <w:spacing w:before="120" w:after="120" w:line="240" w:lineRule="auto"/>
      </w:pPr>
      <w:r w:rsidRPr="00716533">
        <w:t>Save the excel spread sheet. You can use for the next experiment if the configuration is similar. If not you can edit the saved file, e.g., IP address may have changed. And repeat the copy-paste routing to configure your devices.</w:t>
      </w:r>
    </w:p>
    <w:p w14:paraId="1B0573B3" w14:textId="676BB460" w:rsidR="00716533" w:rsidRPr="00716533" w:rsidRDefault="00716533" w:rsidP="00716533">
      <w:pPr>
        <w:rPr>
          <w:lang w:val="x-none"/>
        </w:rPr>
      </w:pPr>
    </w:p>
    <w:p w14:paraId="63068E95" w14:textId="6035C830" w:rsidR="00716533" w:rsidRPr="00BA5FB0" w:rsidRDefault="00716533" w:rsidP="00BA5FB0">
      <w:pPr>
        <w:pStyle w:val="Heading2"/>
      </w:pPr>
      <w:bookmarkStart w:id="137" w:name="_Toc61874443"/>
      <w:r w:rsidRPr="00716533">
        <w:lastRenderedPageBreak/>
        <w:t xml:space="preserve">APPENDIX </w:t>
      </w:r>
      <w:r w:rsidR="006219B6">
        <w:t>C</w:t>
      </w:r>
      <w:r w:rsidRPr="00716533">
        <w:t>. Saving a Router Configuration in  GNS3 Project</w:t>
      </w:r>
      <w:bookmarkEnd w:id="137"/>
    </w:p>
    <w:p w14:paraId="00403666" w14:textId="0A4DBBAC" w:rsidR="00415C5F" w:rsidRPr="00BA5FB0" w:rsidRDefault="00716533" w:rsidP="00BA5FB0">
      <w:pPr>
        <w:spacing w:before="120" w:after="120" w:line="240" w:lineRule="auto"/>
        <w:rPr>
          <w:lang w:val="x-none"/>
        </w:rPr>
      </w:pPr>
      <w:r w:rsidRPr="00716533">
        <w:t>For routers, you can use the command </w:t>
      </w:r>
      <w:r w:rsidRPr="00716533">
        <w:rPr>
          <w:b/>
          <w:bCs/>
          <w:i/>
          <w:iCs/>
        </w:rPr>
        <w:t># copy running-config startup-config</w:t>
      </w:r>
      <w:r w:rsidRPr="00716533">
        <w:rPr>
          <w:b/>
          <w:bCs/>
        </w:rPr>
        <w:t> </w:t>
      </w:r>
      <w:r w:rsidRPr="00716533">
        <w:t>to save the configurations, and then save your GNS3 project. This will ensure your router configurations don't get erased when you restart GNS3 and open that project.</w:t>
      </w:r>
    </w:p>
    <w:p w14:paraId="098C1178" w14:textId="77777777" w:rsidR="00E73404" w:rsidRPr="00415C5F" w:rsidRDefault="00E73404" w:rsidP="00415C5F"/>
    <w:sectPr w:rsidR="00E73404" w:rsidRPr="00415C5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E16A5" w14:textId="77777777" w:rsidR="00627EC4" w:rsidRDefault="00627EC4" w:rsidP="00452DA2">
      <w:pPr>
        <w:spacing w:after="0" w:line="240" w:lineRule="auto"/>
      </w:pPr>
      <w:r>
        <w:separator/>
      </w:r>
    </w:p>
    <w:p w14:paraId="73B773A8" w14:textId="77777777" w:rsidR="00627EC4" w:rsidRDefault="00627EC4"/>
  </w:endnote>
  <w:endnote w:type="continuationSeparator" w:id="0">
    <w:p w14:paraId="393C62DC" w14:textId="77777777" w:rsidR="00627EC4" w:rsidRDefault="00627EC4" w:rsidP="00452DA2">
      <w:pPr>
        <w:spacing w:after="0" w:line="240" w:lineRule="auto"/>
      </w:pPr>
      <w:r>
        <w:continuationSeparator/>
      </w:r>
    </w:p>
    <w:p w14:paraId="5CA962FE" w14:textId="77777777" w:rsidR="00627EC4" w:rsidRDefault="00627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䕐"/>
    <w:panose1 w:val="02020603050405020304"/>
    <w:charset w:val="00"/>
    <w:family w:val="auto"/>
    <w:pitch w:val="variable"/>
    <w:sig w:usb0="E00002FF" w:usb1="5000205A"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Wingdings 3">
    <w:altName w:val="Wingdings 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4474A" w14:textId="77777777" w:rsidR="001746CD" w:rsidRDefault="001746CD" w:rsidP="00F633D3">
    <w:pPr>
      <w:pStyle w:val="Footer"/>
      <w:rPr>
        <w:rStyle w:val="PageNumber"/>
      </w:rPr>
    </w:pPr>
  </w:p>
  <w:p w14:paraId="147FA818" w14:textId="77777777" w:rsidR="001746CD" w:rsidRPr="005C46CE" w:rsidRDefault="001746CD" w:rsidP="00167888">
    <w:pPr>
      <w:pStyle w:val="Footer"/>
      <w:jc w:val="center"/>
      <w:rPr>
        <w:rStyle w:val="PageNumber"/>
      </w:rPr>
    </w:pPr>
    <w:r w:rsidRPr="005C46CE">
      <w:rPr>
        <w:rStyle w:val="PageNumber"/>
      </w:rPr>
      <w:t>L</w:t>
    </w:r>
    <w:r>
      <w:rPr>
        <w:rStyle w:val="PageNumber"/>
      </w:rPr>
      <w:t xml:space="preserve">AB3 – PAGE </w:t>
    </w:r>
    <w:sdt>
      <w:sdtPr>
        <w:rPr>
          <w:rStyle w:val="PageNumber"/>
        </w:rPr>
        <w:id w:val="1702906578"/>
        <w:docPartObj>
          <w:docPartGallery w:val="Page Numbers (Bottom of Page)"/>
          <w:docPartUnique/>
        </w:docPartObj>
      </w:sdtPr>
      <w:sdtContent>
        <w:r w:rsidRPr="005C46CE">
          <w:rPr>
            <w:rStyle w:val="PageNumber"/>
          </w:rPr>
          <w:fldChar w:fldCharType="begin"/>
        </w:r>
        <w:r w:rsidRPr="005C46CE">
          <w:rPr>
            <w:rStyle w:val="PageNumber"/>
          </w:rPr>
          <w:instrText xml:space="preserve"> PAGE   \* MERGEFORMAT </w:instrText>
        </w:r>
        <w:r w:rsidRPr="005C46CE">
          <w:rPr>
            <w:rStyle w:val="PageNumber"/>
          </w:rPr>
          <w:fldChar w:fldCharType="separate"/>
        </w:r>
        <w:r>
          <w:rPr>
            <w:rStyle w:val="PageNumber"/>
            <w:noProof/>
          </w:rPr>
          <w:t>34</w:t>
        </w:r>
        <w:r w:rsidRPr="005C46CE">
          <w:rPr>
            <w:rStyle w:val="PageNumber"/>
          </w:rPr>
          <w:fldChar w:fldCharType="end"/>
        </w:r>
      </w:sdtContent>
    </w:sdt>
  </w:p>
  <w:p w14:paraId="00605BC4" w14:textId="77777777" w:rsidR="001746CD" w:rsidRDefault="001746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195B9" w14:textId="77777777" w:rsidR="00627EC4" w:rsidRDefault="00627EC4" w:rsidP="00452DA2">
      <w:pPr>
        <w:spacing w:after="0" w:line="240" w:lineRule="auto"/>
      </w:pPr>
      <w:r>
        <w:separator/>
      </w:r>
    </w:p>
    <w:p w14:paraId="5CC9BED6" w14:textId="77777777" w:rsidR="00627EC4" w:rsidRDefault="00627EC4"/>
  </w:footnote>
  <w:footnote w:type="continuationSeparator" w:id="0">
    <w:p w14:paraId="32AF568D" w14:textId="77777777" w:rsidR="00627EC4" w:rsidRDefault="00627EC4" w:rsidP="00452DA2">
      <w:pPr>
        <w:spacing w:after="0" w:line="240" w:lineRule="auto"/>
      </w:pPr>
      <w:r>
        <w:continuationSeparator/>
      </w:r>
    </w:p>
    <w:p w14:paraId="0B983D09" w14:textId="77777777" w:rsidR="00627EC4" w:rsidRDefault="00627EC4"/>
  </w:footnote>
  <w:footnote w:id="1">
    <w:p w14:paraId="5BAA0A3B" w14:textId="49913714" w:rsidR="001746CD" w:rsidRPr="00BA5FB0" w:rsidRDefault="001746CD" w:rsidP="00BA5FB0">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Note: you can save the list of router configuration commands in an excel spreadsheet  for faster router setup. See Appendix B and C for instructions..</w:t>
      </w:r>
    </w:p>
  </w:footnote>
  <w:footnote w:id="2">
    <w:p w14:paraId="2427A36F" w14:textId="77777777" w:rsidR="001746CD" w:rsidRDefault="001746CD" w:rsidP="008F034E">
      <w:pPr>
        <w:pStyle w:val="FootnoteText"/>
      </w:pPr>
      <w:r>
        <w:rPr>
          <w:rStyle w:val="FootnoteReference"/>
        </w:rPr>
        <w:footnoteRef/>
      </w:r>
      <w:r>
        <w:t xml:space="preserve"> Entering the user EXEC mode over a serial connection may require a login password and entering this mode with </w:t>
      </w:r>
      <w:r>
        <w:rPr>
          <w:i/>
        </w:rPr>
        <w:t>telnet</w:t>
      </w:r>
      <w:r>
        <w:t xml:space="preserve"> always requires a login password.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6448"/>
    <w:multiLevelType w:val="hybridMultilevel"/>
    <w:tmpl w:val="4E104B30"/>
    <w:lvl w:ilvl="0" w:tplc="A35A6530">
      <w:start w:val="7"/>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4845"/>
    <w:multiLevelType w:val="hybridMultilevel"/>
    <w:tmpl w:val="7AEAE83C"/>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F189D"/>
    <w:multiLevelType w:val="hybridMultilevel"/>
    <w:tmpl w:val="0E58C67E"/>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29151B"/>
    <w:multiLevelType w:val="hybridMultilevel"/>
    <w:tmpl w:val="6022631E"/>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5C1A72"/>
    <w:multiLevelType w:val="hybridMultilevel"/>
    <w:tmpl w:val="9C2CA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643AF"/>
    <w:multiLevelType w:val="hybridMultilevel"/>
    <w:tmpl w:val="ADD431B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1D40B8"/>
    <w:multiLevelType w:val="hybridMultilevel"/>
    <w:tmpl w:val="E3B8A1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7"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8" w15:restartNumberingAfterBreak="0">
    <w:nsid w:val="0F1C67BC"/>
    <w:multiLevelType w:val="hybridMultilevel"/>
    <w:tmpl w:val="992A4FA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A4021"/>
    <w:multiLevelType w:val="multilevel"/>
    <w:tmpl w:val="E5EAD3F0"/>
    <w:lvl w:ilvl="0">
      <w:start w:val="1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decimal"/>
      <w:lvlText w:val="%2."/>
      <w:lvlJc w:val="left"/>
      <w:pPr>
        <w:ind w:left="1080" w:hanging="360"/>
      </w:pPr>
      <w:rPr>
        <w:rFonts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1EE1246"/>
    <w:multiLevelType w:val="hybridMultilevel"/>
    <w:tmpl w:val="88161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810407"/>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377B6"/>
    <w:multiLevelType w:val="hybridMultilevel"/>
    <w:tmpl w:val="A5AE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5E5FBA"/>
    <w:multiLevelType w:val="hybridMultilevel"/>
    <w:tmpl w:val="5D785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D7CB0"/>
    <w:multiLevelType w:val="multilevel"/>
    <w:tmpl w:val="67B4F990"/>
    <w:lvl w:ilvl="0">
      <w:start w:val="1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decimal"/>
      <w:lvlText w:val="%2."/>
      <w:lvlJc w:val="left"/>
      <w:pPr>
        <w:ind w:left="1080" w:hanging="360"/>
      </w:pPr>
      <w:rPr>
        <w:rFonts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99516AD"/>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F6182"/>
    <w:multiLevelType w:val="hybridMultilevel"/>
    <w:tmpl w:val="FF168C3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5D17C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B096725"/>
    <w:multiLevelType w:val="hybridMultilevel"/>
    <w:tmpl w:val="26E0D4E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1090936"/>
    <w:multiLevelType w:val="hybridMultilevel"/>
    <w:tmpl w:val="8FFC20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0E7627"/>
    <w:multiLevelType w:val="multilevel"/>
    <w:tmpl w:val="4DD6A162"/>
    <w:lvl w:ilvl="0">
      <w:start w:val="1"/>
      <w:numFmt w:val="decimal"/>
      <w:lvlText w:val="Step %1:"/>
      <w:lvlJc w:val="left"/>
      <w:pPr>
        <w:ind w:left="360" w:hanging="360"/>
      </w:pPr>
      <w:rPr>
        <w:rFonts w:ascii="Calibri" w:hAnsi="Calibri" w:hint="default"/>
        <w:b/>
        <w:i w:val="0"/>
        <w:color w:val="2E74B5" w:themeColor="accent1" w:themeShade="BF"/>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5E20E0A"/>
    <w:multiLevelType w:val="hybridMultilevel"/>
    <w:tmpl w:val="8F9AA4E6"/>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5074F5"/>
    <w:multiLevelType w:val="hybridMultilevel"/>
    <w:tmpl w:val="6CA8F6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8C7165E"/>
    <w:multiLevelType w:val="hybridMultilevel"/>
    <w:tmpl w:val="3F98FCC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C808B1"/>
    <w:multiLevelType w:val="hybridMultilevel"/>
    <w:tmpl w:val="552A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EC5438"/>
    <w:multiLevelType w:val="hybridMultilevel"/>
    <w:tmpl w:val="720242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976987"/>
    <w:multiLevelType w:val="multilevel"/>
    <w:tmpl w:val="67104426"/>
    <w:styleLink w:val="List02"/>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28" w15:restartNumberingAfterBreak="0">
    <w:nsid w:val="2C377E1C"/>
    <w:multiLevelType w:val="hybridMultilevel"/>
    <w:tmpl w:val="97FACA1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B63F30"/>
    <w:multiLevelType w:val="multilevel"/>
    <w:tmpl w:val="8F180478"/>
    <w:styleLink w:val="List212"/>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30" w15:restartNumberingAfterBreak="0">
    <w:nsid w:val="33266C10"/>
    <w:multiLevelType w:val="hybridMultilevel"/>
    <w:tmpl w:val="D262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365788F"/>
    <w:multiLevelType w:val="multilevel"/>
    <w:tmpl w:val="436C06FC"/>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decimal"/>
      <w:lvlText w:val="%2."/>
      <w:lvlJc w:val="left"/>
      <w:pPr>
        <w:ind w:left="1080" w:hanging="360"/>
      </w:pPr>
      <w:rPr>
        <w:rFonts w:hint="default"/>
      </w:r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66A3340"/>
    <w:multiLevelType w:val="hybridMultilevel"/>
    <w:tmpl w:val="C1AC99E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6C0EBF"/>
    <w:multiLevelType w:val="hybridMultilevel"/>
    <w:tmpl w:val="ED706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79E6012"/>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C40C6C"/>
    <w:multiLevelType w:val="hybridMultilevel"/>
    <w:tmpl w:val="5ED21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EC79A4"/>
    <w:multiLevelType w:val="hybridMultilevel"/>
    <w:tmpl w:val="63EA8DE8"/>
    <w:lvl w:ilvl="0" w:tplc="DC74FE94">
      <w:start w:val="12"/>
      <w:numFmt w:val="decimal"/>
      <w:lvlText w:val="Step %1:"/>
      <w:lvlJc w:val="left"/>
      <w:pPr>
        <w:ind w:left="360" w:hanging="360"/>
      </w:pPr>
      <w:rPr>
        <w:rFonts w:ascii="Calibri" w:hAnsi="Calibri" w:hint="default"/>
        <w:b/>
        <w:i w:val="0"/>
        <w:color w:val="2E74B5" w:themeColor="accent1" w:themeShade="BF"/>
        <w:sz w:val="22"/>
        <w:szCs w:val="22"/>
      </w:r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97E632B"/>
    <w:multiLevelType w:val="hybridMultilevel"/>
    <w:tmpl w:val="FF286846"/>
    <w:lvl w:ilvl="0" w:tplc="5D46DC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1B1351"/>
    <w:multiLevelType w:val="hybridMultilevel"/>
    <w:tmpl w:val="1108B5AE"/>
    <w:lvl w:ilvl="0" w:tplc="036A40FA">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401BE8"/>
    <w:multiLevelType w:val="hybridMultilevel"/>
    <w:tmpl w:val="AB960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C997F04"/>
    <w:multiLevelType w:val="hybridMultilevel"/>
    <w:tmpl w:val="1C3695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E2507F"/>
    <w:multiLevelType w:val="hybridMultilevel"/>
    <w:tmpl w:val="CA6E7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0B3951"/>
    <w:multiLevelType w:val="hybridMultilevel"/>
    <w:tmpl w:val="157A3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E54BF4"/>
    <w:multiLevelType w:val="hybridMultilevel"/>
    <w:tmpl w:val="E6F03A36"/>
    <w:lvl w:ilvl="0" w:tplc="0A4C4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0F0EB9"/>
    <w:multiLevelType w:val="hybridMultilevel"/>
    <w:tmpl w:val="BF1E5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16E48B0"/>
    <w:multiLevelType w:val="multilevel"/>
    <w:tmpl w:val="7A9E64F8"/>
    <w:styleLink w:val="List12"/>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46" w15:restartNumberingAfterBreak="0">
    <w:nsid w:val="425E4A92"/>
    <w:multiLevelType w:val="multilevel"/>
    <w:tmpl w:val="270E9FCA"/>
    <w:styleLink w:val="List312"/>
    <w:lvl w:ilvl="0">
      <w:start w:val="1"/>
      <w:numFmt w:val="decimal"/>
      <w:lvlText w:val="%1."/>
      <w:lvlJc w:val="left"/>
      <w:pPr>
        <w:tabs>
          <w:tab w:val="num" w:pos="360"/>
        </w:tabs>
        <w:ind w:left="360" w:hanging="360"/>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47" w15:restartNumberingAfterBreak="0">
    <w:nsid w:val="43B124F8"/>
    <w:multiLevelType w:val="hybridMultilevel"/>
    <w:tmpl w:val="F3F4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99421A"/>
    <w:multiLevelType w:val="hybridMultilevel"/>
    <w:tmpl w:val="650CF8EE"/>
    <w:styleLink w:val="List311"/>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544F1A"/>
    <w:multiLevelType w:val="hybridMultilevel"/>
    <w:tmpl w:val="C21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7D10C0"/>
    <w:multiLevelType w:val="hybridMultilevel"/>
    <w:tmpl w:val="989629A2"/>
    <w:lvl w:ilvl="0" w:tplc="C2527282">
      <w:start w:val="1"/>
      <w:numFmt w:val="decimal"/>
      <w:lvlText w:val="Step %1:"/>
      <w:lvlJc w:val="left"/>
      <w:pPr>
        <w:ind w:left="420" w:hanging="420"/>
      </w:pPr>
      <w:rPr>
        <w:rFonts w:ascii="Calibri" w:hAnsi="Calibri" w:hint="default"/>
        <w:b/>
        <w:i w:val="0"/>
        <w:color w:val="2E74B5" w:themeColor="accent1" w:themeShade="BF"/>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C115B4F"/>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D1F6E8C"/>
    <w:multiLevelType w:val="hybridMultilevel"/>
    <w:tmpl w:val="5C1C0A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E31632D"/>
    <w:multiLevelType w:val="hybridMultilevel"/>
    <w:tmpl w:val="943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55" w15:restartNumberingAfterBreak="0">
    <w:nsid w:val="52F5564D"/>
    <w:multiLevelType w:val="hybridMultilevel"/>
    <w:tmpl w:val="FFF2B5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5317CDB"/>
    <w:multiLevelType w:val="hybridMultilevel"/>
    <w:tmpl w:val="B92E8A4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58" w15:restartNumberingAfterBreak="0">
    <w:nsid w:val="5A5A7DF9"/>
    <w:multiLevelType w:val="hybridMultilevel"/>
    <w:tmpl w:val="1A44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CBB3A2C"/>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2AA4F6C"/>
    <w:multiLevelType w:val="hybridMultilevel"/>
    <w:tmpl w:val="5CE4F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9F002B"/>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68751EE2"/>
    <w:multiLevelType w:val="multilevel"/>
    <w:tmpl w:val="0E58C67E"/>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6BC830B3"/>
    <w:multiLevelType w:val="hybridMultilevel"/>
    <w:tmpl w:val="03C608DE"/>
    <w:styleLink w:val="List211"/>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CF70200"/>
    <w:multiLevelType w:val="hybridMultilevel"/>
    <w:tmpl w:val="CBCE2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703AF6"/>
    <w:multiLevelType w:val="hybridMultilevel"/>
    <w:tmpl w:val="4EA6CA2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CE7144"/>
    <w:multiLevelType w:val="hybridMultilevel"/>
    <w:tmpl w:val="0BF4E33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8" w15:restartNumberingAfterBreak="0">
    <w:nsid w:val="707222B8"/>
    <w:multiLevelType w:val="hybridMultilevel"/>
    <w:tmpl w:val="2736AE46"/>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1726ABC"/>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1DE1128"/>
    <w:multiLevelType w:val="hybridMultilevel"/>
    <w:tmpl w:val="BF0CB4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2A15DE3"/>
    <w:multiLevelType w:val="hybridMultilevel"/>
    <w:tmpl w:val="3FCC00B4"/>
    <w:lvl w:ilvl="0" w:tplc="8ADE0E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B26E18"/>
    <w:multiLevelType w:val="hybridMultilevel"/>
    <w:tmpl w:val="2E745ED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462853"/>
    <w:multiLevelType w:val="multilevel"/>
    <w:tmpl w:val="2736AE46"/>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4" w15:restartNumberingAfterBreak="0">
    <w:nsid w:val="751D36B3"/>
    <w:multiLevelType w:val="hybridMultilevel"/>
    <w:tmpl w:val="5EAE8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A34332"/>
    <w:multiLevelType w:val="hybridMultilevel"/>
    <w:tmpl w:val="4DD6A16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7AED35E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B6F210D"/>
    <w:multiLevelType w:val="hybridMultilevel"/>
    <w:tmpl w:val="E4AA0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4962C8"/>
    <w:multiLevelType w:val="hybridMultilevel"/>
    <w:tmpl w:val="5CE8B46A"/>
    <w:lvl w:ilvl="0" w:tplc="0409000F">
      <w:start w:val="1"/>
      <w:numFmt w:val="decimal"/>
      <w:lvlText w:val="%1."/>
      <w:lvlJc w:val="left"/>
      <w:pPr>
        <w:ind w:left="420" w:hanging="420"/>
      </w:pPr>
      <w:rPr>
        <w:rFonts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E457579"/>
    <w:multiLevelType w:val="hybridMultilevel"/>
    <w:tmpl w:val="39723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27"/>
  </w:num>
  <w:num w:numId="3">
    <w:abstractNumId w:val="45"/>
  </w:num>
  <w:num w:numId="4">
    <w:abstractNumId w:val="7"/>
  </w:num>
  <w:num w:numId="5">
    <w:abstractNumId w:val="54"/>
  </w:num>
  <w:num w:numId="6">
    <w:abstractNumId w:val="62"/>
  </w:num>
  <w:num w:numId="7">
    <w:abstractNumId w:val="17"/>
  </w:num>
  <w:num w:numId="8">
    <w:abstractNumId w:val="64"/>
  </w:num>
  <w:num w:numId="9">
    <w:abstractNumId w:val="48"/>
  </w:num>
  <w:num w:numId="10">
    <w:abstractNumId w:val="29"/>
  </w:num>
  <w:num w:numId="11">
    <w:abstractNumId w:val="46"/>
  </w:num>
  <w:num w:numId="12">
    <w:abstractNumId w:val="56"/>
  </w:num>
  <w:num w:numId="13">
    <w:abstractNumId w:val="28"/>
  </w:num>
  <w:num w:numId="14">
    <w:abstractNumId w:val="26"/>
  </w:num>
  <w:num w:numId="15">
    <w:abstractNumId w:val="24"/>
  </w:num>
  <w:num w:numId="16">
    <w:abstractNumId w:val="39"/>
  </w:num>
  <w:num w:numId="17">
    <w:abstractNumId w:val="8"/>
  </w:num>
  <w:num w:numId="18">
    <w:abstractNumId w:val="53"/>
  </w:num>
  <w:num w:numId="19">
    <w:abstractNumId w:val="3"/>
  </w:num>
  <w:num w:numId="20">
    <w:abstractNumId w:val="74"/>
  </w:num>
  <w:num w:numId="21">
    <w:abstractNumId w:val="72"/>
  </w:num>
  <w:num w:numId="22">
    <w:abstractNumId w:val="66"/>
  </w:num>
  <w:num w:numId="23">
    <w:abstractNumId w:val="51"/>
  </w:num>
  <w:num w:numId="24">
    <w:abstractNumId w:val="69"/>
  </w:num>
  <w:num w:numId="25">
    <w:abstractNumId w:val="79"/>
  </w:num>
  <w:num w:numId="26">
    <w:abstractNumId w:val="19"/>
  </w:num>
  <w:num w:numId="27">
    <w:abstractNumId w:val="13"/>
  </w:num>
  <w:num w:numId="28">
    <w:abstractNumId w:val="5"/>
  </w:num>
  <w:num w:numId="29">
    <w:abstractNumId w:val="41"/>
  </w:num>
  <w:num w:numId="30">
    <w:abstractNumId w:val="59"/>
  </w:num>
  <w:num w:numId="31">
    <w:abstractNumId w:val="23"/>
  </w:num>
  <w:num w:numId="32">
    <w:abstractNumId w:val="25"/>
  </w:num>
  <w:num w:numId="33">
    <w:abstractNumId w:val="20"/>
  </w:num>
  <w:num w:numId="34">
    <w:abstractNumId w:val="60"/>
  </w:num>
  <w:num w:numId="35">
    <w:abstractNumId w:val="6"/>
  </w:num>
  <w:num w:numId="36">
    <w:abstractNumId w:val="76"/>
  </w:num>
  <w:num w:numId="37">
    <w:abstractNumId w:val="1"/>
  </w:num>
  <w:num w:numId="38">
    <w:abstractNumId w:val="11"/>
  </w:num>
  <w:num w:numId="39">
    <w:abstractNumId w:val="15"/>
  </w:num>
  <w:num w:numId="40">
    <w:abstractNumId w:val="38"/>
  </w:num>
  <w:num w:numId="41">
    <w:abstractNumId w:val="10"/>
  </w:num>
  <w:num w:numId="42">
    <w:abstractNumId w:val="30"/>
  </w:num>
  <w:num w:numId="43">
    <w:abstractNumId w:val="12"/>
  </w:num>
  <w:num w:numId="44">
    <w:abstractNumId w:val="44"/>
  </w:num>
  <w:num w:numId="45">
    <w:abstractNumId w:val="52"/>
  </w:num>
  <w:num w:numId="46">
    <w:abstractNumId w:val="33"/>
  </w:num>
  <w:num w:numId="47">
    <w:abstractNumId w:val="47"/>
  </w:num>
  <w:num w:numId="48">
    <w:abstractNumId w:val="70"/>
  </w:num>
  <w:num w:numId="49">
    <w:abstractNumId w:val="34"/>
  </w:num>
  <w:num w:numId="50">
    <w:abstractNumId w:val="35"/>
  </w:num>
  <w:num w:numId="51">
    <w:abstractNumId w:val="4"/>
  </w:num>
  <w:num w:numId="52">
    <w:abstractNumId w:val="42"/>
  </w:num>
  <w:num w:numId="53">
    <w:abstractNumId w:val="61"/>
  </w:num>
  <w:num w:numId="54">
    <w:abstractNumId w:val="40"/>
  </w:num>
  <w:num w:numId="55">
    <w:abstractNumId w:val="65"/>
  </w:num>
  <w:num w:numId="56">
    <w:abstractNumId w:val="16"/>
  </w:num>
  <w:num w:numId="57">
    <w:abstractNumId w:val="36"/>
  </w:num>
  <w:num w:numId="58">
    <w:abstractNumId w:val="18"/>
  </w:num>
  <w:num w:numId="59">
    <w:abstractNumId w:val="32"/>
  </w:num>
  <w:num w:numId="60">
    <w:abstractNumId w:val="58"/>
  </w:num>
  <w:num w:numId="61">
    <w:abstractNumId w:val="55"/>
  </w:num>
  <w:num w:numId="62">
    <w:abstractNumId w:val="49"/>
  </w:num>
  <w:num w:numId="63">
    <w:abstractNumId w:val="78"/>
  </w:num>
  <w:num w:numId="64">
    <w:abstractNumId w:val="22"/>
  </w:num>
  <w:num w:numId="65">
    <w:abstractNumId w:val="43"/>
  </w:num>
  <w:num w:numId="66">
    <w:abstractNumId w:val="37"/>
  </w:num>
  <w:num w:numId="67">
    <w:abstractNumId w:val="71"/>
  </w:num>
  <w:num w:numId="68">
    <w:abstractNumId w:val="68"/>
  </w:num>
  <w:num w:numId="69">
    <w:abstractNumId w:val="73"/>
  </w:num>
  <w:num w:numId="70">
    <w:abstractNumId w:val="77"/>
  </w:num>
  <w:num w:numId="71">
    <w:abstractNumId w:val="67"/>
  </w:num>
  <w:num w:numId="72">
    <w:abstractNumId w:val="75"/>
  </w:num>
  <w:num w:numId="73">
    <w:abstractNumId w:val="21"/>
  </w:num>
  <w:num w:numId="74">
    <w:abstractNumId w:val="0"/>
  </w:num>
  <w:num w:numId="75">
    <w:abstractNumId w:val="50"/>
  </w:num>
  <w:num w:numId="76">
    <w:abstractNumId w:val="2"/>
  </w:num>
  <w:num w:numId="77">
    <w:abstractNumId w:val="63"/>
  </w:num>
  <w:num w:numId="78">
    <w:abstractNumId w:val="31"/>
  </w:num>
  <w:num w:numId="79">
    <w:abstractNumId w:val="9"/>
  </w:num>
  <w:num w:numId="80">
    <w:abstractNumId w:val="1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34E"/>
    <w:rsid w:val="00002981"/>
    <w:rsid w:val="000044BD"/>
    <w:rsid w:val="000049A0"/>
    <w:rsid w:val="000058D7"/>
    <w:rsid w:val="000059D4"/>
    <w:rsid w:val="000067BA"/>
    <w:rsid w:val="000069B3"/>
    <w:rsid w:val="000071F9"/>
    <w:rsid w:val="00007678"/>
    <w:rsid w:val="00007741"/>
    <w:rsid w:val="00007D91"/>
    <w:rsid w:val="00013246"/>
    <w:rsid w:val="00013758"/>
    <w:rsid w:val="00014EC6"/>
    <w:rsid w:val="00015583"/>
    <w:rsid w:val="00015DFC"/>
    <w:rsid w:val="00015F95"/>
    <w:rsid w:val="00016540"/>
    <w:rsid w:val="000209F4"/>
    <w:rsid w:val="00022482"/>
    <w:rsid w:val="00025AA1"/>
    <w:rsid w:val="0002667D"/>
    <w:rsid w:val="00026CF0"/>
    <w:rsid w:val="00026F03"/>
    <w:rsid w:val="00027347"/>
    <w:rsid w:val="00030DDB"/>
    <w:rsid w:val="00031F65"/>
    <w:rsid w:val="0003242E"/>
    <w:rsid w:val="000328A6"/>
    <w:rsid w:val="000328B2"/>
    <w:rsid w:val="000332D0"/>
    <w:rsid w:val="00034421"/>
    <w:rsid w:val="000344A9"/>
    <w:rsid w:val="000344B0"/>
    <w:rsid w:val="00034A92"/>
    <w:rsid w:val="00034EE6"/>
    <w:rsid w:val="00035C3F"/>
    <w:rsid w:val="00035DF2"/>
    <w:rsid w:val="00036339"/>
    <w:rsid w:val="00037E46"/>
    <w:rsid w:val="00037FB9"/>
    <w:rsid w:val="00040B03"/>
    <w:rsid w:val="00041203"/>
    <w:rsid w:val="000426AB"/>
    <w:rsid w:val="0004511B"/>
    <w:rsid w:val="00045F0A"/>
    <w:rsid w:val="0005195F"/>
    <w:rsid w:val="000529AC"/>
    <w:rsid w:val="00052F40"/>
    <w:rsid w:val="000542C0"/>
    <w:rsid w:val="00054A24"/>
    <w:rsid w:val="00054F8B"/>
    <w:rsid w:val="00055344"/>
    <w:rsid w:val="0005607D"/>
    <w:rsid w:val="0005759E"/>
    <w:rsid w:val="0006044D"/>
    <w:rsid w:val="00060CF3"/>
    <w:rsid w:val="00060E44"/>
    <w:rsid w:val="00061C7C"/>
    <w:rsid w:val="00061CCA"/>
    <w:rsid w:val="0006236B"/>
    <w:rsid w:val="00062447"/>
    <w:rsid w:val="000625B2"/>
    <w:rsid w:val="0006322C"/>
    <w:rsid w:val="00063463"/>
    <w:rsid w:val="0006463B"/>
    <w:rsid w:val="00064795"/>
    <w:rsid w:val="00064C5A"/>
    <w:rsid w:val="000659E7"/>
    <w:rsid w:val="000712F6"/>
    <w:rsid w:val="0007277A"/>
    <w:rsid w:val="00072AE9"/>
    <w:rsid w:val="00073AE4"/>
    <w:rsid w:val="00073DB1"/>
    <w:rsid w:val="0007438F"/>
    <w:rsid w:val="000758A8"/>
    <w:rsid w:val="00076296"/>
    <w:rsid w:val="00077123"/>
    <w:rsid w:val="00077162"/>
    <w:rsid w:val="00077B70"/>
    <w:rsid w:val="00077FBE"/>
    <w:rsid w:val="00081D9B"/>
    <w:rsid w:val="00082BBA"/>
    <w:rsid w:val="00084010"/>
    <w:rsid w:val="0008428F"/>
    <w:rsid w:val="00084FA8"/>
    <w:rsid w:val="00085A77"/>
    <w:rsid w:val="00086B72"/>
    <w:rsid w:val="0009140F"/>
    <w:rsid w:val="00092063"/>
    <w:rsid w:val="00094B22"/>
    <w:rsid w:val="0009516B"/>
    <w:rsid w:val="000954C7"/>
    <w:rsid w:val="000971F5"/>
    <w:rsid w:val="000A0835"/>
    <w:rsid w:val="000A10F5"/>
    <w:rsid w:val="000A1C01"/>
    <w:rsid w:val="000A2BDD"/>
    <w:rsid w:val="000A36FC"/>
    <w:rsid w:val="000A4293"/>
    <w:rsid w:val="000A4456"/>
    <w:rsid w:val="000A6539"/>
    <w:rsid w:val="000A6F82"/>
    <w:rsid w:val="000A75A8"/>
    <w:rsid w:val="000A7CB7"/>
    <w:rsid w:val="000B244A"/>
    <w:rsid w:val="000B3540"/>
    <w:rsid w:val="000B3F0C"/>
    <w:rsid w:val="000B455B"/>
    <w:rsid w:val="000B45ED"/>
    <w:rsid w:val="000B48FF"/>
    <w:rsid w:val="000B524B"/>
    <w:rsid w:val="000C03B1"/>
    <w:rsid w:val="000C0B51"/>
    <w:rsid w:val="000C0E18"/>
    <w:rsid w:val="000C0F8A"/>
    <w:rsid w:val="000C164A"/>
    <w:rsid w:val="000C266C"/>
    <w:rsid w:val="000C289A"/>
    <w:rsid w:val="000C2C9C"/>
    <w:rsid w:val="000C3F1D"/>
    <w:rsid w:val="000C4892"/>
    <w:rsid w:val="000C4CA1"/>
    <w:rsid w:val="000C4CA4"/>
    <w:rsid w:val="000C5190"/>
    <w:rsid w:val="000C6585"/>
    <w:rsid w:val="000C686F"/>
    <w:rsid w:val="000C7540"/>
    <w:rsid w:val="000C759B"/>
    <w:rsid w:val="000D00FE"/>
    <w:rsid w:val="000D03D9"/>
    <w:rsid w:val="000D04F7"/>
    <w:rsid w:val="000D0DDB"/>
    <w:rsid w:val="000D0F33"/>
    <w:rsid w:val="000D3E1C"/>
    <w:rsid w:val="000D59DF"/>
    <w:rsid w:val="000D5DEC"/>
    <w:rsid w:val="000D7078"/>
    <w:rsid w:val="000D760E"/>
    <w:rsid w:val="000D7ACB"/>
    <w:rsid w:val="000E0F38"/>
    <w:rsid w:val="000E11E7"/>
    <w:rsid w:val="000E13D8"/>
    <w:rsid w:val="000E2E00"/>
    <w:rsid w:val="000E3DD6"/>
    <w:rsid w:val="000E46A8"/>
    <w:rsid w:val="000E5FDB"/>
    <w:rsid w:val="000E611A"/>
    <w:rsid w:val="000E66D2"/>
    <w:rsid w:val="000F09F0"/>
    <w:rsid w:val="000F1656"/>
    <w:rsid w:val="000F1683"/>
    <w:rsid w:val="000F3561"/>
    <w:rsid w:val="000F412A"/>
    <w:rsid w:val="000F50BD"/>
    <w:rsid w:val="000F5ECB"/>
    <w:rsid w:val="00100258"/>
    <w:rsid w:val="00100951"/>
    <w:rsid w:val="001014B7"/>
    <w:rsid w:val="001016DC"/>
    <w:rsid w:val="00102265"/>
    <w:rsid w:val="001049E9"/>
    <w:rsid w:val="00105006"/>
    <w:rsid w:val="00105291"/>
    <w:rsid w:val="00105761"/>
    <w:rsid w:val="001059CA"/>
    <w:rsid w:val="00105DAD"/>
    <w:rsid w:val="00106625"/>
    <w:rsid w:val="00106664"/>
    <w:rsid w:val="00107DED"/>
    <w:rsid w:val="001101EA"/>
    <w:rsid w:val="00110798"/>
    <w:rsid w:val="00110BE0"/>
    <w:rsid w:val="001119BE"/>
    <w:rsid w:val="0011263E"/>
    <w:rsid w:val="0011325F"/>
    <w:rsid w:val="00113684"/>
    <w:rsid w:val="00113744"/>
    <w:rsid w:val="001139F3"/>
    <w:rsid w:val="001159D9"/>
    <w:rsid w:val="00116EFD"/>
    <w:rsid w:val="0011757F"/>
    <w:rsid w:val="0011793E"/>
    <w:rsid w:val="00121348"/>
    <w:rsid w:val="001217A8"/>
    <w:rsid w:val="0012546D"/>
    <w:rsid w:val="00125962"/>
    <w:rsid w:val="0013074E"/>
    <w:rsid w:val="001344DB"/>
    <w:rsid w:val="0013623C"/>
    <w:rsid w:val="00136555"/>
    <w:rsid w:val="00136E74"/>
    <w:rsid w:val="00140FC9"/>
    <w:rsid w:val="00141D81"/>
    <w:rsid w:val="00143661"/>
    <w:rsid w:val="0014744C"/>
    <w:rsid w:val="00147B99"/>
    <w:rsid w:val="001509DD"/>
    <w:rsid w:val="001512C0"/>
    <w:rsid w:val="00151343"/>
    <w:rsid w:val="0015145C"/>
    <w:rsid w:val="001518B1"/>
    <w:rsid w:val="00151CFE"/>
    <w:rsid w:val="00152843"/>
    <w:rsid w:val="0015469B"/>
    <w:rsid w:val="001546C2"/>
    <w:rsid w:val="001553E3"/>
    <w:rsid w:val="00155780"/>
    <w:rsid w:val="00155E97"/>
    <w:rsid w:val="001572B4"/>
    <w:rsid w:val="00157946"/>
    <w:rsid w:val="00162B28"/>
    <w:rsid w:val="00163023"/>
    <w:rsid w:val="00163B8C"/>
    <w:rsid w:val="00163E67"/>
    <w:rsid w:val="001662EB"/>
    <w:rsid w:val="00166C1E"/>
    <w:rsid w:val="00167888"/>
    <w:rsid w:val="001678FD"/>
    <w:rsid w:val="00167C02"/>
    <w:rsid w:val="00167E29"/>
    <w:rsid w:val="00170865"/>
    <w:rsid w:val="00171A7A"/>
    <w:rsid w:val="00171FDD"/>
    <w:rsid w:val="001726FC"/>
    <w:rsid w:val="0017365D"/>
    <w:rsid w:val="001746CD"/>
    <w:rsid w:val="00174F29"/>
    <w:rsid w:val="0017554B"/>
    <w:rsid w:val="00175D4C"/>
    <w:rsid w:val="00177102"/>
    <w:rsid w:val="00180A03"/>
    <w:rsid w:val="00182276"/>
    <w:rsid w:val="00182BB5"/>
    <w:rsid w:val="001838FB"/>
    <w:rsid w:val="00183E9C"/>
    <w:rsid w:val="00184FB6"/>
    <w:rsid w:val="00186233"/>
    <w:rsid w:val="00186D9B"/>
    <w:rsid w:val="0018797C"/>
    <w:rsid w:val="00190FF2"/>
    <w:rsid w:val="00191472"/>
    <w:rsid w:val="00192017"/>
    <w:rsid w:val="001948A8"/>
    <w:rsid w:val="00194B66"/>
    <w:rsid w:val="00195C38"/>
    <w:rsid w:val="00197113"/>
    <w:rsid w:val="001A0D1A"/>
    <w:rsid w:val="001A15E9"/>
    <w:rsid w:val="001A1F04"/>
    <w:rsid w:val="001A249C"/>
    <w:rsid w:val="001A32B5"/>
    <w:rsid w:val="001A3611"/>
    <w:rsid w:val="001A45D5"/>
    <w:rsid w:val="001A4870"/>
    <w:rsid w:val="001A6782"/>
    <w:rsid w:val="001A6B18"/>
    <w:rsid w:val="001A6E05"/>
    <w:rsid w:val="001A7623"/>
    <w:rsid w:val="001B0743"/>
    <w:rsid w:val="001B122F"/>
    <w:rsid w:val="001B39CF"/>
    <w:rsid w:val="001B3D87"/>
    <w:rsid w:val="001B3E58"/>
    <w:rsid w:val="001B5793"/>
    <w:rsid w:val="001B5B3A"/>
    <w:rsid w:val="001B64D9"/>
    <w:rsid w:val="001B6B6E"/>
    <w:rsid w:val="001B6B7E"/>
    <w:rsid w:val="001B7265"/>
    <w:rsid w:val="001C0EFC"/>
    <w:rsid w:val="001C1700"/>
    <w:rsid w:val="001C184D"/>
    <w:rsid w:val="001C20C9"/>
    <w:rsid w:val="001C21BD"/>
    <w:rsid w:val="001C3830"/>
    <w:rsid w:val="001C3B89"/>
    <w:rsid w:val="001C4006"/>
    <w:rsid w:val="001C4A11"/>
    <w:rsid w:val="001C5CAA"/>
    <w:rsid w:val="001C682C"/>
    <w:rsid w:val="001C7149"/>
    <w:rsid w:val="001D0ADF"/>
    <w:rsid w:val="001D0AF7"/>
    <w:rsid w:val="001D2788"/>
    <w:rsid w:val="001D2FDC"/>
    <w:rsid w:val="001D49C6"/>
    <w:rsid w:val="001D558B"/>
    <w:rsid w:val="001D5650"/>
    <w:rsid w:val="001D5EC0"/>
    <w:rsid w:val="001D7AE8"/>
    <w:rsid w:val="001D7E75"/>
    <w:rsid w:val="001E1226"/>
    <w:rsid w:val="001E1C32"/>
    <w:rsid w:val="001E2307"/>
    <w:rsid w:val="001E2AC5"/>
    <w:rsid w:val="001E34AA"/>
    <w:rsid w:val="001E5A8C"/>
    <w:rsid w:val="001E5F23"/>
    <w:rsid w:val="001E78DF"/>
    <w:rsid w:val="001E7AB0"/>
    <w:rsid w:val="001E7B25"/>
    <w:rsid w:val="001F0176"/>
    <w:rsid w:val="001F1251"/>
    <w:rsid w:val="001F19A2"/>
    <w:rsid w:val="001F2C3B"/>
    <w:rsid w:val="001F5AFF"/>
    <w:rsid w:val="002005E9"/>
    <w:rsid w:val="0020159A"/>
    <w:rsid w:val="002017AB"/>
    <w:rsid w:val="00201B5F"/>
    <w:rsid w:val="00202E80"/>
    <w:rsid w:val="00203079"/>
    <w:rsid w:val="00204A19"/>
    <w:rsid w:val="00204F60"/>
    <w:rsid w:val="00205153"/>
    <w:rsid w:val="00205DF3"/>
    <w:rsid w:val="00207A3C"/>
    <w:rsid w:val="00207CBC"/>
    <w:rsid w:val="00212B20"/>
    <w:rsid w:val="002140BC"/>
    <w:rsid w:val="00215F0E"/>
    <w:rsid w:val="00216359"/>
    <w:rsid w:val="00216C73"/>
    <w:rsid w:val="002205A7"/>
    <w:rsid w:val="00223D84"/>
    <w:rsid w:val="00224D77"/>
    <w:rsid w:val="00225706"/>
    <w:rsid w:val="002266B1"/>
    <w:rsid w:val="00227C98"/>
    <w:rsid w:val="00230691"/>
    <w:rsid w:val="00230997"/>
    <w:rsid w:val="00231AC1"/>
    <w:rsid w:val="00232310"/>
    <w:rsid w:val="002374B1"/>
    <w:rsid w:val="00237CE6"/>
    <w:rsid w:val="00240D66"/>
    <w:rsid w:val="00243B7F"/>
    <w:rsid w:val="0025083F"/>
    <w:rsid w:val="00250BF3"/>
    <w:rsid w:val="00251B61"/>
    <w:rsid w:val="00252319"/>
    <w:rsid w:val="0025343D"/>
    <w:rsid w:val="002546D5"/>
    <w:rsid w:val="00256033"/>
    <w:rsid w:val="0025643C"/>
    <w:rsid w:val="00262219"/>
    <w:rsid w:val="00262456"/>
    <w:rsid w:val="0026264E"/>
    <w:rsid w:val="00263698"/>
    <w:rsid w:val="00264086"/>
    <w:rsid w:val="002657DC"/>
    <w:rsid w:val="00265AD4"/>
    <w:rsid w:val="00266CC3"/>
    <w:rsid w:val="00267025"/>
    <w:rsid w:val="00270C79"/>
    <w:rsid w:val="002710CB"/>
    <w:rsid w:val="002721EB"/>
    <w:rsid w:val="00272C98"/>
    <w:rsid w:val="00272D28"/>
    <w:rsid w:val="00274528"/>
    <w:rsid w:val="002747BE"/>
    <w:rsid w:val="002753F1"/>
    <w:rsid w:val="00275E77"/>
    <w:rsid w:val="00276885"/>
    <w:rsid w:val="002773AF"/>
    <w:rsid w:val="0028025E"/>
    <w:rsid w:val="002808C3"/>
    <w:rsid w:val="00280F1E"/>
    <w:rsid w:val="00282C0F"/>
    <w:rsid w:val="002841B4"/>
    <w:rsid w:val="0028459F"/>
    <w:rsid w:val="00285A85"/>
    <w:rsid w:val="002874EF"/>
    <w:rsid w:val="0028750A"/>
    <w:rsid w:val="00287FFE"/>
    <w:rsid w:val="0029110A"/>
    <w:rsid w:val="002915B0"/>
    <w:rsid w:val="00291666"/>
    <w:rsid w:val="00292EE8"/>
    <w:rsid w:val="002935BA"/>
    <w:rsid w:val="00293A37"/>
    <w:rsid w:val="0029464C"/>
    <w:rsid w:val="0029540C"/>
    <w:rsid w:val="0029608A"/>
    <w:rsid w:val="002973E9"/>
    <w:rsid w:val="00297C81"/>
    <w:rsid w:val="002A01F0"/>
    <w:rsid w:val="002A0D6E"/>
    <w:rsid w:val="002A1A3E"/>
    <w:rsid w:val="002A2A91"/>
    <w:rsid w:val="002A2FD7"/>
    <w:rsid w:val="002A3AF2"/>
    <w:rsid w:val="002A4B99"/>
    <w:rsid w:val="002A5190"/>
    <w:rsid w:val="002A5197"/>
    <w:rsid w:val="002A5411"/>
    <w:rsid w:val="002A6641"/>
    <w:rsid w:val="002A7D4F"/>
    <w:rsid w:val="002B03D9"/>
    <w:rsid w:val="002B04B4"/>
    <w:rsid w:val="002B2021"/>
    <w:rsid w:val="002B23BA"/>
    <w:rsid w:val="002B384D"/>
    <w:rsid w:val="002B3F54"/>
    <w:rsid w:val="002B44ED"/>
    <w:rsid w:val="002B4D3B"/>
    <w:rsid w:val="002B6967"/>
    <w:rsid w:val="002B73E3"/>
    <w:rsid w:val="002B7D87"/>
    <w:rsid w:val="002C0FC9"/>
    <w:rsid w:val="002C19BF"/>
    <w:rsid w:val="002C1EC2"/>
    <w:rsid w:val="002C236B"/>
    <w:rsid w:val="002C23C4"/>
    <w:rsid w:val="002C2F2E"/>
    <w:rsid w:val="002C3923"/>
    <w:rsid w:val="002C433A"/>
    <w:rsid w:val="002C4757"/>
    <w:rsid w:val="002C4F2B"/>
    <w:rsid w:val="002C4FF3"/>
    <w:rsid w:val="002C7C98"/>
    <w:rsid w:val="002C7FCC"/>
    <w:rsid w:val="002D3473"/>
    <w:rsid w:val="002E1E7A"/>
    <w:rsid w:val="002E39B4"/>
    <w:rsid w:val="002E3D1F"/>
    <w:rsid w:val="002E475B"/>
    <w:rsid w:val="002F51DA"/>
    <w:rsid w:val="00300A9F"/>
    <w:rsid w:val="00301679"/>
    <w:rsid w:val="003020FF"/>
    <w:rsid w:val="003042CA"/>
    <w:rsid w:val="00310934"/>
    <w:rsid w:val="00311605"/>
    <w:rsid w:val="003119BF"/>
    <w:rsid w:val="00311B8E"/>
    <w:rsid w:val="00312FFA"/>
    <w:rsid w:val="00317C74"/>
    <w:rsid w:val="00320CCD"/>
    <w:rsid w:val="00321839"/>
    <w:rsid w:val="00321E17"/>
    <w:rsid w:val="00322159"/>
    <w:rsid w:val="00322697"/>
    <w:rsid w:val="00322E0D"/>
    <w:rsid w:val="003230CD"/>
    <w:rsid w:val="003233BF"/>
    <w:rsid w:val="00324C63"/>
    <w:rsid w:val="003253D6"/>
    <w:rsid w:val="00326CF2"/>
    <w:rsid w:val="003276B7"/>
    <w:rsid w:val="0033073E"/>
    <w:rsid w:val="00331589"/>
    <w:rsid w:val="00331738"/>
    <w:rsid w:val="003319DD"/>
    <w:rsid w:val="00331A33"/>
    <w:rsid w:val="00331C0C"/>
    <w:rsid w:val="003321EB"/>
    <w:rsid w:val="00334244"/>
    <w:rsid w:val="00334AE0"/>
    <w:rsid w:val="00335E13"/>
    <w:rsid w:val="003376A7"/>
    <w:rsid w:val="00342D8B"/>
    <w:rsid w:val="00343880"/>
    <w:rsid w:val="00343E6F"/>
    <w:rsid w:val="003454E1"/>
    <w:rsid w:val="00345ABF"/>
    <w:rsid w:val="00346A82"/>
    <w:rsid w:val="0035063C"/>
    <w:rsid w:val="00350AFB"/>
    <w:rsid w:val="00350B70"/>
    <w:rsid w:val="00350F6E"/>
    <w:rsid w:val="00350F7A"/>
    <w:rsid w:val="00352784"/>
    <w:rsid w:val="00353688"/>
    <w:rsid w:val="003537B9"/>
    <w:rsid w:val="00353C11"/>
    <w:rsid w:val="003559ED"/>
    <w:rsid w:val="003568DF"/>
    <w:rsid w:val="00356E53"/>
    <w:rsid w:val="00357E39"/>
    <w:rsid w:val="0036221D"/>
    <w:rsid w:val="003633DB"/>
    <w:rsid w:val="003635C1"/>
    <w:rsid w:val="0036382A"/>
    <w:rsid w:val="003638BE"/>
    <w:rsid w:val="00364A34"/>
    <w:rsid w:val="00366165"/>
    <w:rsid w:val="003664E3"/>
    <w:rsid w:val="003665F1"/>
    <w:rsid w:val="00367414"/>
    <w:rsid w:val="0037026D"/>
    <w:rsid w:val="00370D66"/>
    <w:rsid w:val="00370D95"/>
    <w:rsid w:val="0037219F"/>
    <w:rsid w:val="00372C3F"/>
    <w:rsid w:val="003732D9"/>
    <w:rsid w:val="00373E70"/>
    <w:rsid w:val="003741AA"/>
    <w:rsid w:val="003747E4"/>
    <w:rsid w:val="00374F24"/>
    <w:rsid w:val="003759B0"/>
    <w:rsid w:val="00377C8E"/>
    <w:rsid w:val="0038028C"/>
    <w:rsid w:val="003806C8"/>
    <w:rsid w:val="003809DB"/>
    <w:rsid w:val="00380ACF"/>
    <w:rsid w:val="003817A6"/>
    <w:rsid w:val="0038272C"/>
    <w:rsid w:val="00383057"/>
    <w:rsid w:val="003836A8"/>
    <w:rsid w:val="003837E0"/>
    <w:rsid w:val="003852FA"/>
    <w:rsid w:val="00385D0C"/>
    <w:rsid w:val="00386B8D"/>
    <w:rsid w:val="0038725B"/>
    <w:rsid w:val="003916CA"/>
    <w:rsid w:val="003935F4"/>
    <w:rsid w:val="00393707"/>
    <w:rsid w:val="003949DF"/>
    <w:rsid w:val="00395919"/>
    <w:rsid w:val="003A076C"/>
    <w:rsid w:val="003A111D"/>
    <w:rsid w:val="003A1B41"/>
    <w:rsid w:val="003A1B75"/>
    <w:rsid w:val="003A39E2"/>
    <w:rsid w:val="003A58A7"/>
    <w:rsid w:val="003A5BA6"/>
    <w:rsid w:val="003A5D60"/>
    <w:rsid w:val="003A6ECB"/>
    <w:rsid w:val="003A787C"/>
    <w:rsid w:val="003A7C80"/>
    <w:rsid w:val="003A7FE8"/>
    <w:rsid w:val="003B086D"/>
    <w:rsid w:val="003B265A"/>
    <w:rsid w:val="003B3126"/>
    <w:rsid w:val="003B368E"/>
    <w:rsid w:val="003B3F1C"/>
    <w:rsid w:val="003B5A25"/>
    <w:rsid w:val="003B6CDC"/>
    <w:rsid w:val="003C1888"/>
    <w:rsid w:val="003C2896"/>
    <w:rsid w:val="003C43FC"/>
    <w:rsid w:val="003C5EB0"/>
    <w:rsid w:val="003C6A3E"/>
    <w:rsid w:val="003C7F91"/>
    <w:rsid w:val="003D12E9"/>
    <w:rsid w:val="003D1C10"/>
    <w:rsid w:val="003D49F2"/>
    <w:rsid w:val="003D6E63"/>
    <w:rsid w:val="003D73B7"/>
    <w:rsid w:val="003D784D"/>
    <w:rsid w:val="003E09C4"/>
    <w:rsid w:val="003E12B4"/>
    <w:rsid w:val="003E20ED"/>
    <w:rsid w:val="003E444D"/>
    <w:rsid w:val="003E4476"/>
    <w:rsid w:val="003E4805"/>
    <w:rsid w:val="003E4D4C"/>
    <w:rsid w:val="003E53A5"/>
    <w:rsid w:val="003E66CA"/>
    <w:rsid w:val="003F02A2"/>
    <w:rsid w:val="003F0DBE"/>
    <w:rsid w:val="003F0F53"/>
    <w:rsid w:val="003F2D32"/>
    <w:rsid w:val="003F2FB8"/>
    <w:rsid w:val="003F39F7"/>
    <w:rsid w:val="003F4168"/>
    <w:rsid w:val="003F6D9F"/>
    <w:rsid w:val="003F7534"/>
    <w:rsid w:val="003F79ED"/>
    <w:rsid w:val="004005C4"/>
    <w:rsid w:val="004012B7"/>
    <w:rsid w:val="00401FCF"/>
    <w:rsid w:val="00402FB2"/>
    <w:rsid w:val="0040359F"/>
    <w:rsid w:val="004038CA"/>
    <w:rsid w:val="00404543"/>
    <w:rsid w:val="0040514B"/>
    <w:rsid w:val="004053A0"/>
    <w:rsid w:val="00405DA2"/>
    <w:rsid w:val="004073E9"/>
    <w:rsid w:val="00411487"/>
    <w:rsid w:val="00411F54"/>
    <w:rsid w:val="0041239C"/>
    <w:rsid w:val="004137F4"/>
    <w:rsid w:val="00415C5F"/>
    <w:rsid w:val="00415E8F"/>
    <w:rsid w:val="00417FE3"/>
    <w:rsid w:val="00421330"/>
    <w:rsid w:val="00423E4A"/>
    <w:rsid w:val="00424A1E"/>
    <w:rsid w:val="00426223"/>
    <w:rsid w:val="0042731F"/>
    <w:rsid w:val="00427585"/>
    <w:rsid w:val="00427F1A"/>
    <w:rsid w:val="00427F69"/>
    <w:rsid w:val="004319D8"/>
    <w:rsid w:val="00432E43"/>
    <w:rsid w:val="00433316"/>
    <w:rsid w:val="00433C37"/>
    <w:rsid w:val="00433EF3"/>
    <w:rsid w:val="00434031"/>
    <w:rsid w:val="004355C2"/>
    <w:rsid w:val="004359AA"/>
    <w:rsid w:val="00437737"/>
    <w:rsid w:val="004402DC"/>
    <w:rsid w:val="00440CDD"/>
    <w:rsid w:val="00441109"/>
    <w:rsid w:val="004414BD"/>
    <w:rsid w:val="00443D9C"/>
    <w:rsid w:val="00444D08"/>
    <w:rsid w:val="004454F0"/>
    <w:rsid w:val="00445939"/>
    <w:rsid w:val="00445C31"/>
    <w:rsid w:val="00446BCB"/>
    <w:rsid w:val="004474EA"/>
    <w:rsid w:val="00447DEB"/>
    <w:rsid w:val="00447FC6"/>
    <w:rsid w:val="004514AE"/>
    <w:rsid w:val="00451B03"/>
    <w:rsid w:val="00452074"/>
    <w:rsid w:val="00452D7A"/>
    <w:rsid w:val="00452DA2"/>
    <w:rsid w:val="00452E57"/>
    <w:rsid w:val="00455008"/>
    <w:rsid w:val="0045557B"/>
    <w:rsid w:val="00455D6E"/>
    <w:rsid w:val="00455E1C"/>
    <w:rsid w:val="004567B2"/>
    <w:rsid w:val="004605B7"/>
    <w:rsid w:val="00465133"/>
    <w:rsid w:val="00465B5F"/>
    <w:rsid w:val="0046652A"/>
    <w:rsid w:val="00466613"/>
    <w:rsid w:val="00466E3B"/>
    <w:rsid w:val="00470B68"/>
    <w:rsid w:val="004725EF"/>
    <w:rsid w:val="004726D3"/>
    <w:rsid w:val="0047302C"/>
    <w:rsid w:val="00474996"/>
    <w:rsid w:val="00476058"/>
    <w:rsid w:val="00476673"/>
    <w:rsid w:val="004776FC"/>
    <w:rsid w:val="00477C13"/>
    <w:rsid w:val="004812E3"/>
    <w:rsid w:val="00482C31"/>
    <w:rsid w:val="0048411C"/>
    <w:rsid w:val="004848EE"/>
    <w:rsid w:val="00487EF9"/>
    <w:rsid w:val="00490BA9"/>
    <w:rsid w:val="00490D81"/>
    <w:rsid w:val="0049125E"/>
    <w:rsid w:val="004917D7"/>
    <w:rsid w:val="00491B77"/>
    <w:rsid w:val="0049277C"/>
    <w:rsid w:val="004931DF"/>
    <w:rsid w:val="0049380D"/>
    <w:rsid w:val="00493D83"/>
    <w:rsid w:val="00494BE6"/>
    <w:rsid w:val="004957B8"/>
    <w:rsid w:val="004A09DC"/>
    <w:rsid w:val="004A0AE7"/>
    <w:rsid w:val="004A33D4"/>
    <w:rsid w:val="004A4458"/>
    <w:rsid w:val="004A4B00"/>
    <w:rsid w:val="004A5160"/>
    <w:rsid w:val="004A51D4"/>
    <w:rsid w:val="004A6465"/>
    <w:rsid w:val="004A6F8A"/>
    <w:rsid w:val="004A782C"/>
    <w:rsid w:val="004B121D"/>
    <w:rsid w:val="004B14DC"/>
    <w:rsid w:val="004B222F"/>
    <w:rsid w:val="004B2B47"/>
    <w:rsid w:val="004B4610"/>
    <w:rsid w:val="004B586C"/>
    <w:rsid w:val="004B627E"/>
    <w:rsid w:val="004B6A92"/>
    <w:rsid w:val="004B7845"/>
    <w:rsid w:val="004C040F"/>
    <w:rsid w:val="004C10D7"/>
    <w:rsid w:val="004C1CCD"/>
    <w:rsid w:val="004C2B23"/>
    <w:rsid w:val="004C3261"/>
    <w:rsid w:val="004C334B"/>
    <w:rsid w:val="004C3777"/>
    <w:rsid w:val="004C3F52"/>
    <w:rsid w:val="004C4E20"/>
    <w:rsid w:val="004D10DF"/>
    <w:rsid w:val="004D1F9E"/>
    <w:rsid w:val="004D3D74"/>
    <w:rsid w:val="004D5C74"/>
    <w:rsid w:val="004D5EE4"/>
    <w:rsid w:val="004E0951"/>
    <w:rsid w:val="004E1ECC"/>
    <w:rsid w:val="004E2C8E"/>
    <w:rsid w:val="004E3050"/>
    <w:rsid w:val="004E3766"/>
    <w:rsid w:val="004E3892"/>
    <w:rsid w:val="004E5666"/>
    <w:rsid w:val="004E62F9"/>
    <w:rsid w:val="004E726F"/>
    <w:rsid w:val="004E73E8"/>
    <w:rsid w:val="004F1005"/>
    <w:rsid w:val="004F10DA"/>
    <w:rsid w:val="004F1C94"/>
    <w:rsid w:val="004F1ECD"/>
    <w:rsid w:val="004F2853"/>
    <w:rsid w:val="004F2FFE"/>
    <w:rsid w:val="004F3257"/>
    <w:rsid w:val="004F39C9"/>
    <w:rsid w:val="004F42D5"/>
    <w:rsid w:val="004F5060"/>
    <w:rsid w:val="004F52B1"/>
    <w:rsid w:val="004F5636"/>
    <w:rsid w:val="004F5FBC"/>
    <w:rsid w:val="004F63F4"/>
    <w:rsid w:val="005011AE"/>
    <w:rsid w:val="00501888"/>
    <w:rsid w:val="00503338"/>
    <w:rsid w:val="00503BA4"/>
    <w:rsid w:val="00507C42"/>
    <w:rsid w:val="005102CD"/>
    <w:rsid w:val="0051040E"/>
    <w:rsid w:val="005108CD"/>
    <w:rsid w:val="00512798"/>
    <w:rsid w:val="00512920"/>
    <w:rsid w:val="00514DDA"/>
    <w:rsid w:val="0051717B"/>
    <w:rsid w:val="00517C45"/>
    <w:rsid w:val="00517E75"/>
    <w:rsid w:val="0052029E"/>
    <w:rsid w:val="00520325"/>
    <w:rsid w:val="005221FC"/>
    <w:rsid w:val="00523A14"/>
    <w:rsid w:val="00523EA5"/>
    <w:rsid w:val="005246E0"/>
    <w:rsid w:val="00525217"/>
    <w:rsid w:val="00525FB5"/>
    <w:rsid w:val="005263A8"/>
    <w:rsid w:val="00526489"/>
    <w:rsid w:val="0052778F"/>
    <w:rsid w:val="00527878"/>
    <w:rsid w:val="0053051E"/>
    <w:rsid w:val="00530B4C"/>
    <w:rsid w:val="00531BC1"/>
    <w:rsid w:val="005335DB"/>
    <w:rsid w:val="00535095"/>
    <w:rsid w:val="005353F0"/>
    <w:rsid w:val="0053672D"/>
    <w:rsid w:val="00537A53"/>
    <w:rsid w:val="005401ED"/>
    <w:rsid w:val="005404F1"/>
    <w:rsid w:val="00540C87"/>
    <w:rsid w:val="005418F7"/>
    <w:rsid w:val="00541BDA"/>
    <w:rsid w:val="00541C17"/>
    <w:rsid w:val="005420E4"/>
    <w:rsid w:val="00542AFD"/>
    <w:rsid w:val="00543BB3"/>
    <w:rsid w:val="00543BFC"/>
    <w:rsid w:val="005447FB"/>
    <w:rsid w:val="00545320"/>
    <w:rsid w:val="00546199"/>
    <w:rsid w:val="005463AA"/>
    <w:rsid w:val="00546687"/>
    <w:rsid w:val="00546C52"/>
    <w:rsid w:val="00547F4A"/>
    <w:rsid w:val="00551285"/>
    <w:rsid w:val="0055144E"/>
    <w:rsid w:val="00551F6A"/>
    <w:rsid w:val="005522A9"/>
    <w:rsid w:val="005539BB"/>
    <w:rsid w:val="00553A84"/>
    <w:rsid w:val="0055443D"/>
    <w:rsid w:val="00555CA0"/>
    <w:rsid w:val="00555DFC"/>
    <w:rsid w:val="00555FBD"/>
    <w:rsid w:val="005578EA"/>
    <w:rsid w:val="00563323"/>
    <w:rsid w:val="00563424"/>
    <w:rsid w:val="00563BA2"/>
    <w:rsid w:val="00563F85"/>
    <w:rsid w:val="00565598"/>
    <w:rsid w:val="0056714B"/>
    <w:rsid w:val="005678AF"/>
    <w:rsid w:val="00567F81"/>
    <w:rsid w:val="0057096E"/>
    <w:rsid w:val="00571643"/>
    <w:rsid w:val="00572242"/>
    <w:rsid w:val="00573D79"/>
    <w:rsid w:val="00576DC3"/>
    <w:rsid w:val="00577971"/>
    <w:rsid w:val="00577CF3"/>
    <w:rsid w:val="00580734"/>
    <w:rsid w:val="00581F06"/>
    <w:rsid w:val="00582A0C"/>
    <w:rsid w:val="005830AF"/>
    <w:rsid w:val="0058343F"/>
    <w:rsid w:val="005835C3"/>
    <w:rsid w:val="00584774"/>
    <w:rsid w:val="005849A3"/>
    <w:rsid w:val="00584FED"/>
    <w:rsid w:val="00585F04"/>
    <w:rsid w:val="005862EF"/>
    <w:rsid w:val="0058704D"/>
    <w:rsid w:val="00587419"/>
    <w:rsid w:val="00590295"/>
    <w:rsid w:val="005927EF"/>
    <w:rsid w:val="00593BBF"/>
    <w:rsid w:val="0059420A"/>
    <w:rsid w:val="00594AFB"/>
    <w:rsid w:val="00594C12"/>
    <w:rsid w:val="00595F82"/>
    <w:rsid w:val="005974BA"/>
    <w:rsid w:val="00597BFE"/>
    <w:rsid w:val="005A0346"/>
    <w:rsid w:val="005A38B4"/>
    <w:rsid w:val="005A4046"/>
    <w:rsid w:val="005A43C1"/>
    <w:rsid w:val="005A4626"/>
    <w:rsid w:val="005A4CD3"/>
    <w:rsid w:val="005A592E"/>
    <w:rsid w:val="005B126A"/>
    <w:rsid w:val="005B2866"/>
    <w:rsid w:val="005B2C88"/>
    <w:rsid w:val="005B320B"/>
    <w:rsid w:val="005B3311"/>
    <w:rsid w:val="005B35A4"/>
    <w:rsid w:val="005B41F1"/>
    <w:rsid w:val="005B4DB6"/>
    <w:rsid w:val="005B4F54"/>
    <w:rsid w:val="005B4F93"/>
    <w:rsid w:val="005B5BF8"/>
    <w:rsid w:val="005B6203"/>
    <w:rsid w:val="005C09ED"/>
    <w:rsid w:val="005C10F1"/>
    <w:rsid w:val="005C23BD"/>
    <w:rsid w:val="005C46CE"/>
    <w:rsid w:val="005C644E"/>
    <w:rsid w:val="005C7103"/>
    <w:rsid w:val="005D060C"/>
    <w:rsid w:val="005D184B"/>
    <w:rsid w:val="005D2F03"/>
    <w:rsid w:val="005D3AF1"/>
    <w:rsid w:val="005D4276"/>
    <w:rsid w:val="005D53E6"/>
    <w:rsid w:val="005D5E91"/>
    <w:rsid w:val="005E0726"/>
    <w:rsid w:val="005E0B86"/>
    <w:rsid w:val="005E2045"/>
    <w:rsid w:val="005E409A"/>
    <w:rsid w:val="005E4160"/>
    <w:rsid w:val="005E5129"/>
    <w:rsid w:val="005E6D25"/>
    <w:rsid w:val="005F03DD"/>
    <w:rsid w:val="005F1505"/>
    <w:rsid w:val="005F1600"/>
    <w:rsid w:val="005F25BB"/>
    <w:rsid w:val="005F33DC"/>
    <w:rsid w:val="005F5D45"/>
    <w:rsid w:val="005F6C26"/>
    <w:rsid w:val="005F7607"/>
    <w:rsid w:val="005F7ADF"/>
    <w:rsid w:val="00600749"/>
    <w:rsid w:val="006017CD"/>
    <w:rsid w:val="00601CE2"/>
    <w:rsid w:val="00601FC8"/>
    <w:rsid w:val="006024AC"/>
    <w:rsid w:val="006056EC"/>
    <w:rsid w:val="006059E2"/>
    <w:rsid w:val="00606CD8"/>
    <w:rsid w:val="00610949"/>
    <w:rsid w:val="00611754"/>
    <w:rsid w:val="006123A1"/>
    <w:rsid w:val="006125EA"/>
    <w:rsid w:val="00613AA4"/>
    <w:rsid w:val="006140D2"/>
    <w:rsid w:val="00615422"/>
    <w:rsid w:val="00617D8F"/>
    <w:rsid w:val="00620845"/>
    <w:rsid w:val="00620E5E"/>
    <w:rsid w:val="00620EF2"/>
    <w:rsid w:val="0062144F"/>
    <w:rsid w:val="006219B6"/>
    <w:rsid w:val="006223DE"/>
    <w:rsid w:val="00623D44"/>
    <w:rsid w:val="0062606F"/>
    <w:rsid w:val="00626184"/>
    <w:rsid w:val="00627EC4"/>
    <w:rsid w:val="00630A3A"/>
    <w:rsid w:val="00630E46"/>
    <w:rsid w:val="00634AFB"/>
    <w:rsid w:val="00635195"/>
    <w:rsid w:val="00637233"/>
    <w:rsid w:val="00640F5C"/>
    <w:rsid w:val="00641912"/>
    <w:rsid w:val="00642DE1"/>
    <w:rsid w:val="00642F35"/>
    <w:rsid w:val="006433AF"/>
    <w:rsid w:val="00644525"/>
    <w:rsid w:val="00645ABB"/>
    <w:rsid w:val="00645AF6"/>
    <w:rsid w:val="00646255"/>
    <w:rsid w:val="0064793B"/>
    <w:rsid w:val="006503EE"/>
    <w:rsid w:val="006509F4"/>
    <w:rsid w:val="00650B56"/>
    <w:rsid w:val="00650BAF"/>
    <w:rsid w:val="0065246F"/>
    <w:rsid w:val="00652979"/>
    <w:rsid w:val="00652DBB"/>
    <w:rsid w:val="00652FE7"/>
    <w:rsid w:val="00653967"/>
    <w:rsid w:val="006543F7"/>
    <w:rsid w:val="006547BB"/>
    <w:rsid w:val="00655FBC"/>
    <w:rsid w:val="0065627C"/>
    <w:rsid w:val="006564F3"/>
    <w:rsid w:val="00656DDC"/>
    <w:rsid w:val="00656F83"/>
    <w:rsid w:val="00657DEB"/>
    <w:rsid w:val="00660408"/>
    <w:rsid w:val="00661413"/>
    <w:rsid w:val="00661946"/>
    <w:rsid w:val="00661EBA"/>
    <w:rsid w:val="00662705"/>
    <w:rsid w:val="0066496D"/>
    <w:rsid w:val="006654C6"/>
    <w:rsid w:val="006654F1"/>
    <w:rsid w:val="00666C0D"/>
    <w:rsid w:val="006670A2"/>
    <w:rsid w:val="0066758D"/>
    <w:rsid w:val="006700E6"/>
    <w:rsid w:val="006702F3"/>
    <w:rsid w:val="0067078B"/>
    <w:rsid w:val="00674926"/>
    <w:rsid w:val="006750E4"/>
    <w:rsid w:val="006755E9"/>
    <w:rsid w:val="00675A19"/>
    <w:rsid w:val="00677264"/>
    <w:rsid w:val="00681603"/>
    <w:rsid w:val="00682EAB"/>
    <w:rsid w:val="006843F0"/>
    <w:rsid w:val="0068446A"/>
    <w:rsid w:val="006857DB"/>
    <w:rsid w:val="00687CFA"/>
    <w:rsid w:val="00690BE7"/>
    <w:rsid w:val="00690D85"/>
    <w:rsid w:val="006948CA"/>
    <w:rsid w:val="00694B08"/>
    <w:rsid w:val="00694EF3"/>
    <w:rsid w:val="006955FF"/>
    <w:rsid w:val="00695A48"/>
    <w:rsid w:val="00695EFB"/>
    <w:rsid w:val="006962BC"/>
    <w:rsid w:val="0069751C"/>
    <w:rsid w:val="006A0CD3"/>
    <w:rsid w:val="006A45AF"/>
    <w:rsid w:val="006A4923"/>
    <w:rsid w:val="006A4DC8"/>
    <w:rsid w:val="006A5F50"/>
    <w:rsid w:val="006A78F5"/>
    <w:rsid w:val="006A7912"/>
    <w:rsid w:val="006A7E57"/>
    <w:rsid w:val="006B087A"/>
    <w:rsid w:val="006B1239"/>
    <w:rsid w:val="006B196B"/>
    <w:rsid w:val="006B2988"/>
    <w:rsid w:val="006B4500"/>
    <w:rsid w:val="006B566F"/>
    <w:rsid w:val="006B5904"/>
    <w:rsid w:val="006B5A8D"/>
    <w:rsid w:val="006B7FA0"/>
    <w:rsid w:val="006C02DE"/>
    <w:rsid w:val="006C1120"/>
    <w:rsid w:val="006C18B5"/>
    <w:rsid w:val="006C4271"/>
    <w:rsid w:val="006C5AF5"/>
    <w:rsid w:val="006C5E3B"/>
    <w:rsid w:val="006C637F"/>
    <w:rsid w:val="006C7028"/>
    <w:rsid w:val="006C7085"/>
    <w:rsid w:val="006C7F5F"/>
    <w:rsid w:val="006D257D"/>
    <w:rsid w:val="006D4599"/>
    <w:rsid w:val="006D4F43"/>
    <w:rsid w:val="006D5872"/>
    <w:rsid w:val="006D5FB8"/>
    <w:rsid w:val="006E03D1"/>
    <w:rsid w:val="006E2D46"/>
    <w:rsid w:val="006E2E08"/>
    <w:rsid w:val="006E34F7"/>
    <w:rsid w:val="006E450A"/>
    <w:rsid w:val="006E4619"/>
    <w:rsid w:val="006E46A5"/>
    <w:rsid w:val="006E474B"/>
    <w:rsid w:val="006E56F7"/>
    <w:rsid w:val="006E6FF1"/>
    <w:rsid w:val="006E7CAC"/>
    <w:rsid w:val="006E7EAC"/>
    <w:rsid w:val="006F03F2"/>
    <w:rsid w:val="006F0825"/>
    <w:rsid w:val="006F1464"/>
    <w:rsid w:val="006F38F2"/>
    <w:rsid w:val="006F3B89"/>
    <w:rsid w:val="006F4FBF"/>
    <w:rsid w:val="006F5804"/>
    <w:rsid w:val="006F5854"/>
    <w:rsid w:val="00700A7D"/>
    <w:rsid w:val="00701599"/>
    <w:rsid w:val="00702DF7"/>
    <w:rsid w:val="007039D1"/>
    <w:rsid w:val="00704341"/>
    <w:rsid w:val="007046CA"/>
    <w:rsid w:val="0070600C"/>
    <w:rsid w:val="00706444"/>
    <w:rsid w:val="00706C90"/>
    <w:rsid w:val="007078E1"/>
    <w:rsid w:val="0070790E"/>
    <w:rsid w:val="0071126C"/>
    <w:rsid w:val="00711501"/>
    <w:rsid w:val="007133DF"/>
    <w:rsid w:val="00713EF6"/>
    <w:rsid w:val="00715125"/>
    <w:rsid w:val="0071634A"/>
    <w:rsid w:val="007163C5"/>
    <w:rsid w:val="00716533"/>
    <w:rsid w:val="007210F8"/>
    <w:rsid w:val="00722083"/>
    <w:rsid w:val="0072251A"/>
    <w:rsid w:val="007240E2"/>
    <w:rsid w:val="00724272"/>
    <w:rsid w:val="0072465A"/>
    <w:rsid w:val="00726426"/>
    <w:rsid w:val="00730EA5"/>
    <w:rsid w:val="00731574"/>
    <w:rsid w:val="007315E3"/>
    <w:rsid w:val="00732029"/>
    <w:rsid w:val="0073266A"/>
    <w:rsid w:val="007336A0"/>
    <w:rsid w:val="0073445D"/>
    <w:rsid w:val="00734A98"/>
    <w:rsid w:val="00734DE0"/>
    <w:rsid w:val="00736296"/>
    <w:rsid w:val="00740A65"/>
    <w:rsid w:val="00741AF0"/>
    <w:rsid w:val="007423CA"/>
    <w:rsid w:val="00742E56"/>
    <w:rsid w:val="00745F36"/>
    <w:rsid w:val="00746459"/>
    <w:rsid w:val="00746BDC"/>
    <w:rsid w:val="0074757F"/>
    <w:rsid w:val="007501BB"/>
    <w:rsid w:val="00750D6A"/>
    <w:rsid w:val="00751326"/>
    <w:rsid w:val="007519D9"/>
    <w:rsid w:val="00751D5A"/>
    <w:rsid w:val="00751EC7"/>
    <w:rsid w:val="0075308C"/>
    <w:rsid w:val="00753E6D"/>
    <w:rsid w:val="007543CF"/>
    <w:rsid w:val="00754557"/>
    <w:rsid w:val="00754EAA"/>
    <w:rsid w:val="00755399"/>
    <w:rsid w:val="007555C1"/>
    <w:rsid w:val="00756B9B"/>
    <w:rsid w:val="00757BEB"/>
    <w:rsid w:val="00760C99"/>
    <w:rsid w:val="0076192A"/>
    <w:rsid w:val="00761D1F"/>
    <w:rsid w:val="007624D8"/>
    <w:rsid w:val="00762FBA"/>
    <w:rsid w:val="007653EE"/>
    <w:rsid w:val="00765F7E"/>
    <w:rsid w:val="00766584"/>
    <w:rsid w:val="00766E6D"/>
    <w:rsid w:val="0077216A"/>
    <w:rsid w:val="00774963"/>
    <w:rsid w:val="007752BC"/>
    <w:rsid w:val="00775AAA"/>
    <w:rsid w:val="00780109"/>
    <w:rsid w:val="00780472"/>
    <w:rsid w:val="007812BF"/>
    <w:rsid w:val="00781A45"/>
    <w:rsid w:val="00782712"/>
    <w:rsid w:val="0078412E"/>
    <w:rsid w:val="0078498A"/>
    <w:rsid w:val="00785678"/>
    <w:rsid w:val="00785E26"/>
    <w:rsid w:val="00785FF3"/>
    <w:rsid w:val="00786C47"/>
    <w:rsid w:val="007876DB"/>
    <w:rsid w:val="00787C7B"/>
    <w:rsid w:val="00787D25"/>
    <w:rsid w:val="007926E1"/>
    <w:rsid w:val="00792EA4"/>
    <w:rsid w:val="00794696"/>
    <w:rsid w:val="00795A41"/>
    <w:rsid w:val="007963C9"/>
    <w:rsid w:val="00797045"/>
    <w:rsid w:val="007970DE"/>
    <w:rsid w:val="007972FD"/>
    <w:rsid w:val="00797547"/>
    <w:rsid w:val="00797878"/>
    <w:rsid w:val="00797B93"/>
    <w:rsid w:val="00797E16"/>
    <w:rsid w:val="007A0D57"/>
    <w:rsid w:val="007A1D99"/>
    <w:rsid w:val="007A1F51"/>
    <w:rsid w:val="007A35C9"/>
    <w:rsid w:val="007A39E2"/>
    <w:rsid w:val="007A4701"/>
    <w:rsid w:val="007A641C"/>
    <w:rsid w:val="007A6FBA"/>
    <w:rsid w:val="007A7BBF"/>
    <w:rsid w:val="007B01AC"/>
    <w:rsid w:val="007B0679"/>
    <w:rsid w:val="007B110E"/>
    <w:rsid w:val="007B1EA6"/>
    <w:rsid w:val="007B316B"/>
    <w:rsid w:val="007B3A9D"/>
    <w:rsid w:val="007B3AAB"/>
    <w:rsid w:val="007B4BD2"/>
    <w:rsid w:val="007B63AB"/>
    <w:rsid w:val="007B67C8"/>
    <w:rsid w:val="007B6CC2"/>
    <w:rsid w:val="007B736A"/>
    <w:rsid w:val="007B75B2"/>
    <w:rsid w:val="007B7AEF"/>
    <w:rsid w:val="007C0340"/>
    <w:rsid w:val="007C11EF"/>
    <w:rsid w:val="007C163C"/>
    <w:rsid w:val="007C1818"/>
    <w:rsid w:val="007C276D"/>
    <w:rsid w:val="007C2C90"/>
    <w:rsid w:val="007C3454"/>
    <w:rsid w:val="007C4D01"/>
    <w:rsid w:val="007C550F"/>
    <w:rsid w:val="007C5C38"/>
    <w:rsid w:val="007C63E3"/>
    <w:rsid w:val="007C6948"/>
    <w:rsid w:val="007D0004"/>
    <w:rsid w:val="007D2C0D"/>
    <w:rsid w:val="007D32FC"/>
    <w:rsid w:val="007D330F"/>
    <w:rsid w:val="007D3335"/>
    <w:rsid w:val="007D39C6"/>
    <w:rsid w:val="007D4717"/>
    <w:rsid w:val="007D4B16"/>
    <w:rsid w:val="007D4D48"/>
    <w:rsid w:val="007D5164"/>
    <w:rsid w:val="007D5966"/>
    <w:rsid w:val="007E0AA0"/>
    <w:rsid w:val="007E1EF4"/>
    <w:rsid w:val="007E2453"/>
    <w:rsid w:val="007E3ED4"/>
    <w:rsid w:val="007E498F"/>
    <w:rsid w:val="007E6DF6"/>
    <w:rsid w:val="007F0BD0"/>
    <w:rsid w:val="007F17EB"/>
    <w:rsid w:val="007F1A60"/>
    <w:rsid w:val="007F1D84"/>
    <w:rsid w:val="007F1FC4"/>
    <w:rsid w:val="007F2276"/>
    <w:rsid w:val="007F3291"/>
    <w:rsid w:val="007F66FC"/>
    <w:rsid w:val="008000C4"/>
    <w:rsid w:val="00800A67"/>
    <w:rsid w:val="008017CF"/>
    <w:rsid w:val="00801A16"/>
    <w:rsid w:val="00801AD9"/>
    <w:rsid w:val="00802BF5"/>
    <w:rsid w:val="00802E19"/>
    <w:rsid w:val="00804CBC"/>
    <w:rsid w:val="00805DB7"/>
    <w:rsid w:val="00805E23"/>
    <w:rsid w:val="00806161"/>
    <w:rsid w:val="00807E05"/>
    <w:rsid w:val="008101AF"/>
    <w:rsid w:val="0081064E"/>
    <w:rsid w:val="008108B9"/>
    <w:rsid w:val="00812192"/>
    <w:rsid w:val="00813510"/>
    <w:rsid w:val="00813B77"/>
    <w:rsid w:val="008143C7"/>
    <w:rsid w:val="00814A6E"/>
    <w:rsid w:val="00814A95"/>
    <w:rsid w:val="00814D07"/>
    <w:rsid w:val="008175BA"/>
    <w:rsid w:val="008224F4"/>
    <w:rsid w:val="0082288C"/>
    <w:rsid w:val="008238F5"/>
    <w:rsid w:val="00824D24"/>
    <w:rsid w:val="00826761"/>
    <w:rsid w:val="008308F8"/>
    <w:rsid w:val="00830AE9"/>
    <w:rsid w:val="00831AB8"/>
    <w:rsid w:val="00832272"/>
    <w:rsid w:val="00832AFE"/>
    <w:rsid w:val="00832DF2"/>
    <w:rsid w:val="00833334"/>
    <w:rsid w:val="0083371C"/>
    <w:rsid w:val="008343CE"/>
    <w:rsid w:val="008348EC"/>
    <w:rsid w:val="008348EE"/>
    <w:rsid w:val="00834F5A"/>
    <w:rsid w:val="008356BE"/>
    <w:rsid w:val="00836872"/>
    <w:rsid w:val="00837AEB"/>
    <w:rsid w:val="00840F0B"/>
    <w:rsid w:val="00840FEE"/>
    <w:rsid w:val="0084135D"/>
    <w:rsid w:val="00842803"/>
    <w:rsid w:val="00843B40"/>
    <w:rsid w:val="00844A80"/>
    <w:rsid w:val="00844FB1"/>
    <w:rsid w:val="008450E5"/>
    <w:rsid w:val="0084524D"/>
    <w:rsid w:val="0084549D"/>
    <w:rsid w:val="008471B9"/>
    <w:rsid w:val="00847488"/>
    <w:rsid w:val="0085083B"/>
    <w:rsid w:val="00851052"/>
    <w:rsid w:val="00851A80"/>
    <w:rsid w:val="00851F9A"/>
    <w:rsid w:val="008525D0"/>
    <w:rsid w:val="0085280D"/>
    <w:rsid w:val="008537A0"/>
    <w:rsid w:val="00854E7C"/>
    <w:rsid w:val="00855984"/>
    <w:rsid w:val="00855CC8"/>
    <w:rsid w:val="00856561"/>
    <w:rsid w:val="008577D9"/>
    <w:rsid w:val="00857B79"/>
    <w:rsid w:val="00861014"/>
    <w:rsid w:val="00862771"/>
    <w:rsid w:val="00862D63"/>
    <w:rsid w:val="00862F55"/>
    <w:rsid w:val="008639B6"/>
    <w:rsid w:val="008672F3"/>
    <w:rsid w:val="008706B0"/>
    <w:rsid w:val="008716BF"/>
    <w:rsid w:val="00871E71"/>
    <w:rsid w:val="00873645"/>
    <w:rsid w:val="00873E82"/>
    <w:rsid w:val="00875831"/>
    <w:rsid w:val="008804D4"/>
    <w:rsid w:val="00880BF9"/>
    <w:rsid w:val="00880CD9"/>
    <w:rsid w:val="008818DA"/>
    <w:rsid w:val="0088273F"/>
    <w:rsid w:val="00882951"/>
    <w:rsid w:val="00882D7C"/>
    <w:rsid w:val="00883213"/>
    <w:rsid w:val="00883230"/>
    <w:rsid w:val="00883B33"/>
    <w:rsid w:val="00883F49"/>
    <w:rsid w:val="00887EF2"/>
    <w:rsid w:val="0089027D"/>
    <w:rsid w:val="00894305"/>
    <w:rsid w:val="00894CE5"/>
    <w:rsid w:val="00895AAF"/>
    <w:rsid w:val="0089634B"/>
    <w:rsid w:val="00897B12"/>
    <w:rsid w:val="008A0B30"/>
    <w:rsid w:val="008A18B4"/>
    <w:rsid w:val="008A2344"/>
    <w:rsid w:val="008A2549"/>
    <w:rsid w:val="008A264B"/>
    <w:rsid w:val="008A3B8A"/>
    <w:rsid w:val="008A4618"/>
    <w:rsid w:val="008A5356"/>
    <w:rsid w:val="008A53B7"/>
    <w:rsid w:val="008A585E"/>
    <w:rsid w:val="008A589F"/>
    <w:rsid w:val="008A71EA"/>
    <w:rsid w:val="008A7C2D"/>
    <w:rsid w:val="008B1AE1"/>
    <w:rsid w:val="008B39B9"/>
    <w:rsid w:val="008B3AFF"/>
    <w:rsid w:val="008B3BFD"/>
    <w:rsid w:val="008B40E0"/>
    <w:rsid w:val="008B5445"/>
    <w:rsid w:val="008B6159"/>
    <w:rsid w:val="008B655D"/>
    <w:rsid w:val="008B66C6"/>
    <w:rsid w:val="008C0E02"/>
    <w:rsid w:val="008C1F67"/>
    <w:rsid w:val="008C1FD3"/>
    <w:rsid w:val="008C2128"/>
    <w:rsid w:val="008C22CF"/>
    <w:rsid w:val="008C2BD6"/>
    <w:rsid w:val="008C3985"/>
    <w:rsid w:val="008C44C2"/>
    <w:rsid w:val="008C7733"/>
    <w:rsid w:val="008C7905"/>
    <w:rsid w:val="008C7E14"/>
    <w:rsid w:val="008D04B8"/>
    <w:rsid w:val="008D04B9"/>
    <w:rsid w:val="008D05B0"/>
    <w:rsid w:val="008D12D9"/>
    <w:rsid w:val="008D2397"/>
    <w:rsid w:val="008D3DD9"/>
    <w:rsid w:val="008D6638"/>
    <w:rsid w:val="008D76FC"/>
    <w:rsid w:val="008D7FB8"/>
    <w:rsid w:val="008E2F97"/>
    <w:rsid w:val="008E3021"/>
    <w:rsid w:val="008E340C"/>
    <w:rsid w:val="008E37D8"/>
    <w:rsid w:val="008E41F5"/>
    <w:rsid w:val="008E52FC"/>
    <w:rsid w:val="008E53C5"/>
    <w:rsid w:val="008E7954"/>
    <w:rsid w:val="008E7B47"/>
    <w:rsid w:val="008F0106"/>
    <w:rsid w:val="008F034E"/>
    <w:rsid w:val="008F0819"/>
    <w:rsid w:val="008F0E12"/>
    <w:rsid w:val="008F108A"/>
    <w:rsid w:val="008F111F"/>
    <w:rsid w:val="008F19FE"/>
    <w:rsid w:val="008F1BC8"/>
    <w:rsid w:val="008F24BF"/>
    <w:rsid w:val="008F47A6"/>
    <w:rsid w:val="008F72BD"/>
    <w:rsid w:val="00901A89"/>
    <w:rsid w:val="00902D81"/>
    <w:rsid w:val="0090309C"/>
    <w:rsid w:val="00903CD9"/>
    <w:rsid w:val="00905154"/>
    <w:rsid w:val="00905C37"/>
    <w:rsid w:val="009069B9"/>
    <w:rsid w:val="00907AB4"/>
    <w:rsid w:val="0091027E"/>
    <w:rsid w:val="009103ED"/>
    <w:rsid w:val="00910CEC"/>
    <w:rsid w:val="00913BF7"/>
    <w:rsid w:val="00914163"/>
    <w:rsid w:val="00914400"/>
    <w:rsid w:val="00915154"/>
    <w:rsid w:val="009167BF"/>
    <w:rsid w:val="00916A75"/>
    <w:rsid w:val="0091780F"/>
    <w:rsid w:val="00921177"/>
    <w:rsid w:val="009211C4"/>
    <w:rsid w:val="00921A3A"/>
    <w:rsid w:val="00921F7E"/>
    <w:rsid w:val="00923C4D"/>
    <w:rsid w:val="00923E60"/>
    <w:rsid w:val="00924C08"/>
    <w:rsid w:val="00925A1E"/>
    <w:rsid w:val="00930149"/>
    <w:rsid w:val="00930712"/>
    <w:rsid w:val="00932B61"/>
    <w:rsid w:val="00934362"/>
    <w:rsid w:val="00934C88"/>
    <w:rsid w:val="0093531F"/>
    <w:rsid w:val="00935486"/>
    <w:rsid w:val="00935745"/>
    <w:rsid w:val="00936C77"/>
    <w:rsid w:val="0093704C"/>
    <w:rsid w:val="009370C8"/>
    <w:rsid w:val="009375ED"/>
    <w:rsid w:val="00942200"/>
    <w:rsid w:val="00944A5D"/>
    <w:rsid w:val="0094577C"/>
    <w:rsid w:val="00946757"/>
    <w:rsid w:val="00950968"/>
    <w:rsid w:val="00950A4F"/>
    <w:rsid w:val="009538FE"/>
    <w:rsid w:val="00953949"/>
    <w:rsid w:val="00955C2B"/>
    <w:rsid w:val="00956B5C"/>
    <w:rsid w:val="00957DEA"/>
    <w:rsid w:val="00961A3A"/>
    <w:rsid w:val="0096218B"/>
    <w:rsid w:val="00963875"/>
    <w:rsid w:val="00963CEA"/>
    <w:rsid w:val="00964164"/>
    <w:rsid w:val="00964907"/>
    <w:rsid w:val="009659C8"/>
    <w:rsid w:val="009661F5"/>
    <w:rsid w:val="009673A7"/>
    <w:rsid w:val="0096752B"/>
    <w:rsid w:val="00967DD6"/>
    <w:rsid w:val="00970B98"/>
    <w:rsid w:val="00970BC3"/>
    <w:rsid w:val="009718A0"/>
    <w:rsid w:val="00972ACB"/>
    <w:rsid w:val="0097415A"/>
    <w:rsid w:val="0097617C"/>
    <w:rsid w:val="009762E2"/>
    <w:rsid w:val="009769F2"/>
    <w:rsid w:val="00980226"/>
    <w:rsid w:val="009829F0"/>
    <w:rsid w:val="0098355B"/>
    <w:rsid w:val="00983A87"/>
    <w:rsid w:val="00983AF7"/>
    <w:rsid w:val="00983CAC"/>
    <w:rsid w:val="00984050"/>
    <w:rsid w:val="00984CD3"/>
    <w:rsid w:val="00986100"/>
    <w:rsid w:val="00987E18"/>
    <w:rsid w:val="00990F66"/>
    <w:rsid w:val="00992639"/>
    <w:rsid w:val="00992B0A"/>
    <w:rsid w:val="00992F82"/>
    <w:rsid w:val="00995CF8"/>
    <w:rsid w:val="009967CE"/>
    <w:rsid w:val="00997276"/>
    <w:rsid w:val="009973AA"/>
    <w:rsid w:val="009A05CF"/>
    <w:rsid w:val="009A05DC"/>
    <w:rsid w:val="009A0C75"/>
    <w:rsid w:val="009A0FA7"/>
    <w:rsid w:val="009A14A2"/>
    <w:rsid w:val="009A1C21"/>
    <w:rsid w:val="009A498A"/>
    <w:rsid w:val="009A49E8"/>
    <w:rsid w:val="009A4FA1"/>
    <w:rsid w:val="009A5F50"/>
    <w:rsid w:val="009A70FB"/>
    <w:rsid w:val="009A7A13"/>
    <w:rsid w:val="009B3CE1"/>
    <w:rsid w:val="009B3D20"/>
    <w:rsid w:val="009B41F7"/>
    <w:rsid w:val="009B43CD"/>
    <w:rsid w:val="009B4B78"/>
    <w:rsid w:val="009B4B8A"/>
    <w:rsid w:val="009B500E"/>
    <w:rsid w:val="009B668F"/>
    <w:rsid w:val="009B6E4F"/>
    <w:rsid w:val="009B7076"/>
    <w:rsid w:val="009B7E56"/>
    <w:rsid w:val="009C2035"/>
    <w:rsid w:val="009C2DAE"/>
    <w:rsid w:val="009C3279"/>
    <w:rsid w:val="009C482F"/>
    <w:rsid w:val="009C4A78"/>
    <w:rsid w:val="009C4DA0"/>
    <w:rsid w:val="009C5313"/>
    <w:rsid w:val="009C5909"/>
    <w:rsid w:val="009C5BBF"/>
    <w:rsid w:val="009C5CBA"/>
    <w:rsid w:val="009C66F0"/>
    <w:rsid w:val="009C6D1A"/>
    <w:rsid w:val="009C6E6A"/>
    <w:rsid w:val="009D15E4"/>
    <w:rsid w:val="009D1ADE"/>
    <w:rsid w:val="009D266C"/>
    <w:rsid w:val="009D4963"/>
    <w:rsid w:val="009D5455"/>
    <w:rsid w:val="009D5AE0"/>
    <w:rsid w:val="009D5F1E"/>
    <w:rsid w:val="009D6B58"/>
    <w:rsid w:val="009E03AA"/>
    <w:rsid w:val="009E0671"/>
    <w:rsid w:val="009E13A3"/>
    <w:rsid w:val="009E1CBC"/>
    <w:rsid w:val="009E3168"/>
    <w:rsid w:val="009E3D14"/>
    <w:rsid w:val="009E4210"/>
    <w:rsid w:val="009E43F7"/>
    <w:rsid w:val="009E6F5A"/>
    <w:rsid w:val="009E7458"/>
    <w:rsid w:val="009F0233"/>
    <w:rsid w:val="009F10BD"/>
    <w:rsid w:val="009F2A68"/>
    <w:rsid w:val="009F304A"/>
    <w:rsid w:val="009F3BC3"/>
    <w:rsid w:val="009F4657"/>
    <w:rsid w:val="009F4B54"/>
    <w:rsid w:val="009F56B7"/>
    <w:rsid w:val="009F6624"/>
    <w:rsid w:val="009F6BEE"/>
    <w:rsid w:val="009F798C"/>
    <w:rsid w:val="00A0072F"/>
    <w:rsid w:val="00A061CB"/>
    <w:rsid w:val="00A069EB"/>
    <w:rsid w:val="00A07078"/>
    <w:rsid w:val="00A073E1"/>
    <w:rsid w:val="00A07434"/>
    <w:rsid w:val="00A106DA"/>
    <w:rsid w:val="00A128D2"/>
    <w:rsid w:val="00A12CBF"/>
    <w:rsid w:val="00A1441A"/>
    <w:rsid w:val="00A157E7"/>
    <w:rsid w:val="00A16BC8"/>
    <w:rsid w:val="00A16F98"/>
    <w:rsid w:val="00A172E1"/>
    <w:rsid w:val="00A173A9"/>
    <w:rsid w:val="00A1760F"/>
    <w:rsid w:val="00A17714"/>
    <w:rsid w:val="00A204B7"/>
    <w:rsid w:val="00A2389D"/>
    <w:rsid w:val="00A26FD1"/>
    <w:rsid w:val="00A27570"/>
    <w:rsid w:val="00A27F89"/>
    <w:rsid w:val="00A30278"/>
    <w:rsid w:val="00A3211E"/>
    <w:rsid w:val="00A329D7"/>
    <w:rsid w:val="00A334DE"/>
    <w:rsid w:val="00A343EB"/>
    <w:rsid w:val="00A3528E"/>
    <w:rsid w:val="00A35960"/>
    <w:rsid w:val="00A35B68"/>
    <w:rsid w:val="00A36175"/>
    <w:rsid w:val="00A36BE6"/>
    <w:rsid w:val="00A36DDA"/>
    <w:rsid w:val="00A36E46"/>
    <w:rsid w:val="00A374F3"/>
    <w:rsid w:val="00A37FC3"/>
    <w:rsid w:val="00A421FA"/>
    <w:rsid w:val="00A4380C"/>
    <w:rsid w:val="00A43845"/>
    <w:rsid w:val="00A44053"/>
    <w:rsid w:val="00A44451"/>
    <w:rsid w:val="00A44A26"/>
    <w:rsid w:val="00A463DF"/>
    <w:rsid w:val="00A46D38"/>
    <w:rsid w:val="00A47413"/>
    <w:rsid w:val="00A478BF"/>
    <w:rsid w:val="00A47BD8"/>
    <w:rsid w:val="00A50074"/>
    <w:rsid w:val="00A5371C"/>
    <w:rsid w:val="00A5572D"/>
    <w:rsid w:val="00A564E2"/>
    <w:rsid w:val="00A5734D"/>
    <w:rsid w:val="00A57925"/>
    <w:rsid w:val="00A610F2"/>
    <w:rsid w:val="00A61D1D"/>
    <w:rsid w:val="00A622A2"/>
    <w:rsid w:val="00A62888"/>
    <w:rsid w:val="00A638F0"/>
    <w:rsid w:val="00A64D35"/>
    <w:rsid w:val="00A6745F"/>
    <w:rsid w:val="00A67D34"/>
    <w:rsid w:val="00A720E4"/>
    <w:rsid w:val="00A74AB7"/>
    <w:rsid w:val="00A758EE"/>
    <w:rsid w:val="00A75E97"/>
    <w:rsid w:val="00A77107"/>
    <w:rsid w:val="00A77772"/>
    <w:rsid w:val="00A77D33"/>
    <w:rsid w:val="00A77DB1"/>
    <w:rsid w:val="00A81508"/>
    <w:rsid w:val="00A8223F"/>
    <w:rsid w:val="00A833EA"/>
    <w:rsid w:val="00A83840"/>
    <w:rsid w:val="00A83871"/>
    <w:rsid w:val="00A84057"/>
    <w:rsid w:val="00A876FA"/>
    <w:rsid w:val="00A9000F"/>
    <w:rsid w:val="00A90821"/>
    <w:rsid w:val="00A911C3"/>
    <w:rsid w:val="00A92417"/>
    <w:rsid w:val="00A93234"/>
    <w:rsid w:val="00A939FF"/>
    <w:rsid w:val="00A95BB2"/>
    <w:rsid w:val="00A960E2"/>
    <w:rsid w:val="00AA115A"/>
    <w:rsid w:val="00AA15F6"/>
    <w:rsid w:val="00AA250E"/>
    <w:rsid w:val="00AA2E95"/>
    <w:rsid w:val="00AA30B2"/>
    <w:rsid w:val="00AA3387"/>
    <w:rsid w:val="00AA3D7B"/>
    <w:rsid w:val="00AA6571"/>
    <w:rsid w:val="00AA6999"/>
    <w:rsid w:val="00AB0027"/>
    <w:rsid w:val="00AB1D85"/>
    <w:rsid w:val="00AB4DE0"/>
    <w:rsid w:val="00AB6FDA"/>
    <w:rsid w:val="00AB737D"/>
    <w:rsid w:val="00AC071D"/>
    <w:rsid w:val="00AC1108"/>
    <w:rsid w:val="00AC1DF3"/>
    <w:rsid w:val="00AC260B"/>
    <w:rsid w:val="00AC2B06"/>
    <w:rsid w:val="00AC2B98"/>
    <w:rsid w:val="00AC2EA5"/>
    <w:rsid w:val="00AC6C29"/>
    <w:rsid w:val="00AC6D03"/>
    <w:rsid w:val="00AC7349"/>
    <w:rsid w:val="00AC7BAA"/>
    <w:rsid w:val="00AD048C"/>
    <w:rsid w:val="00AD06AE"/>
    <w:rsid w:val="00AD17F2"/>
    <w:rsid w:val="00AD18F7"/>
    <w:rsid w:val="00AD24D9"/>
    <w:rsid w:val="00AD31CD"/>
    <w:rsid w:val="00AE129F"/>
    <w:rsid w:val="00AE145D"/>
    <w:rsid w:val="00AE14B0"/>
    <w:rsid w:val="00AE2445"/>
    <w:rsid w:val="00AE33E7"/>
    <w:rsid w:val="00AE3A25"/>
    <w:rsid w:val="00AE53E0"/>
    <w:rsid w:val="00AE5C1F"/>
    <w:rsid w:val="00AE61B0"/>
    <w:rsid w:val="00AE770A"/>
    <w:rsid w:val="00AF0904"/>
    <w:rsid w:val="00AF0E21"/>
    <w:rsid w:val="00AF14F7"/>
    <w:rsid w:val="00AF172E"/>
    <w:rsid w:val="00AF1906"/>
    <w:rsid w:val="00AF3C70"/>
    <w:rsid w:val="00AF4787"/>
    <w:rsid w:val="00AF5AC5"/>
    <w:rsid w:val="00AF5D7D"/>
    <w:rsid w:val="00AF6E4C"/>
    <w:rsid w:val="00AF7678"/>
    <w:rsid w:val="00B00293"/>
    <w:rsid w:val="00B01FC6"/>
    <w:rsid w:val="00B034AD"/>
    <w:rsid w:val="00B039D2"/>
    <w:rsid w:val="00B050E3"/>
    <w:rsid w:val="00B05538"/>
    <w:rsid w:val="00B05E32"/>
    <w:rsid w:val="00B07296"/>
    <w:rsid w:val="00B07CEE"/>
    <w:rsid w:val="00B103EA"/>
    <w:rsid w:val="00B11712"/>
    <w:rsid w:val="00B1201A"/>
    <w:rsid w:val="00B13074"/>
    <w:rsid w:val="00B152E9"/>
    <w:rsid w:val="00B15A02"/>
    <w:rsid w:val="00B21599"/>
    <w:rsid w:val="00B229D0"/>
    <w:rsid w:val="00B24B89"/>
    <w:rsid w:val="00B25F76"/>
    <w:rsid w:val="00B26C30"/>
    <w:rsid w:val="00B27DEF"/>
    <w:rsid w:val="00B30187"/>
    <w:rsid w:val="00B30895"/>
    <w:rsid w:val="00B3158E"/>
    <w:rsid w:val="00B318EA"/>
    <w:rsid w:val="00B31A84"/>
    <w:rsid w:val="00B32A0D"/>
    <w:rsid w:val="00B34716"/>
    <w:rsid w:val="00B36D95"/>
    <w:rsid w:val="00B37069"/>
    <w:rsid w:val="00B3725C"/>
    <w:rsid w:val="00B37904"/>
    <w:rsid w:val="00B37E7F"/>
    <w:rsid w:val="00B40AAC"/>
    <w:rsid w:val="00B40C34"/>
    <w:rsid w:val="00B40DFB"/>
    <w:rsid w:val="00B41FD0"/>
    <w:rsid w:val="00B42028"/>
    <w:rsid w:val="00B428CE"/>
    <w:rsid w:val="00B43227"/>
    <w:rsid w:val="00B4385E"/>
    <w:rsid w:val="00B43F0E"/>
    <w:rsid w:val="00B44A52"/>
    <w:rsid w:val="00B45B9C"/>
    <w:rsid w:val="00B504B2"/>
    <w:rsid w:val="00B50E44"/>
    <w:rsid w:val="00B51F3D"/>
    <w:rsid w:val="00B524F7"/>
    <w:rsid w:val="00B5283D"/>
    <w:rsid w:val="00B52A18"/>
    <w:rsid w:val="00B53805"/>
    <w:rsid w:val="00B5572C"/>
    <w:rsid w:val="00B5625A"/>
    <w:rsid w:val="00B565E3"/>
    <w:rsid w:val="00B56667"/>
    <w:rsid w:val="00B57657"/>
    <w:rsid w:val="00B61786"/>
    <w:rsid w:val="00B623DA"/>
    <w:rsid w:val="00B62A3D"/>
    <w:rsid w:val="00B62DB2"/>
    <w:rsid w:val="00B635BE"/>
    <w:rsid w:val="00B65BB6"/>
    <w:rsid w:val="00B66E8C"/>
    <w:rsid w:val="00B67866"/>
    <w:rsid w:val="00B70647"/>
    <w:rsid w:val="00B70A11"/>
    <w:rsid w:val="00B7107B"/>
    <w:rsid w:val="00B71316"/>
    <w:rsid w:val="00B71DF7"/>
    <w:rsid w:val="00B72160"/>
    <w:rsid w:val="00B72583"/>
    <w:rsid w:val="00B726D0"/>
    <w:rsid w:val="00B73F5E"/>
    <w:rsid w:val="00B74A3F"/>
    <w:rsid w:val="00B74FA8"/>
    <w:rsid w:val="00B750E6"/>
    <w:rsid w:val="00B77FD1"/>
    <w:rsid w:val="00B81A21"/>
    <w:rsid w:val="00B81BA4"/>
    <w:rsid w:val="00B8212E"/>
    <w:rsid w:val="00B83075"/>
    <w:rsid w:val="00B83D4B"/>
    <w:rsid w:val="00B8513A"/>
    <w:rsid w:val="00B86B4A"/>
    <w:rsid w:val="00B90395"/>
    <w:rsid w:val="00B9041C"/>
    <w:rsid w:val="00B90DB5"/>
    <w:rsid w:val="00B91F59"/>
    <w:rsid w:val="00B92006"/>
    <w:rsid w:val="00B92F29"/>
    <w:rsid w:val="00B93E81"/>
    <w:rsid w:val="00B94C4E"/>
    <w:rsid w:val="00B9524B"/>
    <w:rsid w:val="00B955AF"/>
    <w:rsid w:val="00B96A94"/>
    <w:rsid w:val="00B97FD8"/>
    <w:rsid w:val="00BA0551"/>
    <w:rsid w:val="00BA0556"/>
    <w:rsid w:val="00BA0E1B"/>
    <w:rsid w:val="00BA0F33"/>
    <w:rsid w:val="00BA1223"/>
    <w:rsid w:val="00BA2CBB"/>
    <w:rsid w:val="00BA3A7C"/>
    <w:rsid w:val="00BA43B7"/>
    <w:rsid w:val="00BA4CF7"/>
    <w:rsid w:val="00BA5FB0"/>
    <w:rsid w:val="00BA7615"/>
    <w:rsid w:val="00BB167C"/>
    <w:rsid w:val="00BB3421"/>
    <w:rsid w:val="00BB36C3"/>
    <w:rsid w:val="00BB3C77"/>
    <w:rsid w:val="00BB3DAA"/>
    <w:rsid w:val="00BB54C6"/>
    <w:rsid w:val="00BB61B9"/>
    <w:rsid w:val="00BB6E28"/>
    <w:rsid w:val="00BB7A08"/>
    <w:rsid w:val="00BC03DC"/>
    <w:rsid w:val="00BC0972"/>
    <w:rsid w:val="00BC0BAE"/>
    <w:rsid w:val="00BC1240"/>
    <w:rsid w:val="00BC2764"/>
    <w:rsid w:val="00BC3B38"/>
    <w:rsid w:val="00BC40CE"/>
    <w:rsid w:val="00BC471C"/>
    <w:rsid w:val="00BC56B4"/>
    <w:rsid w:val="00BC5745"/>
    <w:rsid w:val="00BC59B6"/>
    <w:rsid w:val="00BC7D40"/>
    <w:rsid w:val="00BD15E2"/>
    <w:rsid w:val="00BD2130"/>
    <w:rsid w:val="00BD3070"/>
    <w:rsid w:val="00BD3268"/>
    <w:rsid w:val="00BD5EDE"/>
    <w:rsid w:val="00BD75FA"/>
    <w:rsid w:val="00BE20A5"/>
    <w:rsid w:val="00BE27C2"/>
    <w:rsid w:val="00BE28A7"/>
    <w:rsid w:val="00BE5451"/>
    <w:rsid w:val="00BE635F"/>
    <w:rsid w:val="00BE63EE"/>
    <w:rsid w:val="00BE71AD"/>
    <w:rsid w:val="00BE71CC"/>
    <w:rsid w:val="00BE7283"/>
    <w:rsid w:val="00BE7435"/>
    <w:rsid w:val="00BE74AB"/>
    <w:rsid w:val="00BF0301"/>
    <w:rsid w:val="00BF197D"/>
    <w:rsid w:val="00BF367A"/>
    <w:rsid w:val="00BF3961"/>
    <w:rsid w:val="00BF4670"/>
    <w:rsid w:val="00BF4838"/>
    <w:rsid w:val="00BF48B0"/>
    <w:rsid w:val="00BF5765"/>
    <w:rsid w:val="00BF5791"/>
    <w:rsid w:val="00BF6CC3"/>
    <w:rsid w:val="00BF7213"/>
    <w:rsid w:val="00BF7F31"/>
    <w:rsid w:val="00C003BC"/>
    <w:rsid w:val="00C01C19"/>
    <w:rsid w:val="00C0301F"/>
    <w:rsid w:val="00C03335"/>
    <w:rsid w:val="00C03CD4"/>
    <w:rsid w:val="00C04746"/>
    <w:rsid w:val="00C0498E"/>
    <w:rsid w:val="00C052EF"/>
    <w:rsid w:val="00C06647"/>
    <w:rsid w:val="00C06693"/>
    <w:rsid w:val="00C07129"/>
    <w:rsid w:val="00C07DF9"/>
    <w:rsid w:val="00C10D98"/>
    <w:rsid w:val="00C1112C"/>
    <w:rsid w:val="00C11352"/>
    <w:rsid w:val="00C1159B"/>
    <w:rsid w:val="00C116A3"/>
    <w:rsid w:val="00C11744"/>
    <w:rsid w:val="00C11BC4"/>
    <w:rsid w:val="00C14565"/>
    <w:rsid w:val="00C148C2"/>
    <w:rsid w:val="00C14E80"/>
    <w:rsid w:val="00C16C30"/>
    <w:rsid w:val="00C17A06"/>
    <w:rsid w:val="00C219DE"/>
    <w:rsid w:val="00C21A94"/>
    <w:rsid w:val="00C2241F"/>
    <w:rsid w:val="00C2275E"/>
    <w:rsid w:val="00C22A14"/>
    <w:rsid w:val="00C240A4"/>
    <w:rsid w:val="00C24512"/>
    <w:rsid w:val="00C24A59"/>
    <w:rsid w:val="00C25825"/>
    <w:rsid w:val="00C26D92"/>
    <w:rsid w:val="00C300B1"/>
    <w:rsid w:val="00C3139E"/>
    <w:rsid w:val="00C35C14"/>
    <w:rsid w:val="00C35DA8"/>
    <w:rsid w:val="00C362CF"/>
    <w:rsid w:val="00C3637B"/>
    <w:rsid w:val="00C374BD"/>
    <w:rsid w:val="00C37969"/>
    <w:rsid w:val="00C4095F"/>
    <w:rsid w:val="00C40A9D"/>
    <w:rsid w:val="00C43D5A"/>
    <w:rsid w:val="00C43FE4"/>
    <w:rsid w:val="00C44A46"/>
    <w:rsid w:val="00C451EF"/>
    <w:rsid w:val="00C454E8"/>
    <w:rsid w:val="00C47D67"/>
    <w:rsid w:val="00C501A6"/>
    <w:rsid w:val="00C519B9"/>
    <w:rsid w:val="00C51DC5"/>
    <w:rsid w:val="00C52E70"/>
    <w:rsid w:val="00C53ED0"/>
    <w:rsid w:val="00C545AE"/>
    <w:rsid w:val="00C54D0F"/>
    <w:rsid w:val="00C552A6"/>
    <w:rsid w:val="00C56261"/>
    <w:rsid w:val="00C56B66"/>
    <w:rsid w:val="00C56EC6"/>
    <w:rsid w:val="00C57051"/>
    <w:rsid w:val="00C576F9"/>
    <w:rsid w:val="00C6125E"/>
    <w:rsid w:val="00C62C2D"/>
    <w:rsid w:val="00C64764"/>
    <w:rsid w:val="00C64DC9"/>
    <w:rsid w:val="00C67705"/>
    <w:rsid w:val="00C7012C"/>
    <w:rsid w:val="00C7296D"/>
    <w:rsid w:val="00C7319C"/>
    <w:rsid w:val="00C748F8"/>
    <w:rsid w:val="00C75491"/>
    <w:rsid w:val="00C76652"/>
    <w:rsid w:val="00C76A1A"/>
    <w:rsid w:val="00C7781B"/>
    <w:rsid w:val="00C80520"/>
    <w:rsid w:val="00C8187D"/>
    <w:rsid w:val="00C82729"/>
    <w:rsid w:val="00C85C99"/>
    <w:rsid w:val="00C869DD"/>
    <w:rsid w:val="00C86AF9"/>
    <w:rsid w:val="00C87006"/>
    <w:rsid w:val="00C87816"/>
    <w:rsid w:val="00C902D8"/>
    <w:rsid w:val="00C907B9"/>
    <w:rsid w:val="00C93D00"/>
    <w:rsid w:val="00C93D5E"/>
    <w:rsid w:val="00C94DA5"/>
    <w:rsid w:val="00C97047"/>
    <w:rsid w:val="00CA13CA"/>
    <w:rsid w:val="00CA1CA4"/>
    <w:rsid w:val="00CA1CCC"/>
    <w:rsid w:val="00CA33D1"/>
    <w:rsid w:val="00CA3770"/>
    <w:rsid w:val="00CA52ED"/>
    <w:rsid w:val="00CA583D"/>
    <w:rsid w:val="00CB4A6A"/>
    <w:rsid w:val="00CB4AA0"/>
    <w:rsid w:val="00CB5338"/>
    <w:rsid w:val="00CB5DA1"/>
    <w:rsid w:val="00CB71F8"/>
    <w:rsid w:val="00CC0096"/>
    <w:rsid w:val="00CC19AB"/>
    <w:rsid w:val="00CC2246"/>
    <w:rsid w:val="00CC335A"/>
    <w:rsid w:val="00CC33FF"/>
    <w:rsid w:val="00CC3705"/>
    <w:rsid w:val="00CC3B71"/>
    <w:rsid w:val="00CC49FD"/>
    <w:rsid w:val="00CC4A07"/>
    <w:rsid w:val="00CD2394"/>
    <w:rsid w:val="00CD2B3E"/>
    <w:rsid w:val="00CD36BB"/>
    <w:rsid w:val="00CD3E37"/>
    <w:rsid w:val="00CD4B85"/>
    <w:rsid w:val="00CD6FED"/>
    <w:rsid w:val="00CE0E11"/>
    <w:rsid w:val="00CE25D0"/>
    <w:rsid w:val="00CE2849"/>
    <w:rsid w:val="00CE2ED4"/>
    <w:rsid w:val="00CE3B7C"/>
    <w:rsid w:val="00CE3E2D"/>
    <w:rsid w:val="00CF0A92"/>
    <w:rsid w:val="00CF0AD7"/>
    <w:rsid w:val="00CF287A"/>
    <w:rsid w:val="00CF3940"/>
    <w:rsid w:val="00CF414A"/>
    <w:rsid w:val="00CF5C3C"/>
    <w:rsid w:val="00CF5EB6"/>
    <w:rsid w:val="00D007DE"/>
    <w:rsid w:val="00D01EAF"/>
    <w:rsid w:val="00D020E9"/>
    <w:rsid w:val="00D03669"/>
    <w:rsid w:val="00D0428D"/>
    <w:rsid w:val="00D06E4C"/>
    <w:rsid w:val="00D079E8"/>
    <w:rsid w:val="00D106BA"/>
    <w:rsid w:val="00D10AEC"/>
    <w:rsid w:val="00D12FAD"/>
    <w:rsid w:val="00D13BC1"/>
    <w:rsid w:val="00D1437D"/>
    <w:rsid w:val="00D14A20"/>
    <w:rsid w:val="00D16713"/>
    <w:rsid w:val="00D212E7"/>
    <w:rsid w:val="00D2145B"/>
    <w:rsid w:val="00D2184D"/>
    <w:rsid w:val="00D22ADE"/>
    <w:rsid w:val="00D23241"/>
    <w:rsid w:val="00D2354D"/>
    <w:rsid w:val="00D24163"/>
    <w:rsid w:val="00D24BA8"/>
    <w:rsid w:val="00D25146"/>
    <w:rsid w:val="00D2557F"/>
    <w:rsid w:val="00D30552"/>
    <w:rsid w:val="00D31F6F"/>
    <w:rsid w:val="00D32ED1"/>
    <w:rsid w:val="00D35761"/>
    <w:rsid w:val="00D41B63"/>
    <w:rsid w:val="00D424A3"/>
    <w:rsid w:val="00D43184"/>
    <w:rsid w:val="00D4451F"/>
    <w:rsid w:val="00D4594B"/>
    <w:rsid w:val="00D466DB"/>
    <w:rsid w:val="00D47086"/>
    <w:rsid w:val="00D47F70"/>
    <w:rsid w:val="00D5159D"/>
    <w:rsid w:val="00D52BFC"/>
    <w:rsid w:val="00D53781"/>
    <w:rsid w:val="00D549A3"/>
    <w:rsid w:val="00D54FAF"/>
    <w:rsid w:val="00D563C9"/>
    <w:rsid w:val="00D56652"/>
    <w:rsid w:val="00D56A2C"/>
    <w:rsid w:val="00D602C7"/>
    <w:rsid w:val="00D625A6"/>
    <w:rsid w:val="00D639F5"/>
    <w:rsid w:val="00D656DE"/>
    <w:rsid w:val="00D66B45"/>
    <w:rsid w:val="00D6710D"/>
    <w:rsid w:val="00D6760A"/>
    <w:rsid w:val="00D67D23"/>
    <w:rsid w:val="00D70774"/>
    <w:rsid w:val="00D74862"/>
    <w:rsid w:val="00D767EB"/>
    <w:rsid w:val="00D76E51"/>
    <w:rsid w:val="00D77156"/>
    <w:rsid w:val="00D8123C"/>
    <w:rsid w:val="00D81AF6"/>
    <w:rsid w:val="00D822A0"/>
    <w:rsid w:val="00D82654"/>
    <w:rsid w:val="00D85165"/>
    <w:rsid w:val="00D85D04"/>
    <w:rsid w:val="00D90696"/>
    <w:rsid w:val="00D912E9"/>
    <w:rsid w:val="00D91AC0"/>
    <w:rsid w:val="00D9469A"/>
    <w:rsid w:val="00D94E47"/>
    <w:rsid w:val="00D9799C"/>
    <w:rsid w:val="00DA0157"/>
    <w:rsid w:val="00DA053C"/>
    <w:rsid w:val="00DA085E"/>
    <w:rsid w:val="00DA19ED"/>
    <w:rsid w:val="00DA1C07"/>
    <w:rsid w:val="00DA21E7"/>
    <w:rsid w:val="00DA220B"/>
    <w:rsid w:val="00DA4C23"/>
    <w:rsid w:val="00DA7476"/>
    <w:rsid w:val="00DA7EB4"/>
    <w:rsid w:val="00DB0C85"/>
    <w:rsid w:val="00DB0C98"/>
    <w:rsid w:val="00DB0E3B"/>
    <w:rsid w:val="00DB187A"/>
    <w:rsid w:val="00DB2C06"/>
    <w:rsid w:val="00DB2E56"/>
    <w:rsid w:val="00DB3FCE"/>
    <w:rsid w:val="00DB6162"/>
    <w:rsid w:val="00DB7084"/>
    <w:rsid w:val="00DB70CE"/>
    <w:rsid w:val="00DB7233"/>
    <w:rsid w:val="00DC18F1"/>
    <w:rsid w:val="00DC1FB4"/>
    <w:rsid w:val="00DC29DC"/>
    <w:rsid w:val="00DC3712"/>
    <w:rsid w:val="00DC4691"/>
    <w:rsid w:val="00DC4DC7"/>
    <w:rsid w:val="00DC525A"/>
    <w:rsid w:val="00DC62A2"/>
    <w:rsid w:val="00DC6E7A"/>
    <w:rsid w:val="00DC7C1A"/>
    <w:rsid w:val="00DD00D4"/>
    <w:rsid w:val="00DD130B"/>
    <w:rsid w:val="00DD3399"/>
    <w:rsid w:val="00DD351F"/>
    <w:rsid w:val="00DD5197"/>
    <w:rsid w:val="00DD53B7"/>
    <w:rsid w:val="00DD69D4"/>
    <w:rsid w:val="00DD7F4D"/>
    <w:rsid w:val="00DE1D5C"/>
    <w:rsid w:val="00DE2287"/>
    <w:rsid w:val="00DE24C0"/>
    <w:rsid w:val="00DE2DBE"/>
    <w:rsid w:val="00DE3866"/>
    <w:rsid w:val="00DE3C9F"/>
    <w:rsid w:val="00DE4FC0"/>
    <w:rsid w:val="00DE5789"/>
    <w:rsid w:val="00DE711F"/>
    <w:rsid w:val="00DE75D2"/>
    <w:rsid w:val="00DF054A"/>
    <w:rsid w:val="00DF194F"/>
    <w:rsid w:val="00DF28F1"/>
    <w:rsid w:val="00DF360C"/>
    <w:rsid w:val="00DF4CFA"/>
    <w:rsid w:val="00DF56FE"/>
    <w:rsid w:val="00DF5E12"/>
    <w:rsid w:val="00DF638D"/>
    <w:rsid w:val="00DF6FE1"/>
    <w:rsid w:val="00DF7B9D"/>
    <w:rsid w:val="00DF7E70"/>
    <w:rsid w:val="00E008DA"/>
    <w:rsid w:val="00E0126F"/>
    <w:rsid w:val="00E03A85"/>
    <w:rsid w:val="00E03F95"/>
    <w:rsid w:val="00E05034"/>
    <w:rsid w:val="00E0565A"/>
    <w:rsid w:val="00E057A0"/>
    <w:rsid w:val="00E05E4F"/>
    <w:rsid w:val="00E06B5F"/>
    <w:rsid w:val="00E11005"/>
    <w:rsid w:val="00E113DA"/>
    <w:rsid w:val="00E120E0"/>
    <w:rsid w:val="00E122C8"/>
    <w:rsid w:val="00E129C3"/>
    <w:rsid w:val="00E13CC3"/>
    <w:rsid w:val="00E161B3"/>
    <w:rsid w:val="00E170CE"/>
    <w:rsid w:val="00E17A0C"/>
    <w:rsid w:val="00E17B63"/>
    <w:rsid w:val="00E20441"/>
    <w:rsid w:val="00E205FC"/>
    <w:rsid w:val="00E2070C"/>
    <w:rsid w:val="00E221B9"/>
    <w:rsid w:val="00E25360"/>
    <w:rsid w:val="00E257DB"/>
    <w:rsid w:val="00E30748"/>
    <w:rsid w:val="00E31E54"/>
    <w:rsid w:val="00E326DE"/>
    <w:rsid w:val="00E34563"/>
    <w:rsid w:val="00E352D5"/>
    <w:rsid w:val="00E36584"/>
    <w:rsid w:val="00E36D44"/>
    <w:rsid w:val="00E36F11"/>
    <w:rsid w:val="00E37C28"/>
    <w:rsid w:val="00E40D5C"/>
    <w:rsid w:val="00E411C2"/>
    <w:rsid w:val="00E417EE"/>
    <w:rsid w:val="00E41AF4"/>
    <w:rsid w:val="00E4235B"/>
    <w:rsid w:val="00E42D2B"/>
    <w:rsid w:val="00E43BA1"/>
    <w:rsid w:val="00E46444"/>
    <w:rsid w:val="00E4675C"/>
    <w:rsid w:val="00E50C78"/>
    <w:rsid w:val="00E51804"/>
    <w:rsid w:val="00E527BE"/>
    <w:rsid w:val="00E530BC"/>
    <w:rsid w:val="00E555FE"/>
    <w:rsid w:val="00E560A8"/>
    <w:rsid w:val="00E60D28"/>
    <w:rsid w:val="00E634A1"/>
    <w:rsid w:val="00E638E7"/>
    <w:rsid w:val="00E64CF3"/>
    <w:rsid w:val="00E64CFF"/>
    <w:rsid w:val="00E67541"/>
    <w:rsid w:val="00E67874"/>
    <w:rsid w:val="00E71748"/>
    <w:rsid w:val="00E71EEF"/>
    <w:rsid w:val="00E7307E"/>
    <w:rsid w:val="00E731B8"/>
    <w:rsid w:val="00E733A8"/>
    <w:rsid w:val="00E73404"/>
    <w:rsid w:val="00E73636"/>
    <w:rsid w:val="00E741E5"/>
    <w:rsid w:val="00E746C8"/>
    <w:rsid w:val="00E74735"/>
    <w:rsid w:val="00E753C5"/>
    <w:rsid w:val="00E75513"/>
    <w:rsid w:val="00E804B9"/>
    <w:rsid w:val="00E80AC3"/>
    <w:rsid w:val="00E80B21"/>
    <w:rsid w:val="00E811A4"/>
    <w:rsid w:val="00E81F69"/>
    <w:rsid w:val="00E820E6"/>
    <w:rsid w:val="00E846E4"/>
    <w:rsid w:val="00E85680"/>
    <w:rsid w:val="00E8761B"/>
    <w:rsid w:val="00E9054C"/>
    <w:rsid w:val="00E90C37"/>
    <w:rsid w:val="00E91055"/>
    <w:rsid w:val="00E914EF"/>
    <w:rsid w:val="00E927B5"/>
    <w:rsid w:val="00E92A75"/>
    <w:rsid w:val="00E93967"/>
    <w:rsid w:val="00E94543"/>
    <w:rsid w:val="00E94BE8"/>
    <w:rsid w:val="00E95CE6"/>
    <w:rsid w:val="00E96685"/>
    <w:rsid w:val="00E96EBF"/>
    <w:rsid w:val="00E972CF"/>
    <w:rsid w:val="00EA0E88"/>
    <w:rsid w:val="00EA1DF5"/>
    <w:rsid w:val="00EA2568"/>
    <w:rsid w:val="00EA25EB"/>
    <w:rsid w:val="00EA3589"/>
    <w:rsid w:val="00EA3652"/>
    <w:rsid w:val="00EB1375"/>
    <w:rsid w:val="00EB1531"/>
    <w:rsid w:val="00EB1E09"/>
    <w:rsid w:val="00EB1F42"/>
    <w:rsid w:val="00EB2DED"/>
    <w:rsid w:val="00EB316E"/>
    <w:rsid w:val="00EB3872"/>
    <w:rsid w:val="00EB3AE5"/>
    <w:rsid w:val="00EB5611"/>
    <w:rsid w:val="00EB744D"/>
    <w:rsid w:val="00EB77B6"/>
    <w:rsid w:val="00EB7A17"/>
    <w:rsid w:val="00EC01CC"/>
    <w:rsid w:val="00EC0D0F"/>
    <w:rsid w:val="00EC1550"/>
    <w:rsid w:val="00EC3570"/>
    <w:rsid w:val="00EC3C0A"/>
    <w:rsid w:val="00EC59C4"/>
    <w:rsid w:val="00EC5D43"/>
    <w:rsid w:val="00EC7799"/>
    <w:rsid w:val="00EC7C7C"/>
    <w:rsid w:val="00ED07FC"/>
    <w:rsid w:val="00ED08E1"/>
    <w:rsid w:val="00ED10B9"/>
    <w:rsid w:val="00ED1D04"/>
    <w:rsid w:val="00ED3466"/>
    <w:rsid w:val="00ED3B18"/>
    <w:rsid w:val="00ED5131"/>
    <w:rsid w:val="00ED5A69"/>
    <w:rsid w:val="00ED5C39"/>
    <w:rsid w:val="00ED6EDF"/>
    <w:rsid w:val="00ED71E5"/>
    <w:rsid w:val="00ED7B9E"/>
    <w:rsid w:val="00EE0C0F"/>
    <w:rsid w:val="00EE1E7D"/>
    <w:rsid w:val="00EE2026"/>
    <w:rsid w:val="00EE3FBF"/>
    <w:rsid w:val="00EE5BF0"/>
    <w:rsid w:val="00EE6AD2"/>
    <w:rsid w:val="00EE6CEB"/>
    <w:rsid w:val="00EE6D38"/>
    <w:rsid w:val="00EF0354"/>
    <w:rsid w:val="00EF0AAC"/>
    <w:rsid w:val="00EF13D4"/>
    <w:rsid w:val="00EF2638"/>
    <w:rsid w:val="00EF4074"/>
    <w:rsid w:val="00EF426C"/>
    <w:rsid w:val="00EF4944"/>
    <w:rsid w:val="00EF4E1F"/>
    <w:rsid w:val="00EF580E"/>
    <w:rsid w:val="00EF59E7"/>
    <w:rsid w:val="00EF5EE0"/>
    <w:rsid w:val="00EF6B52"/>
    <w:rsid w:val="00EF7B77"/>
    <w:rsid w:val="00F0104B"/>
    <w:rsid w:val="00F01543"/>
    <w:rsid w:val="00F0361B"/>
    <w:rsid w:val="00F03BF4"/>
    <w:rsid w:val="00F040C1"/>
    <w:rsid w:val="00F07155"/>
    <w:rsid w:val="00F07533"/>
    <w:rsid w:val="00F10DB7"/>
    <w:rsid w:val="00F128BB"/>
    <w:rsid w:val="00F12A63"/>
    <w:rsid w:val="00F12A69"/>
    <w:rsid w:val="00F12BFD"/>
    <w:rsid w:val="00F136C9"/>
    <w:rsid w:val="00F13793"/>
    <w:rsid w:val="00F15E5C"/>
    <w:rsid w:val="00F165A7"/>
    <w:rsid w:val="00F17288"/>
    <w:rsid w:val="00F17A8C"/>
    <w:rsid w:val="00F17BEF"/>
    <w:rsid w:val="00F21A78"/>
    <w:rsid w:val="00F222E6"/>
    <w:rsid w:val="00F23A32"/>
    <w:rsid w:val="00F2421A"/>
    <w:rsid w:val="00F24D8A"/>
    <w:rsid w:val="00F26EBB"/>
    <w:rsid w:val="00F3029B"/>
    <w:rsid w:val="00F31CAD"/>
    <w:rsid w:val="00F31CD0"/>
    <w:rsid w:val="00F32091"/>
    <w:rsid w:val="00F33723"/>
    <w:rsid w:val="00F33B5C"/>
    <w:rsid w:val="00F34646"/>
    <w:rsid w:val="00F3467E"/>
    <w:rsid w:val="00F34A8B"/>
    <w:rsid w:val="00F35D64"/>
    <w:rsid w:val="00F36EDF"/>
    <w:rsid w:val="00F3729F"/>
    <w:rsid w:val="00F37381"/>
    <w:rsid w:val="00F4322C"/>
    <w:rsid w:val="00F43480"/>
    <w:rsid w:val="00F4583C"/>
    <w:rsid w:val="00F45A70"/>
    <w:rsid w:val="00F45AEE"/>
    <w:rsid w:val="00F45C65"/>
    <w:rsid w:val="00F46599"/>
    <w:rsid w:val="00F50424"/>
    <w:rsid w:val="00F50BB4"/>
    <w:rsid w:val="00F50CE7"/>
    <w:rsid w:val="00F51456"/>
    <w:rsid w:val="00F51A19"/>
    <w:rsid w:val="00F51DCA"/>
    <w:rsid w:val="00F545BC"/>
    <w:rsid w:val="00F553BD"/>
    <w:rsid w:val="00F57E51"/>
    <w:rsid w:val="00F601C2"/>
    <w:rsid w:val="00F60325"/>
    <w:rsid w:val="00F633D3"/>
    <w:rsid w:val="00F645F6"/>
    <w:rsid w:val="00F64F81"/>
    <w:rsid w:val="00F6503A"/>
    <w:rsid w:val="00F65301"/>
    <w:rsid w:val="00F66042"/>
    <w:rsid w:val="00F6676C"/>
    <w:rsid w:val="00F66E67"/>
    <w:rsid w:val="00F7031B"/>
    <w:rsid w:val="00F709D3"/>
    <w:rsid w:val="00F70F35"/>
    <w:rsid w:val="00F71E9D"/>
    <w:rsid w:val="00F73848"/>
    <w:rsid w:val="00F738E7"/>
    <w:rsid w:val="00F73903"/>
    <w:rsid w:val="00F73C77"/>
    <w:rsid w:val="00F75D27"/>
    <w:rsid w:val="00F76D9D"/>
    <w:rsid w:val="00F7735D"/>
    <w:rsid w:val="00F81128"/>
    <w:rsid w:val="00F81950"/>
    <w:rsid w:val="00F860BA"/>
    <w:rsid w:val="00F8788F"/>
    <w:rsid w:val="00F91E60"/>
    <w:rsid w:val="00F92886"/>
    <w:rsid w:val="00F94CB3"/>
    <w:rsid w:val="00F95126"/>
    <w:rsid w:val="00F95151"/>
    <w:rsid w:val="00F96458"/>
    <w:rsid w:val="00F9699C"/>
    <w:rsid w:val="00F97FC1"/>
    <w:rsid w:val="00FA165D"/>
    <w:rsid w:val="00FA1859"/>
    <w:rsid w:val="00FA1FD9"/>
    <w:rsid w:val="00FA286E"/>
    <w:rsid w:val="00FA34B3"/>
    <w:rsid w:val="00FA3FC1"/>
    <w:rsid w:val="00FA413E"/>
    <w:rsid w:val="00FA57C8"/>
    <w:rsid w:val="00FA6C08"/>
    <w:rsid w:val="00FA7153"/>
    <w:rsid w:val="00FA744C"/>
    <w:rsid w:val="00FB07AE"/>
    <w:rsid w:val="00FB0853"/>
    <w:rsid w:val="00FB0C4C"/>
    <w:rsid w:val="00FB18B5"/>
    <w:rsid w:val="00FB1B13"/>
    <w:rsid w:val="00FB218D"/>
    <w:rsid w:val="00FB234D"/>
    <w:rsid w:val="00FB45FD"/>
    <w:rsid w:val="00FB5C95"/>
    <w:rsid w:val="00FB5D5B"/>
    <w:rsid w:val="00FB63D0"/>
    <w:rsid w:val="00FC1E1D"/>
    <w:rsid w:val="00FC1F7B"/>
    <w:rsid w:val="00FC2279"/>
    <w:rsid w:val="00FC3B45"/>
    <w:rsid w:val="00FC3D81"/>
    <w:rsid w:val="00FC3D8A"/>
    <w:rsid w:val="00FC3FC4"/>
    <w:rsid w:val="00FC4BD3"/>
    <w:rsid w:val="00FC565C"/>
    <w:rsid w:val="00FC5F1A"/>
    <w:rsid w:val="00FC7957"/>
    <w:rsid w:val="00FC7959"/>
    <w:rsid w:val="00FC7BA2"/>
    <w:rsid w:val="00FD0CDF"/>
    <w:rsid w:val="00FD18A3"/>
    <w:rsid w:val="00FD18C4"/>
    <w:rsid w:val="00FD2679"/>
    <w:rsid w:val="00FD35C0"/>
    <w:rsid w:val="00FD470F"/>
    <w:rsid w:val="00FD4C1C"/>
    <w:rsid w:val="00FD6D27"/>
    <w:rsid w:val="00FE125F"/>
    <w:rsid w:val="00FE1B41"/>
    <w:rsid w:val="00FE1C36"/>
    <w:rsid w:val="00FE2576"/>
    <w:rsid w:val="00FE438E"/>
    <w:rsid w:val="00FE71CB"/>
    <w:rsid w:val="00FE7413"/>
    <w:rsid w:val="00FE7BCE"/>
    <w:rsid w:val="00FF0742"/>
    <w:rsid w:val="00FF20AD"/>
    <w:rsid w:val="00FF2C5D"/>
    <w:rsid w:val="00FF3609"/>
    <w:rsid w:val="00FF4A55"/>
    <w:rsid w:val="00FF5A31"/>
    <w:rsid w:val="00FF5DAE"/>
    <w:rsid w:val="00FF6049"/>
    <w:rsid w:val="00FF695E"/>
    <w:rsid w:val="00FF74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A99E"/>
  <w15:chartTrackingRefBased/>
  <w15:docId w15:val="{C263A512-148B-49BD-ABFF-D3185400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415C5F"/>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7E2453"/>
    <w:pPr>
      <w:keepNext/>
      <w:spacing w:before="240" w:after="12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7E2453"/>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Normal"/>
    <w:link w:val="LabTitleChar"/>
    <w:qFormat/>
    <w:rsid w:val="000209F4"/>
    <w:pPr>
      <w:keepNext/>
      <w:spacing w:after="120"/>
    </w:pPr>
    <w:rPr>
      <w:rFonts w:ascii="Arial Black" w:hAnsi="Arial Black"/>
      <w:noProof/>
      <w:color w:val="2E74B5" w:themeColor="accent1" w:themeShade="BF"/>
    </w:rPr>
  </w:style>
  <w:style w:type="character" w:customStyle="1" w:styleId="LabTitleChar">
    <w:name w:val="Lab Title Char"/>
    <w:basedOn w:val="DefaultParagraphFont"/>
    <w:link w:val="LabTitle"/>
    <w:rsid w:val="000209F4"/>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BE63EE"/>
    <w:pPr>
      <w:spacing w:before="60" w:after="240" w:line="220" w:lineRule="atLeast"/>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NS,Code-Emp,NoShade,Code-NoSahe"/>
    <w:rsid w:val="0015469B"/>
    <w:rPr>
      <w:rFonts w:ascii="Consolas" w:hAnsi="Consolas"/>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uiPriority w:val="99"/>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style>
  <w:style w:type="numbering" w:customStyle="1" w:styleId="List1">
    <w:name w:val="List 1"/>
    <w:basedOn w:val="NoList"/>
    <w:rsid w:val="000C3F1D"/>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37233"/>
  </w:style>
  <w:style w:type="table" w:customStyle="1" w:styleId="TableGrid2">
    <w:name w:val="Table Grid2"/>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next w:val="GridTable5Dark-Accent5"/>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next w:val="ListTable3-Accent5"/>
    <w:uiPriority w:val="48"/>
    <w:rsid w:val="00637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
    <w:name w:val="Grid Table 3 - Accent 51"/>
    <w:basedOn w:val="TableNormal"/>
    <w:next w:val="GridTable3-Accent5"/>
    <w:uiPriority w:val="48"/>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
    <w:name w:val="Grid Table 4 - Accent 11"/>
    <w:basedOn w:val="TableNormal"/>
    <w:next w:val="Grid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next w:val="GridTable5Dark-Accent1"/>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63723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next w:val="ListTable3-Accent1"/>
    <w:uiPriority w:val="48"/>
    <w:rsid w:val="0063723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
    <w:name w:val="Grid Table 3 - Accent 11"/>
    <w:basedOn w:val="TableNormal"/>
    <w:next w:val="GridTable3-Accent1"/>
    <w:uiPriority w:val="48"/>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
    <w:name w:val="List Table 4 - Accent 11"/>
    <w:basedOn w:val="TableNormal"/>
    <w:next w:val="List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next w:val="ListTable4-Accent5"/>
    <w:uiPriority w:val="49"/>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
    <w:name w:val="No List11"/>
    <w:next w:val="NoList"/>
    <w:semiHidden/>
    <w:rsid w:val="00637233"/>
  </w:style>
  <w:style w:type="table" w:customStyle="1" w:styleId="ListTable6Colorful-Accent11">
    <w:name w:val="List Table 6 Colorful - Accent 11"/>
    <w:basedOn w:val="TableNormal"/>
    <w:next w:val="ListTable6Colorful-Accent1"/>
    <w:uiPriority w:val="51"/>
    <w:rsid w:val="0063723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de-NoS">
    <w:name w:val="Code-NoS"/>
    <w:basedOn w:val="NoSpacing"/>
    <w:link w:val="Code-NoSChar"/>
    <w:qFormat/>
    <w:rsid w:val="00BC471C"/>
    <w:rPr>
      <w:rFonts w:ascii="Consolas" w:hAnsi="Consolas"/>
    </w:rPr>
  </w:style>
  <w:style w:type="paragraph" w:customStyle="1" w:styleId="Code-NoSB">
    <w:name w:val="Code-NoSB"/>
    <w:basedOn w:val="NoSpacing"/>
    <w:link w:val="Code-NoSBChar"/>
    <w:qFormat/>
    <w:rsid w:val="00BC471C"/>
    <w:rPr>
      <w:rFonts w:ascii="Consolas" w:hAnsi="Consolas"/>
      <w:b/>
    </w:rPr>
  </w:style>
  <w:style w:type="character" w:customStyle="1" w:styleId="UnresolvedMention2">
    <w:name w:val="Unresolved Mention2"/>
    <w:basedOn w:val="DefaultParagraphFont"/>
    <w:uiPriority w:val="99"/>
    <w:semiHidden/>
    <w:unhideWhenUsed/>
    <w:rsid w:val="00637233"/>
    <w:rPr>
      <w:color w:val="605E5C"/>
      <w:shd w:val="clear" w:color="auto" w:fill="E1DFDD"/>
    </w:rPr>
  </w:style>
  <w:style w:type="paragraph" w:customStyle="1" w:styleId="Body0">
    <w:name w:val="Body"/>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637233"/>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637233"/>
    <w:rPr>
      <w:rFonts w:ascii="Courier New" w:eastAsia="Times New Roman" w:hAnsi="Courier New" w:cs="Courier New"/>
      <w:sz w:val="20"/>
      <w:szCs w:val="20"/>
    </w:rPr>
  </w:style>
  <w:style w:type="numbering" w:customStyle="1" w:styleId="List21">
    <w:name w:val="List 21"/>
    <w:basedOn w:val="NoList"/>
    <w:rsid w:val="00637233"/>
  </w:style>
  <w:style w:type="paragraph" w:customStyle="1" w:styleId="Heading">
    <w:name w:val="Heading"/>
    <w:next w:val="Body0"/>
    <w:rsid w:val="00637233"/>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table" w:customStyle="1" w:styleId="TableGrid11">
    <w:name w:val="Table Grid1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
    <w:name w:val="List 31"/>
    <w:basedOn w:val="NoList"/>
    <w:rsid w:val="00637233"/>
  </w:style>
  <w:style w:type="table" w:styleId="GridTable1Light">
    <w:name w:val="Grid Table 1 Light"/>
    <w:basedOn w:val="TableNormal"/>
    <w:uiPriority w:val="46"/>
    <w:rsid w:val="006372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BC471C"/>
    <w:rPr>
      <w:rFonts w:cstheme="minorHAnsi"/>
    </w:rPr>
  </w:style>
  <w:style w:type="character" w:customStyle="1" w:styleId="Code-NoSChar">
    <w:name w:val="Code-NoS Char"/>
    <w:basedOn w:val="NoSpacingChar"/>
    <w:link w:val="Code-NoS"/>
    <w:rsid w:val="00BC471C"/>
    <w:rPr>
      <w:rFonts w:ascii="Consolas" w:hAnsi="Consolas" w:cstheme="minorHAnsi"/>
    </w:rPr>
  </w:style>
  <w:style w:type="table" w:customStyle="1" w:styleId="TableGrid3">
    <w:name w:val="Table Grid3"/>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NoSBChar">
    <w:name w:val="Code-NoSB Char"/>
    <w:basedOn w:val="NoSpacingChar"/>
    <w:link w:val="Code-NoSB"/>
    <w:rsid w:val="00BC471C"/>
    <w:rPr>
      <w:rFonts w:ascii="Consolas" w:hAnsi="Consolas" w:cstheme="minorHAnsi"/>
      <w:b/>
    </w:rPr>
  </w:style>
  <w:style w:type="table" w:customStyle="1" w:styleId="TableGrid21">
    <w:name w:val="Table Grid21"/>
    <w:basedOn w:val="TableNormal"/>
    <w:next w:val="TableGrid"/>
    <w:uiPriority w:val="39"/>
    <w:rsid w:val="004E2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5522A9"/>
  </w:style>
  <w:style w:type="table" w:customStyle="1" w:styleId="TableGrid4">
    <w:name w:val="Table Grid4"/>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2">
    <w:name w:val="Grid Table 5 Dark - Accent 52"/>
    <w:basedOn w:val="TableNormal"/>
    <w:next w:val="GridTable5Dark-Accent5"/>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2">
    <w:name w:val="List Table 3 - Accent 52"/>
    <w:basedOn w:val="TableNormal"/>
    <w:next w:val="ListTable3-Accent5"/>
    <w:uiPriority w:val="48"/>
    <w:rsid w:val="005522A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2">
    <w:name w:val="Grid Table 3 - Accent 52"/>
    <w:basedOn w:val="TableNormal"/>
    <w:next w:val="GridTable3-Accent5"/>
    <w:uiPriority w:val="48"/>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2">
    <w:name w:val="Grid Table 4 - Accent 12"/>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next w:val="GridTable5Dark-Accent1"/>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2">
    <w:name w:val="Grid Table 1 Light - Accent 12"/>
    <w:basedOn w:val="TableNormal"/>
    <w:next w:val="GridTable1Light-Accent1"/>
    <w:uiPriority w:val="46"/>
    <w:rsid w:val="005522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2">
    <w:name w:val="List Table 3 - Accent 12"/>
    <w:basedOn w:val="TableNormal"/>
    <w:next w:val="ListTable3-Accent1"/>
    <w:uiPriority w:val="48"/>
    <w:rsid w:val="005522A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1">
    <w:name w:val="List 01"/>
    <w:basedOn w:val="NoList"/>
    <w:rsid w:val="005522A9"/>
  </w:style>
  <w:style w:type="numbering" w:customStyle="1" w:styleId="List11">
    <w:name w:val="List 11"/>
    <w:basedOn w:val="NoList"/>
    <w:rsid w:val="005522A9"/>
  </w:style>
  <w:style w:type="table" w:customStyle="1" w:styleId="GridTable3-Accent12">
    <w:name w:val="Grid Table 3 - Accent 12"/>
    <w:basedOn w:val="TableNormal"/>
    <w:next w:val="GridTable3-Accent1"/>
    <w:uiPriority w:val="48"/>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2">
    <w:name w:val="List Table 4 - Accent 12"/>
    <w:basedOn w:val="TableNormal"/>
    <w:next w:val="List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2">
    <w:name w:val="List Table 4 - Accent 52"/>
    <w:basedOn w:val="TableNormal"/>
    <w:next w:val="ListTable4-Accent5"/>
    <w:uiPriority w:val="49"/>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2">
    <w:name w:val="No List12"/>
    <w:next w:val="NoList"/>
    <w:semiHidden/>
    <w:rsid w:val="005522A9"/>
  </w:style>
  <w:style w:type="table" w:customStyle="1" w:styleId="ListTable6Colorful-Accent12">
    <w:name w:val="List Table 6 Colorful - Accent 12"/>
    <w:basedOn w:val="TableNormal"/>
    <w:next w:val="ListTable6Colorful-Accent1"/>
    <w:uiPriority w:val="51"/>
    <w:rsid w:val="005522A9"/>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1">
    <w:name w:val="List 211"/>
    <w:basedOn w:val="NoList"/>
    <w:rsid w:val="005522A9"/>
    <w:pPr>
      <w:numPr>
        <w:numId w:val="8"/>
      </w:numPr>
    </w:pPr>
  </w:style>
  <w:style w:type="table" w:customStyle="1" w:styleId="TableGrid12">
    <w:name w:val="Table Grid1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1">
    <w:name w:val="List 311"/>
    <w:basedOn w:val="NoList"/>
    <w:rsid w:val="005522A9"/>
    <w:pPr>
      <w:numPr>
        <w:numId w:val="9"/>
      </w:numPr>
    </w:pPr>
  </w:style>
  <w:style w:type="table" w:customStyle="1" w:styleId="GridTable1Light1">
    <w:name w:val="Grid Table 1 Light1"/>
    <w:basedOn w:val="TableNormal"/>
    <w:next w:val="GridTable1Light"/>
    <w:uiPriority w:val="46"/>
    <w:rsid w:val="005522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1">
    <w:name w:val="Grid Table 4 - Accent 111"/>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31">
    <w:name w:val="Table Grid31"/>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22A9"/>
    <w:rPr>
      <w:color w:val="808080"/>
    </w:rPr>
  </w:style>
  <w:style w:type="character" w:customStyle="1" w:styleId="UnresolvedMention3">
    <w:name w:val="Unresolved Mention3"/>
    <w:basedOn w:val="DefaultParagraphFont"/>
    <w:uiPriority w:val="99"/>
    <w:semiHidden/>
    <w:unhideWhenUsed/>
    <w:rsid w:val="005522A9"/>
    <w:rPr>
      <w:color w:val="605E5C"/>
      <w:shd w:val="clear" w:color="auto" w:fill="E1DFDD"/>
    </w:rPr>
  </w:style>
  <w:style w:type="character" w:styleId="SubtleEmphasis">
    <w:name w:val="Subtle Emphasis"/>
    <w:basedOn w:val="DefaultParagraphFont"/>
    <w:uiPriority w:val="19"/>
    <w:qFormat/>
    <w:rsid w:val="00E804B9"/>
    <w:rPr>
      <w:i/>
      <w:iCs/>
      <w:color w:val="404040" w:themeColor="text1" w:themeTint="BF"/>
    </w:rPr>
  </w:style>
  <w:style w:type="paragraph" w:styleId="Bibliography">
    <w:name w:val="Bibliography"/>
    <w:basedOn w:val="Normal"/>
    <w:next w:val="Normal"/>
    <w:uiPriority w:val="37"/>
    <w:semiHidden/>
    <w:unhideWhenUsed/>
    <w:rsid w:val="008525D0"/>
  </w:style>
  <w:style w:type="paragraph" w:styleId="BlockText">
    <w:name w:val="Block Text"/>
    <w:basedOn w:val="Normal"/>
    <w:uiPriority w:val="99"/>
    <w:semiHidden/>
    <w:unhideWhenUsed/>
    <w:rsid w:val="008525D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theme="minorBidi"/>
      <w:i/>
      <w:iCs/>
      <w:color w:val="5B9BD5" w:themeColor="accent1"/>
    </w:rPr>
  </w:style>
  <w:style w:type="paragraph" w:styleId="BodyTextFirstIndent">
    <w:name w:val="Body Text First Indent"/>
    <w:basedOn w:val="BodyText"/>
    <w:link w:val="BodyTextFirstIndentChar"/>
    <w:uiPriority w:val="99"/>
    <w:semiHidden/>
    <w:unhideWhenUsed/>
    <w:rsid w:val="008525D0"/>
    <w:pPr>
      <w:spacing w:after="160" w:line="259" w:lineRule="auto"/>
      <w:ind w:left="0" w:firstLine="360"/>
      <w:jc w:val="left"/>
    </w:pPr>
    <w:rPr>
      <w:rFonts w:asciiTheme="minorHAnsi" w:eastAsiaTheme="minorHAnsi" w:hAnsiTheme="minorHAnsi" w:cstheme="minorHAnsi"/>
      <w:spacing w:val="0"/>
      <w:szCs w:val="22"/>
    </w:rPr>
  </w:style>
  <w:style w:type="character" w:customStyle="1" w:styleId="BodyTextFirstIndentChar">
    <w:name w:val="Body Text First Indent Char"/>
    <w:basedOn w:val="BodyTextChar"/>
    <w:link w:val="BodyTextFirstIndent"/>
    <w:uiPriority w:val="99"/>
    <w:semiHidden/>
    <w:rsid w:val="008525D0"/>
    <w:rPr>
      <w:rFonts w:ascii="Arial" w:eastAsia="PMingLiU" w:hAnsi="Arial" w:cstheme="minorHAnsi"/>
      <w:spacing w:val="-5"/>
      <w:szCs w:val="20"/>
    </w:rPr>
  </w:style>
  <w:style w:type="paragraph" w:styleId="BodyTextFirstIndent2">
    <w:name w:val="Body Text First Indent 2"/>
    <w:basedOn w:val="BodyTextIndent"/>
    <w:link w:val="BodyTextFirstIndent2Char"/>
    <w:uiPriority w:val="99"/>
    <w:semiHidden/>
    <w:unhideWhenUsed/>
    <w:rsid w:val="008525D0"/>
    <w:pPr>
      <w:spacing w:after="160" w:line="259" w:lineRule="auto"/>
      <w:ind w:left="360" w:firstLine="360"/>
      <w:jc w:val="left"/>
    </w:pPr>
    <w:rPr>
      <w:rFonts w:asciiTheme="minorHAnsi" w:eastAsiaTheme="minorHAnsi" w:hAnsiTheme="minorHAnsi" w:cstheme="minorHAnsi"/>
      <w:spacing w:val="0"/>
      <w:szCs w:val="22"/>
    </w:rPr>
  </w:style>
  <w:style w:type="character" w:customStyle="1" w:styleId="BodyTextFirstIndent2Char">
    <w:name w:val="Body Text First Indent 2 Char"/>
    <w:basedOn w:val="BodyTextIndentChar"/>
    <w:link w:val="BodyTextFirstIndent2"/>
    <w:uiPriority w:val="99"/>
    <w:semiHidden/>
    <w:rsid w:val="008525D0"/>
    <w:rPr>
      <w:rFonts w:ascii="Helvetica" w:eastAsia="PMingLiU" w:hAnsi="Helvetica" w:cstheme="minorHAnsi"/>
      <w:spacing w:val="-5"/>
      <w:szCs w:val="20"/>
    </w:rPr>
  </w:style>
  <w:style w:type="paragraph" w:styleId="Closing">
    <w:name w:val="Closing"/>
    <w:basedOn w:val="Normal"/>
    <w:link w:val="ClosingChar"/>
    <w:uiPriority w:val="99"/>
    <w:semiHidden/>
    <w:unhideWhenUsed/>
    <w:rsid w:val="008525D0"/>
    <w:pPr>
      <w:spacing w:after="0" w:line="240" w:lineRule="auto"/>
      <w:ind w:left="4320"/>
    </w:pPr>
  </w:style>
  <w:style w:type="character" w:customStyle="1" w:styleId="ClosingChar">
    <w:name w:val="Closing Char"/>
    <w:basedOn w:val="DefaultParagraphFont"/>
    <w:link w:val="Closing"/>
    <w:uiPriority w:val="99"/>
    <w:semiHidden/>
    <w:rsid w:val="008525D0"/>
    <w:rPr>
      <w:rFonts w:cstheme="minorHAnsi"/>
    </w:rPr>
  </w:style>
  <w:style w:type="paragraph" w:styleId="Date">
    <w:name w:val="Date"/>
    <w:basedOn w:val="Normal"/>
    <w:next w:val="Normal"/>
    <w:link w:val="DateChar"/>
    <w:uiPriority w:val="99"/>
    <w:semiHidden/>
    <w:unhideWhenUsed/>
    <w:rsid w:val="008525D0"/>
  </w:style>
  <w:style w:type="character" w:customStyle="1" w:styleId="DateChar">
    <w:name w:val="Date Char"/>
    <w:basedOn w:val="DefaultParagraphFont"/>
    <w:link w:val="Date"/>
    <w:uiPriority w:val="99"/>
    <w:semiHidden/>
    <w:rsid w:val="008525D0"/>
    <w:rPr>
      <w:rFonts w:cstheme="minorHAnsi"/>
    </w:rPr>
  </w:style>
  <w:style w:type="paragraph" w:styleId="E-mailSignature">
    <w:name w:val="E-mail Signature"/>
    <w:basedOn w:val="Normal"/>
    <w:link w:val="E-mailSignatureChar"/>
    <w:uiPriority w:val="99"/>
    <w:semiHidden/>
    <w:unhideWhenUsed/>
    <w:rsid w:val="008525D0"/>
    <w:pPr>
      <w:spacing w:after="0" w:line="240" w:lineRule="auto"/>
    </w:pPr>
  </w:style>
  <w:style w:type="character" w:customStyle="1" w:styleId="E-mailSignatureChar">
    <w:name w:val="E-mail Signature Char"/>
    <w:basedOn w:val="DefaultParagraphFont"/>
    <w:link w:val="E-mailSignature"/>
    <w:uiPriority w:val="99"/>
    <w:semiHidden/>
    <w:rsid w:val="008525D0"/>
    <w:rPr>
      <w:rFonts w:cstheme="minorHAnsi"/>
    </w:rPr>
  </w:style>
  <w:style w:type="paragraph" w:styleId="EnvelopeAddress">
    <w:name w:val="envelope address"/>
    <w:basedOn w:val="Normal"/>
    <w:uiPriority w:val="99"/>
    <w:semiHidden/>
    <w:unhideWhenUsed/>
    <w:rsid w:val="008525D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525D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525D0"/>
    <w:pPr>
      <w:spacing w:after="0" w:line="240" w:lineRule="auto"/>
    </w:pPr>
    <w:rPr>
      <w:i/>
      <w:iCs/>
    </w:rPr>
  </w:style>
  <w:style w:type="character" w:customStyle="1" w:styleId="HTMLAddressChar">
    <w:name w:val="HTML Address Char"/>
    <w:basedOn w:val="DefaultParagraphFont"/>
    <w:link w:val="HTMLAddress"/>
    <w:uiPriority w:val="99"/>
    <w:semiHidden/>
    <w:rsid w:val="008525D0"/>
    <w:rPr>
      <w:rFonts w:cstheme="minorHAnsi"/>
      <w:i/>
      <w:iCs/>
    </w:rPr>
  </w:style>
  <w:style w:type="paragraph" w:styleId="IntenseQuote">
    <w:name w:val="Intense Quote"/>
    <w:basedOn w:val="Normal"/>
    <w:next w:val="Normal"/>
    <w:link w:val="IntenseQuoteChar"/>
    <w:uiPriority w:val="30"/>
    <w:qFormat/>
    <w:rsid w:val="008525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525D0"/>
    <w:rPr>
      <w:rFonts w:cstheme="minorHAnsi"/>
      <w:i/>
      <w:iCs/>
      <w:color w:val="5B9BD5" w:themeColor="accent1"/>
    </w:rPr>
  </w:style>
  <w:style w:type="paragraph" w:styleId="MacroText">
    <w:name w:val="macro"/>
    <w:link w:val="MacroTextChar"/>
    <w:uiPriority w:val="99"/>
    <w:semiHidden/>
    <w:unhideWhenUsed/>
    <w:rsid w:val="008525D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croTextChar">
    <w:name w:val="Macro Text Char"/>
    <w:basedOn w:val="DefaultParagraphFont"/>
    <w:link w:val="MacroText"/>
    <w:uiPriority w:val="99"/>
    <w:semiHidden/>
    <w:rsid w:val="008525D0"/>
    <w:rPr>
      <w:rFonts w:ascii="Consolas" w:hAnsi="Consolas" w:cstheme="minorHAnsi"/>
      <w:sz w:val="20"/>
      <w:szCs w:val="20"/>
    </w:rPr>
  </w:style>
  <w:style w:type="paragraph" w:styleId="NoteHeading">
    <w:name w:val="Note Heading"/>
    <w:basedOn w:val="Normal"/>
    <w:next w:val="Normal"/>
    <w:link w:val="NoteHeadingChar"/>
    <w:uiPriority w:val="99"/>
    <w:semiHidden/>
    <w:unhideWhenUsed/>
    <w:rsid w:val="008525D0"/>
    <w:pPr>
      <w:spacing w:after="0" w:line="240" w:lineRule="auto"/>
    </w:pPr>
  </w:style>
  <w:style w:type="character" w:customStyle="1" w:styleId="NoteHeadingChar">
    <w:name w:val="Note Heading Char"/>
    <w:basedOn w:val="DefaultParagraphFont"/>
    <w:link w:val="NoteHeading"/>
    <w:uiPriority w:val="99"/>
    <w:semiHidden/>
    <w:rsid w:val="008525D0"/>
    <w:rPr>
      <w:rFonts w:cstheme="minorHAnsi"/>
    </w:rPr>
  </w:style>
  <w:style w:type="paragraph" w:styleId="Quote">
    <w:name w:val="Quote"/>
    <w:basedOn w:val="Normal"/>
    <w:next w:val="Normal"/>
    <w:link w:val="QuoteChar"/>
    <w:uiPriority w:val="29"/>
    <w:qFormat/>
    <w:rsid w:val="008525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525D0"/>
    <w:rPr>
      <w:rFonts w:cstheme="minorHAnsi"/>
      <w:i/>
      <w:iCs/>
      <w:color w:val="404040" w:themeColor="text1" w:themeTint="BF"/>
    </w:rPr>
  </w:style>
  <w:style w:type="paragraph" w:styleId="Salutation">
    <w:name w:val="Salutation"/>
    <w:basedOn w:val="Normal"/>
    <w:next w:val="Normal"/>
    <w:link w:val="SalutationChar"/>
    <w:uiPriority w:val="99"/>
    <w:semiHidden/>
    <w:unhideWhenUsed/>
    <w:rsid w:val="008525D0"/>
  </w:style>
  <w:style w:type="character" w:customStyle="1" w:styleId="SalutationChar">
    <w:name w:val="Salutation Char"/>
    <w:basedOn w:val="DefaultParagraphFont"/>
    <w:link w:val="Salutation"/>
    <w:uiPriority w:val="99"/>
    <w:semiHidden/>
    <w:rsid w:val="008525D0"/>
    <w:rPr>
      <w:rFonts w:cstheme="minorHAnsi"/>
    </w:rPr>
  </w:style>
  <w:style w:type="paragraph" w:styleId="Signature">
    <w:name w:val="Signature"/>
    <w:basedOn w:val="Normal"/>
    <w:link w:val="SignatureChar"/>
    <w:uiPriority w:val="99"/>
    <w:semiHidden/>
    <w:unhideWhenUsed/>
    <w:rsid w:val="008525D0"/>
    <w:pPr>
      <w:spacing w:after="0" w:line="240" w:lineRule="auto"/>
      <w:ind w:left="4320"/>
    </w:pPr>
  </w:style>
  <w:style w:type="character" w:customStyle="1" w:styleId="SignatureChar">
    <w:name w:val="Signature Char"/>
    <w:basedOn w:val="DefaultParagraphFont"/>
    <w:link w:val="Signature"/>
    <w:uiPriority w:val="99"/>
    <w:semiHidden/>
    <w:rsid w:val="008525D0"/>
    <w:rPr>
      <w:rFonts w:cstheme="minorHAnsi"/>
    </w:rPr>
  </w:style>
  <w:style w:type="table" w:customStyle="1" w:styleId="TableGrid13">
    <w:name w:val="Table Grid1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8F034E"/>
  </w:style>
  <w:style w:type="table" w:customStyle="1" w:styleId="TableGrid5">
    <w:name w:val="Table Grid5"/>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3">
    <w:name w:val="Grid Table 5 Dark - Accent 53"/>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3">
    <w:name w:val="List Table 3 - Accent 53"/>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3">
    <w:name w:val="Grid Table 3 - Accent 53"/>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3">
    <w:name w:val="Grid Table 4 - Accent 13"/>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3">
    <w:name w:val="Grid Table 5 Dark - Accent 13"/>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3">
    <w:name w:val="Grid Table 1 Light - Accent 13"/>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2">
    <w:name w:val="List 02"/>
    <w:basedOn w:val="NoList"/>
    <w:rsid w:val="008F034E"/>
    <w:pPr>
      <w:numPr>
        <w:numId w:val="2"/>
      </w:numPr>
    </w:pPr>
  </w:style>
  <w:style w:type="numbering" w:customStyle="1" w:styleId="List12">
    <w:name w:val="List 12"/>
    <w:basedOn w:val="NoList"/>
    <w:rsid w:val="008F034E"/>
    <w:pPr>
      <w:numPr>
        <w:numId w:val="3"/>
      </w:numPr>
    </w:pPr>
  </w:style>
  <w:style w:type="table" w:customStyle="1" w:styleId="GridTable3-Accent13">
    <w:name w:val="Grid Table 3 - Accent 13"/>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3">
    <w:name w:val="List Table 4 - Accent 13"/>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3">
    <w:name w:val="List Table 4 - Accent 53"/>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3">
    <w:name w:val="No List13"/>
    <w:next w:val="NoList"/>
    <w:semiHidden/>
    <w:rsid w:val="008F034E"/>
  </w:style>
  <w:style w:type="table" w:customStyle="1" w:styleId="ListTable6Colorful-Accent13">
    <w:name w:val="List Table 6 Colorful - Accent 13"/>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4">
    <w:name w:val="Table Grid14"/>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F034E"/>
  </w:style>
  <w:style w:type="table" w:customStyle="1" w:styleId="TableGrid23">
    <w:name w:val="Table Grid2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1">
    <w:name w:val="Grid Table 5 Dark - Accent 511"/>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1">
    <w:name w:val="List Table 3 - Accent 511"/>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1">
    <w:name w:val="Grid Table 3 - Accent 511"/>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2">
    <w:name w:val="Grid Table 4 - Accent 112"/>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1">
    <w:name w:val="Grid Table 5 Dark - Accent 111"/>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1">
    <w:name w:val="Grid Table 1 Light - Accent 111"/>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1">
    <w:name w:val="List Table 3 - Accent 111"/>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1">
    <w:name w:val="Grid Table 3 - Accent 111"/>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1">
    <w:name w:val="List Table 4 - Accent 111"/>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1">
    <w:name w:val="List Table 4 - Accent 511"/>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1">
    <w:name w:val="No List111"/>
    <w:next w:val="NoList"/>
    <w:semiHidden/>
    <w:rsid w:val="008F034E"/>
  </w:style>
  <w:style w:type="table" w:customStyle="1" w:styleId="ListTable6Colorful-Accent111">
    <w:name w:val="List Table 6 Colorful - Accent 111"/>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2">
    <w:name w:val="List 212"/>
    <w:basedOn w:val="NoList"/>
    <w:rsid w:val="008F034E"/>
    <w:pPr>
      <w:numPr>
        <w:numId w:val="10"/>
      </w:numPr>
    </w:pPr>
  </w:style>
  <w:style w:type="table" w:customStyle="1" w:styleId="TableGrid111">
    <w:name w:val="Table Grid1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2">
    <w:name w:val="List 312"/>
    <w:basedOn w:val="NoList"/>
    <w:rsid w:val="008F034E"/>
    <w:pPr>
      <w:numPr>
        <w:numId w:val="11"/>
      </w:numPr>
    </w:pPr>
  </w:style>
  <w:style w:type="table" w:customStyle="1" w:styleId="GridTable1Light2">
    <w:name w:val="Grid Table 1 Light2"/>
    <w:basedOn w:val="TableNormal"/>
    <w:next w:val="GridTable1Light"/>
    <w:uiPriority w:val="46"/>
    <w:rsid w:val="008F03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32">
    <w:name w:val="Table Grid32"/>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cerout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tif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tiff"/><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tiff"/><Relationship Id="rId36" Type="http://schemas.openxmlformats.org/officeDocument/2006/relationships/footer" Target="footer1.xml"/><Relationship Id="rId10" Type="http://schemas.openxmlformats.org/officeDocument/2006/relationships/hyperlink" Target="https://www.practicalnetworking.net/series/arp/proxy-arp/" TargetMode="External"/><Relationship Id="rId19" Type="http://schemas.openxmlformats.org/officeDocument/2006/relationships/image" Target="media/image9.jpeg"/><Relationship Id="rId31"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hyperlink" Target="http://linux-ip.net/html/tools-ip-route.html" TargetMode="External"/><Relationship Id="rId14" Type="http://schemas.openxmlformats.org/officeDocument/2006/relationships/image" Target="media/image4.png"/><Relationship Id="rId22" Type="http://schemas.openxmlformats.org/officeDocument/2006/relationships/hyperlink" Target="https://www.cisco.com/c/en/us/td/docs/ios/sw_upgrades/interlink/r2_0/api_con/actime.html"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iz\AppData\Roaming\Microsoft\Templates\Template_IntenetLab-V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FDD4-48C2-4C46-B93B-C390ED9B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Template_IntenetLab-V08.dotx</Template>
  <TotalTime>241</TotalTime>
  <Pages>48</Pages>
  <Words>11625</Words>
  <Characters>66268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52</cp:revision>
  <cp:lastPrinted>2018-11-27T18:53:00Z</cp:lastPrinted>
  <dcterms:created xsi:type="dcterms:W3CDTF">2021-02-10T21:47:00Z</dcterms:created>
  <dcterms:modified xsi:type="dcterms:W3CDTF">2021-02-16T00:00:00Z</dcterms:modified>
</cp:coreProperties>
</file>